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BC9D5" w14:textId="3E148DA5" w:rsidR="00001894" w:rsidRDefault="00B2719A" w:rsidP="00001894">
      <w:pPr>
        <w:rPr>
          <w:rtl/>
        </w:rPr>
      </w:pPr>
      <w:r>
        <w:rPr>
          <w:rFonts w:hint="cs"/>
          <w:rtl/>
        </w:rPr>
        <w:t>پلاگین نوبت دهی آنلاین</w:t>
      </w:r>
    </w:p>
    <w:p w14:paraId="2982BEF5" w14:textId="584A5094" w:rsidR="00B2719A" w:rsidRDefault="00B2719A" w:rsidP="00001894">
      <w:pPr>
        <w:rPr>
          <w:rtl/>
        </w:rPr>
      </w:pPr>
      <w:r>
        <w:rPr>
          <w:rFonts w:hint="cs"/>
          <w:rtl/>
        </w:rPr>
        <w:t xml:space="preserve">پوشه </w:t>
      </w:r>
    </w:p>
    <w:p w14:paraId="0D5B386D" w14:textId="73288582" w:rsidR="00B2719A" w:rsidRDefault="00B2719A" w:rsidP="00001894">
      <w:pPr>
        <w:rPr>
          <w:rtl/>
        </w:rPr>
      </w:pPr>
      <w:r w:rsidRPr="00B2719A">
        <w:t>wp-doctor-clinic-full</w:t>
      </w:r>
    </w:p>
    <w:p w14:paraId="55DA6467" w14:textId="6EB16C98" w:rsidR="00B2719A" w:rsidRDefault="00B2719A" w:rsidP="00001894">
      <w:pPr>
        <w:rPr>
          <w:rtl/>
        </w:rPr>
      </w:pPr>
      <w:r>
        <w:rPr>
          <w:rFonts w:hint="cs"/>
          <w:rtl/>
        </w:rPr>
        <w:t>را ایجاد و ساختار زیر را درون آن بسازید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719A" w14:paraId="22354D4D" w14:textId="77777777" w:rsidTr="00B2719A">
        <w:tc>
          <w:tcPr>
            <w:tcW w:w="9350" w:type="dxa"/>
          </w:tcPr>
          <w:p w14:paraId="4D8A22FB" w14:textId="77777777" w:rsidR="00B2719A" w:rsidRDefault="00B2719A" w:rsidP="00B2719A">
            <w:pPr>
              <w:pStyle w:val="code"/>
            </w:pPr>
            <w:r>
              <w:t>wp-doctor-clinic/</w:t>
            </w:r>
          </w:p>
          <w:p w14:paraId="476CD179" w14:textId="77777777" w:rsidR="00B2719A" w:rsidRDefault="00B2719A" w:rsidP="00B2719A">
            <w:pPr>
              <w:pStyle w:val="code"/>
              <w:rPr>
                <w:rtl/>
              </w:rPr>
            </w:pPr>
            <w:r>
              <w:t>│</w:t>
            </w:r>
          </w:p>
          <w:p w14:paraId="34ACE414" w14:textId="77777777" w:rsidR="00B2719A" w:rsidRDefault="00B2719A" w:rsidP="00B2719A">
            <w:pPr>
              <w:pStyle w:val="code"/>
            </w:pPr>
            <w:r>
              <w:t>├── wp-doctor-clinic.php</w:t>
            </w:r>
          </w:p>
          <w:p w14:paraId="67B693ED" w14:textId="77777777" w:rsidR="00B2719A" w:rsidRDefault="00B2719A" w:rsidP="00B2719A">
            <w:pPr>
              <w:pStyle w:val="code"/>
            </w:pPr>
            <w:r>
              <w:t>├── uninstall.php</w:t>
            </w:r>
          </w:p>
          <w:p w14:paraId="6255E1EF" w14:textId="77777777" w:rsidR="00B2719A" w:rsidRDefault="00B2719A" w:rsidP="00B2719A">
            <w:pPr>
              <w:pStyle w:val="code"/>
            </w:pPr>
            <w:r>
              <w:t>├── readme.txt</w:t>
            </w:r>
          </w:p>
          <w:p w14:paraId="13C96AD0" w14:textId="77777777" w:rsidR="00B2719A" w:rsidRDefault="00B2719A" w:rsidP="00B2719A">
            <w:pPr>
              <w:pStyle w:val="code"/>
              <w:rPr>
                <w:rtl/>
              </w:rPr>
            </w:pPr>
            <w:r>
              <w:t>│</w:t>
            </w:r>
          </w:p>
          <w:p w14:paraId="31137100" w14:textId="77777777" w:rsidR="00B2719A" w:rsidRDefault="00B2719A" w:rsidP="00B2719A">
            <w:pPr>
              <w:pStyle w:val="code"/>
            </w:pPr>
            <w:r>
              <w:t>├── includes/</w:t>
            </w:r>
          </w:p>
          <w:p w14:paraId="51E2D2C2" w14:textId="77777777" w:rsidR="00B2719A" w:rsidRDefault="00B2719A" w:rsidP="00B2719A">
            <w:pPr>
              <w:pStyle w:val="code"/>
            </w:pPr>
            <w:r>
              <w:t>│   ├── class-installer.php</w:t>
            </w:r>
          </w:p>
          <w:p w14:paraId="05BC3A71" w14:textId="77777777" w:rsidR="00B2719A" w:rsidRDefault="00B2719A" w:rsidP="00B2719A">
            <w:pPr>
              <w:pStyle w:val="code"/>
            </w:pPr>
            <w:r>
              <w:t>│   ├── class-admin-menu.php</w:t>
            </w:r>
          </w:p>
          <w:p w14:paraId="211AABFD" w14:textId="77777777" w:rsidR="00B2719A" w:rsidRDefault="00B2719A" w:rsidP="00B2719A">
            <w:pPr>
              <w:pStyle w:val="code"/>
            </w:pPr>
            <w:r>
              <w:t>│   ├── class-schedule.php</w:t>
            </w:r>
          </w:p>
          <w:p w14:paraId="1744BF76" w14:textId="77777777" w:rsidR="00B2719A" w:rsidRDefault="00B2719A" w:rsidP="00B2719A">
            <w:pPr>
              <w:pStyle w:val="code"/>
            </w:pPr>
            <w:r>
              <w:t>│   ├── class-appointments.php</w:t>
            </w:r>
          </w:p>
          <w:p w14:paraId="4371CE56" w14:textId="77777777" w:rsidR="00B2719A" w:rsidRDefault="00B2719A" w:rsidP="00B2719A">
            <w:pPr>
              <w:pStyle w:val="code"/>
            </w:pPr>
            <w:r>
              <w:t>│   ├── class-patients.php</w:t>
            </w:r>
          </w:p>
          <w:p w14:paraId="00058320" w14:textId="77777777" w:rsidR="00B2719A" w:rsidRDefault="00B2719A" w:rsidP="00B2719A">
            <w:pPr>
              <w:pStyle w:val="code"/>
            </w:pPr>
            <w:r>
              <w:t>│   ├── class-shortcodes.php</w:t>
            </w:r>
          </w:p>
          <w:p w14:paraId="6E8419D8" w14:textId="77777777" w:rsidR="00B2719A" w:rsidRDefault="00B2719A" w:rsidP="00B2719A">
            <w:pPr>
              <w:pStyle w:val="code"/>
            </w:pPr>
            <w:r>
              <w:t>│   ├── class-ajax.php</w:t>
            </w:r>
          </w:p>
          <w:p w14:paraId="5CE06EA7" w14:textId="77777777" w:rsidR="00B2719A" w:rsidRDefault="00B2719A" w:rsidP="00B2719A">
            <w:pPr>
              <w:pStyle w:val="code"/>
            </w:pPr>
            <w:r>
              <w:t>│   ├── class-assets.php</w:t>
            </w:r>
          </w:p>
          <w:p w14:paraId="2901D5C2" w14:textId="77777777" w:rsidR="00B2719A" w:rsidRDefault="00B2719A" w:rsidP="00B2719A">
            <w:pPr>
              <w:pStyle w:val="code"/>
            </w:pPr>
            <w:r>
              <w:t>│   └── helpers.php</w:t>
            </w:r>
          </w:p>
          <w:p w14:paraId="46724C31" w14:textId="77777777" w:rsidR="00B2719A" w:rsidRDefault="00B2719A" w:rsidP="00B2719A">
            <w:pPr>
              <w:pStyle w:val="code"/>
              <w:rPr>
                <w:rtl/>
              </w:rPr>
            </w:pPr>
            <w:r>
              <w:t>│</w:t>
            </w:r>
          </w:p>
          <w:p w14:paraId="29E1D00A" w14:textId="77777777" w:rsidR="00B2719A" w:rsidRDefault="00B2719A" w:rsidP="00B2719A">
            <w:pPr>
              <w:pStyle w:val="code"/>
            </w:pPr>
            <w:r>
              <w:t>├── admin/</w:t>
            </w:r>
          </w:p>
          <w:p w14:paraId="56F6DA1C" w14:textId="77777777" w:rsidR="00B2719A" w:rsidRDefault="00B2719A" w:rsidP="00B2719A">
            <w:pPr>
              <w:pStyle w:val="code"/>
            </w:pPr>
            <w:r>
              <w:t>│   ├── views/</w:t>
            </w:r>
          </w:p>
          <w:p w14:paraId="571A5324" w14:textId="77777777" w:rsidR="00B2719A" w:rsidRDefault="00B2719A" w:rsidP="00B2719A">
            <w:pPr>
              <w:pStyle w:val="code"/>
            </w:pPr>
            <w:r>
              <w:t>│   │   ├── schedule-page.php</w:t>
            </w:r>
          </w:p>
          <w:p w14:paraId="27F4664B" w14:textId="77777777" w:rsidR="00B2719A" w:rsidRDefault="00B2719A" w:rsidP="00B2719A">
            <w:pPr>
              <w:pStyle w:val="code"/>
            </w:pPr>
            <w:r>
              <w:t>│   │   ├── appointments-page.php</w:t>
            </w:r>
          </w:p>
          <w:p w14:paraId="66051965" w14:textId="77777777" w:rsidR="00B2719A" w:rsidRDefault="00B2719A" w:rsidP="00B2719A">
            <w:pPr>
              <w:pStyle w:val="code"/>
            </w:pPr>
            <w:r>
              <w:t>│   │   └── patients-page.php</w:t>
            </w:r>
          </w:p>
          <w:p w14:paraId="6CAC22D6" w14:textId="77777777" w:rsidR="00B2719A" w:rsidRDefault="00B2719A" w:rsidP="00B2719A">
            <w:pPr>
              <w:pStyle w:val="code"/>
              <w:rPr>
                <w:rtl/>
              </w:rPr>
            </w:pPr>
            <w:r>
              <w:t>│   │</w:t>
            </w:r>
          </w:p>
          <w:p w14:paraId="22C16235" w14:textId="77777777" w:rsidR="00B2719A" w:rsidRDefault="00B2719A" w:rsidP="00B2719A">
            <w:pPr>
              <w:pStyle w:val="code"/>
            </w:pPr>
            <w:r>
              <w:t>│   ├── css/</w:t>
            </w:r>
          </w:p>
          <w:p w14:paraId="6FE14578" w14:textId="77777777" w:rsidR="00B2719A" w:rsidRDefault="00B2719A" w:rsidP="00B2719A">
            <w:pPr>
              <w:pStyle w:val="code"/>
            </w:pPr>
            <w:r>
              <w:t>│   │   └── admin-style.css</w:t>
            </w:r>
          </w:p>
          <w:p w14:paraId="303311F8" w14:textId="77777777" w:rsidR="00B2719A" w:rsidRDefault="00B2719A" w:rsidP="00B2719A">
            <w:pPr>
              <w:pStyle w:val="code"/>
              <w:rPr>
                <w:rtl/>
              </w:rPr>
            </w:pPr>
            <w:r>
              <w:t>│   │</w:t>
            </w:r>
          </w:p>
          <w:p w14:paraId="324516DC" w14:textId="77777777" w:rsidR="00B2719A" w:rsidRDefault="00B2719A" w:rsidP="00B2719A">
            <w:pPr>
              <w:pStyle w:val="code"/>
            </w:pPr>
            <w:r>
              <w:t>│   └── js/</w:t>
            </w:r>
          </w:p>
          <w:p w14:paraId="1F8ABF81" w14:textId="77777777" w:rsidR="00B2719A" w:rsidRDefault="00B2719A" w:rsidP="00B2719A">
            <w:pPr>
              <w:pStyle w:val="code"/>
            </w:pPr>
            <w:r>
              <w:t>│       └── admin.js</w:t>
            </w:r>
          </w:p>
          <w:p w14:paraId="28E17994" w14:textId="77777777" w:rsidR="00B2719A" w:rsidRDefault="00B2719A" w:rsidP="00B2719A">
            <w:pPr>
              <w:pStyle w:val="code"/>
              <w:rPr>
                <w:rtl/>
              </w:rPr>
            </w:pPr>
            <w:r>
              <w:t>│</w:t>
            </w:r>
          </w:p>
          <w:p w14:paraId="6D01E1B4" w14:textId="77777777" w:rsidR="00B2719A" w:rsidRDefault="00B2719A" w:rsidP="00B2719A">
            <w:pPr>
              <w:pStyle w:val="code"/>
            </w:pPr>
            <w:r>
              <w:t>├── public/</w:t>
            </w:r>
          </w:p>
          <w:p w14:paraId="7C3CA668" w14:textId="77777777" w:rsidR="00B2719A" w:rsidRDefault="00B2719A" w:rsidP="00B2719A">
            <w:pPr>
              <w:pStyle w:val="code"/>
            </w:pPr>
            <w:r>
              <w:t>│   ├── views/</w:t>
            </w:r>
          </w:p>
          <w:p w14:paraId="3DC8D2E6" w14:textId="77777777" w:rsidR="00B2719A" w:rsidRDefault="00B2719A" w:rsidP="00B2719A">
            <w:pPr>
              <w:pStyle w:val="code"/>
            </w:pPr>
            <w:r>
              <w:t>│   │   ├── booking-form.php</w:t>
            </w:r>
          </w:p>
          <w:p w14:paraId="5C4FA9C7" w14:textId="77777777" w:rsidR="00B2719A" w:rsidRDefault="00B2719A" w:rsidP="00B2719A">
            <w:pPr>
              <w:pStyle w:val="code"/>
            </w:pPr>
            <w:r>
              <w:t>│   │   └── calendar.php</w:t>
            </w:r>
          </w:p>
          <w:p w14:paraId="77312A88" w14:textId="77777777" w:rsidR="00B2719A" w:rsidRDefault="00B2719A" w:rsidP="00B2719A">
            <w:pPr>
              <w:pStyle w:val="code"/>
              <w:rPr>
                <w:rtl/>
              </w:rPr>
            </w:pPr>
            <w:r>
              <w:t>│   │</w:t>
            </w:r>
          </w:p>
          <w:p w14:paraId="34398B2F" w14:textId="77777777" w:rsidR="00B2719A" w:rsidRDefault="00B2719A" w:rsidP="00B2719A">
            <w:pPr>
              <w:pStyle w:val="code"/>
            </w:pPr>
            <w:r>
              <w:t>│   ├── css/</w:t>
            </w:r>
          </w:p>
          <w:p w14:paraId="1E9D5395" w14:textId="77777777" w:rsidR="00B2719A" w:rsidRDefault="00B2719A" w:rsidP="00B2719A">
            <w:pPr>
              <w:pStyle w:val="code"/>
            </w:pPr>
            <w:r>
              <w:t>│   │   └── public-style.css</w:t>
            </w:r>
          </w:p>
          <w:p w14:paraId="149C35E0" w14:textId="77777777" w:rsidR="00B2719A" w:rsidRDefault="00B2719A" w:rsidP="00B2719A">
            <w:pPr>
              <w:pStyle w:val="code"/>
              <w:rPr>
                <w:rtl/>
              </w:rPr>
            </w:pPr>
            <w:r>
              <w:t>│   │</w:t>
            </w:r>
          </w:p>
          <w:p w14:paraId="47CB9570" w14:textId="77777777" w:rsidR="00B2719A" w:rsidRDefault="00B2719A" w:rsidP="00B2719A">
            <w:pPr>
              <w:pStyle w:val="code"/>
            </w:pPr>
            <w:r>
              <w:t>│   └── js/</w:t>
            </w:r>
          </w:p>
          <w:p w14:paraId="6830B2F7" w14:textId="77777777" w:rsidR="00B2719A" w:rsidRDefault="00B2719A" w:rsidP="00B2719A">
            <w:pPr>
              <w:pStyle w:val="code"/>
            </w:pPr>
            <w:r>
              <w:t>│       ├── booking.js</w:t>
            </w:r>
          </w:p>
          <w:p w14:paraId="2F4EA04C" w14:textId="77777777" w:rsidR="00B2719A" w:rsidRDefault="00B2719A" w:rsidP="00B2719A">
            <w:pPr>
              <w:pStyle w:val="code"/>
            </w:pPr>
            <w:r>
              <w:t>│       └── jalali-calendar.js</w:t>
            </w:r>
          </w:p>
          <w:p w14:paraId="76685308" w14:textId="77777777" w:rsidR="00B2719A" w:rsidRDefault="00B2719A" w:rsidP="00B2719A">
            <w:pPr>
              <w:pStyle w:val="code"/>
              <w:rPr>
                <w:rtl/>
              </w:rPr>
            </w:pPr>
            <w:r>
              <w:t>│</w:t>
            </w:r>
          </w:p>
          <w:p w14:paraId="1B46486E" w14:textId="77777777" w:rsidR="00B2719A" w:rsidRDefault="00B2719A" w:rsidP="00B2719A">
            <w:pPr>
              <w:pStyle w:val="code"/>
            </w:pPr>
            <w:r>
              <w:t>├── assets/</w:t>
            </w:r>
          </w:p>
          <w:p w14:paraId="72555470" w14:textId="77777777" w:rsidR="00B2719A" w:rsidRDefault="00B2719A" w:rsidP="00B2719A">
            <w:pPr>
              <w:pStyle w:val="code"/>
            </w:pPr>
            <w:r>
              <w:t>│   ├── img/</w:t>
            </w:r>
          </w:p>
          <w:p w14:paraId="4E953A88" w14:textId="77777777" w:rsidR="00B2719A" w:rsidRDefault="00B2719A" w:rsidP="00B2719A">
            <w:pPr>
              <w:pStyle w:val="code"/>
            </w:pPr>
            <w:r>
              <w:t>│   │   ├── loader.gif</w:t>
            </w:r>
          </w:p>
          <w:p w14:paraId="4DF35856" w14:textId="77777777" w:rsidR="00B2719A" w:rsidRDefault="00B2719A" w:rsidP="00B2719A">
            <w:pPr>
              <w:pStyle w:val="code"/>
            </w:pPr>
            <w:r>
              <w:t>│   │   └── icon.png</w:t>
            </w:r>
          </w:p>
          <w:p w14:paraId="0B90A86C" w14:textId="77777777" w:rsidR="00B2719A" w:rsidRDefault="00B2719A" w:rsidP="00B2719A">
            <w:pPr>
              <w:pStyle w:val="code"/>
              <w:rPr>
                <w:rtl/>
              </w:rPr>
            </w:pPr>
            <w:r>
              <w:t>│   │</w:t>
            </w:r>
          </w:p>
          <w:p w14:paraId="4799EE28" w14:textId="77777777" w:rsidR="00B2719A" w:rsidRDefault="00B2719A" w:rsidP="00B2719A">
            <w:pPr>
              <w:pStyle w:val="code"/>
            </w:pPr>
            <w:r>
              <w:lastRenderedPageBreak/>
              <w:t>│   ├── css/</w:t>
            </w:r>
          </w:p>
          <w:p w14:paraId="775253D6" w14:textId="77777777" w:rsidR="00B2719A" w:rsidRDefault="00B2719A" w:rsidP="00B2719A">
            <w:pPr>
              <w:pStyle w:val="code"/>
            </w:pPr>
            <w:r>
              <w:t>│   └── js/</w:t>
            </w:r>
          </w:p>
          <w:p w14:paraId="2C673ABF" w14:textId="77777777" w:rsidR="00B2719A" w:rsidRDefault="00B2719A" w:rsidP="00B2719A">
            <w:pPr>
              <w:pStyle w:val="code"/>
              <w:rPr>
                <w:rtl/>
              </w:rPr>
            </w:pPr>
            <w:r>
              <w:t>│</w:t>
            </w:r>
          </w:p>
          <w:p w14:paraId="0F456A8F" w14:textId="77777777" w:rsidR="00B2719A" w:rsidRDefault="00B2719A" w:rsidP="00B2719A">
            <w:pPr>
              <w:pStyle w:val="code"/>
            </w:pPr>
            <w:r>
              <w:t>└── languages/</w:t>
            </w:r>
          </w:p>
          <w:p w14:paraId="37CBD849" w14:textId="7515BA20" w:rsidR="00B2719A" w:rsidRDefault="00B2719A" w:rsidP="00B2719A">
            <w:pPr>
              <w:pStyle w:val="code"/>
              <w:rPr>
                <w:rFonts w:hint="cs"/>
              </w:rPr>
            </w:pPr>
            <w:r>
              <w:t xml:space="preserve">    └── wp-doctor-clinic-fa_IR.po</w:t>
            </w:r>
          </w:p>
        </w:tc>
      </w:tr>
    </w:tbl>
    <w:p w14:paraId="41680FB4" w14:textId="13D93E7E" w:rsidR="00B2719A" w:rsidRDefault="00B2719A" w:rsidP="00B2719A">
      <w:pPr>
        <w:rPr>
          <w:rtl/>
        </w:rPr>
      </w:pPr>
      <w:r>
        <w:rPr>
          <w:rFonts w:hint="cs"/>
          <w:rtl/>
        </w:rPr>
        <w:lastRenderedPageBreak/>
        <w:t>را ایجاد کنید.</w:t>
      </w:r>
    </w:p>
    <w:p w14:paraId="6197A5D1" w14:textId="35695B6F" w:rsidR="00B2719A" w:rsidRDefault="00B2719A" w:rsidP="00B2719A">
      <w:pPr>
        <w:rPr>
          <w:rtl/>
        </w:rPr>
      </w:pPr>
      <w:r>
        <w:rPr>
          <w:rFonts w:hint="cs"/>
          <w:rtl/>
        </w:rPr>
        <w:t xml:space="preserve">در فایل </w:t>
      </w:r>
      <w:r w:rsidRPr="00B2719A">
        <w:t>wp-doctor-clinic.php</w:t>
      </w:r>
      <w:r>
        <w:rPr>
          <w:rtl/>
        </w:rPr>
        <w:br/>
      </w:r>
      <w:r>
        <w:rPr>
          <w:rFonts w:hint="cs"/>
          <w:rtl/>
        </w:rPr>
        <w:t>دارای محتوای زیر است: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719A" w14:paraId="34654FEE" w14:textId="77777777" w:rsidTr="00B2719A">
        <w:tc>
          <w:tcPr>
            <w:tcW w:w="9350" w:type="dxa"/>
          </w:tcPr>
          <w:p w14:paraId="0794C5C6" w14:textId="77777777" w:rsidR="00B2719A" w:rsidRPr="00B2719A" w:rsidRDefault="00B2719A" w:rsidP="00B2719A">
            <w:pPr>
              <w:pStyle w:val="code"/>
            </w:pPr>
            <w:r w:rsidRPr="00B2719A">
              <w:t>&lt;?php</w:t>
            </w:r>
          </w:p>
          <w:p w14:paraId="7173F5F3" w14:textId="77777777" w:rsidR="00B2719A" w:rsidRPr="00B2719A" w:rsidRDefault="00B2719A" w:rsidP="00B2719A">
            <w:pPr>
              <w:pStyle w:val="code"/>
            </w:pPr>
            <w:r w:rsidRPr="00B2719A">
              <w:t>/*</w:t>
            </w:r>
          </w:p>
          <w:p w14:paraId="08AF4DE3" w14:textId="77777777" w:rsidR="00B2719A" w:rsidRPr="00B2719A" w:rsidRDefault="00B2719A" w:rsidP="00B2719A">
            <w:pPr>
              <w:pStyle w:val="code"/>
            </w:pPr>
            <w:r w:rsidRPr="00B2719A">
              <w:t>Plugin Name: WP Doctor Clinic</w:t>
            </w:r>
          </w:p>
          <w:p w14:paraId="484BB270" w14:textId="77777777" w:rsidR="00B2719A" w:rsidRPr="00B2719A" w:rsidRDefault="00B2719A" w:rsidP="00B2719A">
            <w:pPr>
              <w:pStyle w:val="code"/>
            </w:pPr>
            <w:r w:rsidRPr="00B2719A">
              <w:t xml:space="preserve">Description: </w:t>
            </w:r>
            <w:r w:rsidRPr="00B2719A">
              <w:rPr>
                <w:rtl/>
                <w:lang w:bidi="ar-SA"/>
              </w:rPr>
              <w:t>نوبت‌دهی مطب - نسخه نمونه عملیاتی</w:t>
            </w:r>
            <w:r w:rsidRPr="00B2719A">
              <w:t xml:space="preserve"> (</w:t>
            </w:r>
            <w:r w:rsidRPr="00B2719A">
              <w:rPr>
                <w:rtl/>
                <w:lang w:bidi="ar-SA"/>
              </w:rPr>
              <w:t xml:space="preserve">شامل منوی مدیریت، </w:t>
            </w:r>
            <w:r w:rsidRPr="00B2719A">
              <w:t>AJAX</w:t>
            </w:r>
            <w:r w:rsidRPr="00B2719A">
              <w:rPr>
                <w:rtl/>
                <w:lang w:bidi="ar-SA"/>
              </w:rPr>
              <w:t>، تقویم شمسی ساده</w:t>
            </w:r>
            <w:r w:rsidRPr="00B2719A">
              <w:t>)</w:t>
            </w:r>
          </w:p>
          <w:p w14:paraId="1B095CA4" w14:textId="77777777" w:rsidR="00B2719A" w:rsidRPr="00B2719A" w:rsidRDefault="00B2719A" w:rsidP="00B2719A">
            <w:pPr>
              <w:pStyle w:val="code"/>
            </w:pPr>
            <w:r w:rsidRPr="00B2719A">
              <w:t>Version: 1.0.0</w:t>
            </w:r>
          </w:p>
          <w:p w14:paraId="5133ACE9" w14:textId="1F99283B" w:rsidR="00B2719A" w:rsidRPr="00B2719A" w:rsidRDefault="00B2719A" w:rsidP="00B2719A">
            <w:pPr>
              <w:pStyle w:val="code"/>
            </w:pPr>
            <w:r w:rsidRPr="00B2719A">
              <w:t xml:space="preserve">Author: </w:t>
            </w:r>
            <w:r>
              <w:t>saman balahang</w:t>
            </w:r>
          </w:p>
          <w:p w14:paraId="467D3C5D" w14:textId="77777777" w:rsidR="00B2719A" w:rsidRPr="00B2719A" w:rsidRDefault="00B2719A" w:rsidP="00B2719A">
            <w:pPr>
              <w:pStyle w:val="code"/>
            </w:pPr>
            <w:r w:rsidRPr="00B2719A">
              <w:t>Text Domain: wp-doctor-clinic</w:t>
            </w:r>
          </w:p>
          <w:p w14:paraId="4D818DD5" w14:textId="77777777" w:rsidR="00B2719A" w:rsidRPr="00B2719A" w:rsidRDefault="00B2719A" w:rsidP="00B2719A">
            <w:pPr>
              <w:pStyle w:val="code"/>
            </w:pPr>
            <w:r w:rsidRPr="00B2719A">
              <w:t>Domain Path: /languages</w:t>
            </w:r>
          </w:p>
          <w:p w14:paraId="7E2AFA3E" w14:textId="77777777" w:rsidR="00B2719A" w:rsidRPr="00B2719A" w:rsidRDefault="00B2719A" w:rsidP="00B2719A">
            <w:pPr>
              <w:pStyle w:val="code"/>
            </w:pPr>
            <w:r w:rsidRPr="00B2719A">
              <w:t>*/</w:t>
            </w:r>
          </w:p>
          <w:p w14:paraId="51CF22DE" w14:textId="77777777" w:rsidR="00B2719A" w:rsidRPr="00B2719A" w:rsidRDefault="00B2719A" w:rsidP="00B2719A">
            <w:pPr>
              <w:pStyle w:val="code"/>
            </w:pPr>
          </w:p>
          <w:p w14:paraId="127992B7" w14:textId="77777777" w:rsidR="00B2719A" w:rsidRPr="00B2719A" w:rsidRDefault="00B2719A" w:rsidP="00B2719A">
            <w:pPr>
              <w:pStyle w:val="code"/>
            </w:pPr>
            <w:r w:rsidRPr="00B2719A">
              <w:t>if ( ! defined( 'ABSPATH' ) ) exit;</w:t>
            </w:r>
          </w:p>
          <w:p w14:paraId="5CFE37D1" w14:textId="77777777" w:rsidR="00B2719A" w:rsidRPr="00B2719A" w:rsidRDefault="00B2719A" w:rsidP="00B2719A">
            <w:pPr>
              <w:pStyle w:val="code"/>
            </w:pPr>
          </w:p>
          <w:p w14:paraId="1FB035C1" w14:textId="77777777" w:rsidR="00B2719A" w:rsidRPr="00B2719A" w:rsidRDefault="00B2719A" w:rsidP="00B2719A">
            <w:pPr>
              <w:pStyle w:val="code"/>
            </w:pPr>
            <w:r w:rsidRPr="00B2719A">
              <w:t>define('WDC_PLUGIN_DIR', plugin_dir_path(__FILE__));</w:t>
            </w:r>
          </w:p>
          <w:p w14:paraId="460AE502" w14:textId="77777777" w:rsidR="00B2719A" w:rsidRPr="00B2719A" w:rsidRDefault="00B2719A" w:rsidP="00B2719A">
            <w:pPr>
              <w:pStyle w:val="code"/>
            </w:pPr>
            <w:r w:rsidRPr="00B2719A">
              <w:t>define('WDC_PLUGIN_URL', plugin_dir_url(__FILE__));</w:t>
            </w:r>
          </w:p>
          <w:p w14:paraId="2B006AE6" w14:textId="77777777" w:rsidR="00B2719A" w:rsidRPr="00B2719A" w:rsidRDefault="00B2719A" w:rsidP="00B2719A">
            <w:pPr>
              <w:pStyle w:val="code"/>
            </w:pPr>
          </w:p>
          <w:p w14:paraId="4A11C5FB" w14:textId="77777777" w:rsidR="00B2719A" w:rsidRPr="00B2719A" w:rsidRDefault="00B2719A" w:rsidP="00B2719A">
            <w:pPr>
              <w:pStyle w:val="code"/>
            </w:pPr>
            <w:r w:rsidRPr="00B2719A">
              <w:t>// Includes</w:t>
            </w:r>
          </w:p>
          <w:p w14:paraId="26E51284" w14:textId="77777777" w:rsidR="00B2719A" w:rsidRPr="00B2719A" w:rsidRDefault="00B2719A" w:rsidP="00B2719A">
            <w:pPr>
              <w:pStyle w:val="code"/>
            </w:pPr>
            <w:r w:rsidRPr="00B2719A">
              <w:t>require_once WDC_PLUGIN_DIR . 'includes/class-installer.php';</w:t>
            </w:r>
          </w:p>
          <w:p w14:paraId="3D040DBF" w14:textId="77777777" w:rsidR="00B2719A" w:rsidRPr="00B2719A" w:rsidRDefault="00B2719A" w:rsidP="00B2719A">
            <w:pPr>
              <w:pStyle w:val="code"/>
            </w:pPr>
            <w:r w:rsidRPr="00B2719A">
              <w:t>require_once WDC_PLUGIN_DIR . 'includes/class-assets.php';</w:t>
            </w:r>
          </w:p>
          <w:p w14:paraId="5F903047" w14:textId="77777777" w:rsidR="00B2719A" w:rsidRPr="00B2719A" w:rsidRDefault="00B2719A" w:rsidP="00B2719A">
            <w:pPr>
              <w:pStyle w:val="code"/>
            </w:pPr>
            <w:r w:rsidRPr="00B2719A">
              <w:t>require_once WDC_PLUGIN_DIR . 'includes/class-admin-menu.php';</w:t>
            </w:r>
          </w:p>
          <w:p w14:paraId="3998F01B" w14:textId="77777777" w:rsidR="00B2719A" w:rsidRPr="00B2719A" w:rsidRDefault="00B2719A" w:rsidP="00B2719A">
            <w:pPr>
              <w:pStyle w:val="code"/>
            </w:pPr>
            <w:r w:rsidRPr="00B2719A">
              <w:t>require_once WDC_PLUGIN_DIR . 'includes/class-shortcodes.php';</w:t>
            </w:r>
          </w:p>
          <w:p w14:paraId="3B400D42" w14:textId="77777777" w:rsidR="00B2719A" w:rsidRPr="00B2719A" w:rsidRDefault="00B2719A" w:rsidP="00B2719A">
            <w:pPr>
              <w:pStyle w:val="code"/>
            </w:pPr>
            <w:r w:rsidRPr="00B2719A">
              <w:t>require_once WDC_PLUGIN_DIR . 'includes/helpers.php';</w:t>
            </w:r>
          </w:p>
          <w:p w14:paraId="23496177" w14:textId="77777777" w:rsidR="00B2719A" w:rsidRPr="00B2719A" w:rsidRDefault="00B2719A" w:rsidP="00B2719A">
            <w:pPr>
              <w:pStyle w:val="code"/>
            </w:pPr>
          </w:p>
          <w:p w14:paraId="512CC674" w14:textId="77777777" w:rsidR="00B2719A" w:rsidRPr="00B2719A" w:rsidRDefault="00B2719A" w:rsidP="00B2719A">
            <w:pPr>
              <w:pStyle w:val="code"/>
            </w:pPr>
            <w:r w:rsidRPr="00B2719A">
              <w:t>// Activation / Deactivation</w:t>
            </w:r>
          </w:p>
          <w:p w14:paraId="3DC64122" w14:textId="77777777" w:rsidR="00B2719A" w:rsidRPr="00B2719A" w:rsidRDefault="00B2719A" w:rsidP="00B2719A">
            <w:pPr>
              <w:pStyle w:val="code"/>
            </w:pPr>
            <w:r w:rsidRPr="00B2719A">
              <w:t>register_activation_hook(__FILE__, array('WDC_Installer', 'activate'));</w:t>
            </w:r>
          </w:p>
          <w:p w14:paraId="79BD8BE4" w14:textId="77777777" w:rsidR="00B2719A" w:rsidRPr="00B2719A" w:rsidRDefault="00B2719A" w:rsidP="00B2719A">
            <w:pPr>
              <w:pStyle w:val="code"/>
            </w:pPr>
            <w:r w:rsidRPr="00B2719A">
              <w:t>register_deactivation_hook(__FILE__, array('WDC_Installer', 'deactivate'));</w:t>
            </w:r>
          </w:p>
          <w:p w14:paraId="77ACA229" w14:textId="77777777" w:rsidR="00B2719A" w:rsidRPr="00B2719A" w:rsidRDefault="00B2719A" w:rsidP="00B2719A">
            <w:pPr>
              <w:pStyle w:val="code"/>
            </w:pPr>
          </w:p>
          <w:p w14:paraId="34D5F44F" w14:textId="77777777" w:rsidR="00B2719A" w:rsidRPr="00B2719A" w:rsidRDefault="00B2719A" w:rsidP="00B2719A">
            <w:pPr>
              <w:pStyle w:val="code"/>
            </w:pPr>
            <w:r w:rsidRPr="00B2719A">
              <w:t>// Initialize</w:t>
            </w:r>
          </w:p>
          <w:p w14:paraId="0F0A4674" w14:textId="77777777" w:rsidR="00B2719A" w:rsidRPr="00B2719A" w:rsidRDefault="00B2719A" w:rsidP="00B2719A">
            <w:pPr>
              <w:pStyle w:val="code"/>
            </w:pPr>
            <w:r w:rsidRPr="00B2719A">
              <w:t>add_action('plugins_loaded', function(){</w:t>
            </w:r>
          </w:p>
          <w:p w14:paraId="183D9C1F" w14:textId="77777777" w:rsidR="00B2719A" w:rsidRPr="00B2719A" w:rsidRDefault="00B2719A" w:rsidP="00B2719A">
            <w:pPr>
              <w:pStyle w:val="code"/>
            </w:pPr>
            <w:r w:rsidRPr="00B2719A">
              <w:t>    WDC_Assets::init();</w:t>
            </w:r>
          </w:p>
          <w:p w14:paraId="0E9B0BC9" w14:textId="77777777" w:rsidR="00B2719A" w:rsidRPr="00B2719A" w:rsidRDefault="00B2719A" w:rsidP="00B2719A">
            <w:pPr>
              <w:pStyle w:val="code"/>
            </w:pPr>
            <w:r w:rsidRPr="00B2719A">
              <w:t>    WDC_Admin_Menu::init();</w:t>
            </w:r>
          </w:p>
          <w:p w14:paraId="6D1FCC2C" w14:textId="77777777" w:rsidR="00B2719A" w:rsidRPr="00B2719A" w:rsidRDefault="00B2719A" w:rsidP="00B2719A">
            <w:pPr>
              <w:pStyle w:val="code"/>
            </w:pPr>
            <w:r w:rsidRPr="00B2719A">
              <w:t>    WDC_Shortcodes::init();</w:t>
            </w:r>
          </w:p>
          <w:p w14:paraId="77E8AFFD" w14:textId="77777777" w:rsidR="00B2719A" w:rsidRPr="00B2719A" w:rsidRDefault="00B2719A" w:rsidP="00B2719A">
            <w:pPr>
              <w:pStyle w:val="code"/>
            </w:pPr>
            <w:r w:rsidRPr="00B2719A">
              <w:t>});</w:t>
            </w:r>
          </w:p>
          <w:p w14:paraId="34B46E6D" w14:textId="77777777" w:rsidR="00B2719A" w:rsidRPr="00B2719A" w:rsidRDefault="00B2719A" w:rsidP="00B2719A">
            <w:pPr>
              <w:pStyle w:val="code"/>
            </w:pPr>
          </w:p>
          <w:p w14:paraId="7EFFBF92" w14:textId="77777777" w:rsidR="00B2719A" w:rsidRDefault="00B2719A" w:rsidP="00B2719A">
            <w:pPr>
              <w:pStyle w:val="code"/>
              <w:rPr>
                <w:rFonts w:hint="cs"/>
              </w:rPr>
            </w:pPr>
          </w:p>
        </w:tc>
      </w:tr>
    </w:tbl>
    <w:p w14:paraId="6EABE35F" w14:textId="77777777" w:rsidR="00B2719A" w:rsidRDefault="00B2719A" w:rsidP="00B2719A">
      <w:pPr>
        <w:rPr>
          <w:rtl/>
        </w:rPr>
      </w:pPr>
    </w:p>
    <w:p w14:paraId="3746B576" w14:textId="77777777" w:rsidR="00B2719A" w:rsidRDefault="00B2719A" w:rsidP="00B2719A">
      <w:pPr>
        <w:rPr>
          <w:rtl/>
        </w:rPr>
      </w:pPr>
      <w:r>
        <w:rPr>
          <w:rtl/>
        </w:rPr>
        <w:t xml:space="preserve"># </w:t>
      </w:r>
      <w:r>
        <w:rPr>
          <w:rFonts w:ascii="Segoe UI Emoji" w:hAnsi="Segoe UI Emoji" w:cs="Segoe UI Emoji" w:hint="cs"/>
          <w:rtl/>
        </w:rPr>
        <w:t>🎓</w:t>
      </w:r>
      <w:r>
        <w:rPr>
          <w:rtl/>
        </w:rPr>
        <w:t xml:space="preserve"> **</w:t>
      </w:r>
      <w:r>
        <w:rPr>
          <w:rFonts w:ascii="IRANSansWeb(FaNum) Light" w:hAnsi="IRANSansWeb(FaNum) Light" w:hint="cs"/>
          <w:rtl/>
        </w:rPr>
        <w:t>آموزش</w:t>
      </w:r>
      <w:r>
        <w:rPr>
          <w:rtl/>
        </w:rPr>
        <w:t xml:space="preserve">: </w:t>
      </w:r>
      <w:r>
        <w:rPr>
          <w:rFonts w:ascii="IRANSansWeb(FaNum) Light" w:hAnsi="IRANSansWeb(FaNum) Light" w:hint="cs"/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پلاگ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وردپرس </w:t>
      </w:r>
      <w:r>
        <w:rPr>
          <w:rFonts w:cs="Times New Roman" w:hint="cs"/>
          <w:rtl/>
        </w:rPr>
        <w:t>–</w:t>
      </w:r>
      <w:r>
        <w:rPr>
          <w:rtl/>
        </w:rPr>
        <w:t xml:space="preserve"> </w:t>
      </w:r>
      <w:r>
        <w:t>wp-doctor-clinic.php</w:t>
      </w:r>
      <w:r>
        <w:rPr>
          <w:rtl/>
        </w:rPr>
        <w:t>**</w:t>
      </w:r>
    </w:p>
    <w:p w14:paraId="2EAC4D87" w14:textId="77777777" w:rsidR="00B2719A" w:rsidRDefault="00B2719A" w:rsidP="00B2719A">
      <w:pPr>
        <w:rPr>
          <w:rtl/>
        </w:rPr>
      </w:pPr>
    </w:p>
    <w:p w14:paraId="23270FD5" w14:textId="77777777" w:rsidR="00B2719A" w:rsidRDefault="00B2719A" w:rsidP="00B2719A">
      <w:pPr>
        <w:rPr>
          <w:rtl/>
        </w:rPr>
      </w:pPr>
      <w:r>
        <w:rPr>
          <w:rFonts w:hint="eastAsia"/>
          <w:rtl/>
        </w:rPr>
        <w:lastRenderedPageBreak/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**هسته‌</w:t>
      </w:r>
      <w:r>
        <w:rPr>
          <w:rFonts w:hint="cs"/>
          <w:rtl/>
        </w:rPr>
        <w:t>ی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>** کل پلاگ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شماست.</w:t>
      </w:r>
    </w:p>
    <w:p w14:paraId="2C97256A" w14:textId="77777777" w:rsidR="00B2719A" w:rsidRDefault="00B2719A" w:rsidP="00B2719A">
      <w:pPr>
        <w:rPr>
          <w:rtl/>
        </w:rPr>
      </w:pPr>
      <w:r>
        <w:rPr>
          <w:rFonts w:hint="eastAsia"/>
          <w:rtl/>
        </w:rPr>
        <w:t>تمام</w:t>
      </w:r>
      <w:r>
        <w:rPr>
          <w:rtl/>
        </w:rPr>
        <w:t xml:space="preserve"> کلاس‌ها، اکشن‌ها، هوک‌ها و ساختار کل</w:t>
      </w:r>
      <w:r>
        <w:rPr>
          <w:rFonts w:hint="cs"/>
          <w:rtl/>
        </w:rPr>
        <w:t>ی</w:t>
      </w:r>
      <w:r>
        <w:rPr>
          <w:rtl/>
        </w:rPr>
        <w:t xml:space="preserve"> پلاگ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نجا</w:t>
      </w:r>
      <w:r>
        <w:rPr>
          <w:rtl/>
        </w:rPr>
        <w:t xml:space="preserve"> شروع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3D830E7A" w14:textId="77777777" w:rsidR="00B2719A" w:rsidRDefault="00B2719A" w:rsidP="00B2719A">
      <w:pPr>
        <w:rPr>
          <w:rtl/>
        </w:rPr>
      </w:pPr>
    </w:p>
    <w:p w14:paraId="67CF3649" w14:textId="77777777" w:rsidR="00B2719A" w:rsidRDefault="00B2719A" w:rsidP="00B2719A">
      <w:pPr>
        <w:rPr>
          <w:rtl/>
        </w:rPr>
      </w:pP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tl/>
        </w:rPr>
        <w:t xml:space="preserve"> قطعه‌قطعه آن را بررس</w:t>
      </w:r>
      <w:r>
        <w:rPr>
          <w:rFonts w:hint="cs"/>
          <w:rtl/>
        </w:rPr>
        <w:t>ی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136271CD" w14:textId="77777777" w:rsidR="00B2719A" w:rsidRDefault="00B2719A" w:rsidP="00B2719A">
      <w:pPr>
        <w:rPr>
          <w:rtl/>
        </w:rPr>
      </w:pPr>
    </w:p>
    <w:p w14:paraId="42B492CC" w14:textId="77777777" w:rsidR="00B2719A" w:rsidRDefault="00B2719A" w:rsidP="00B2719A">
      <w:pPr>
        <w:rPr>
          <w:rtl/>
        </w:rPr>
      </w:pPr>
      <w:r>
        <w:rPr>
          <w:rtl/>
        </w:rPr>
        <w:t>---</w:t>
      </w:r>
    </w:p>
    <w:p w14:paraId="24708755" w14:textId="77777777" w:rsidR="00B2719A" w:rsidRDefault="00B2719A" w:rsidP="00B2719A">
      <w:pPr>
        <w:rPr>
          <w:rtl/>
        </w:rPr>
      </w:pPr>
    </w:p>
    <w:p w14:paraId="0C049EF3" w14:textId="77777777" w:rsidR="00B2719A" w:rsidRDefault="00B2719A" w:rsidP="00B2719A">
      <w:pPr>
        <w:rPr>
          <w:rtl/>
        </w:rPr>
      </w:pPr>
      <w:r>
        <w:rPr>
          <w:rtl/>
        </w:rPr>
        <w:t># 1️</w:t>
      </w:r>
      <w:r>
        <w:rPr>
          <w:rFonts w:ascii="Segoe UI Symbol" w:hAnsi="Segoe UI Symbol" w:cs="Segoe UI Symbol" w:hint="cs"/>
          <w:rtl/>
        </w:rPr>
        <w:t>⃣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اطلاعات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پلاگ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cs="Times New Roman" w:hint="cs"/>
          <w:rtl/>
        </w:rPr>
        <w:t>—</w:t>
      </w:r>
      <w:r>
        <w:rPr>
          <w:rtl/>
        </w:rPr>
        <w:t xml:space="preserve"> </w:t>
      </w:r>
      <w:r>
        <w:t>Plugin Header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719A" w14:paraId="66E5F06E" w14:textId="77777777" w:rsidTr="00B2719A">
        <w:tc>
          <w:tcPr>
            <w:tcW w:w="9350" w:type="dxa"/>
          </w:tcPr>
          <w:p w14:paraId="53C010E8" w14:textId="77777777" w:rsidR="00B2719A" w:rsidRDefault="00B2719A" w:rsidP="00B2719A">
            <w:pPr>
              <w:pStyle w:val="code"/>
              <w:rPr>
                <w:rtl/>
              </w:rPr>
            </w:pPr>
            <w:r>
              <w:t>/*</w:t>
            </w:r>
          </w:p>
          <w:p w14:paraId="0A5563A2" w14:textId="77777777" w:rsidR="00B2719A" w:rsidRDefault="00B2719A" w:rsidP="00B2719A">
            <w:pPr>
              <w:pStyle w:val="code"/>
            </w:pPr>
            <w:r>
              <w:t>Plugin Name: WP Doctor Clinic</w:t>
            </w:r>
          </w:p>
          <w:p w14:paraId="08DBFF0B" w14:textId="77777777" w:rsidR="00B2719A" w:rsidRDefault="00B2719A" w:rsidP="00B2719A">
            <w:pPr>
              <w:pStyle w:val="code"/>
              <w:rPr>
                <w:rtl/>
              </w:rPr>
            </w:pPr>
            <w:r>
              <w:t xml:space="preserve">Description: </w:t>
            </w:r>
            <w:r>
              <w:rPr>
                <w:rtl/>
              </w:rPr>
              <w:t>نوبت‌ده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مطب - نسخه نمونه عمل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ات</w:t>
            </w:r>
            <w:r>
              <w:rPr>
                <w:rFonts w:hint="cs"/>
                <w:rtl/>
              </w:rPr>
              <w:t>ی</w:t>
            </w:r>
            <w:r>
              <w:t xml:space="preserve"> (</w:t>
            </w:r>
            <w:r>
              <w:rPr>
                <w:rtl/>
              </w:rPr>
              <w:t>شامل منو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مد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ر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ت،</w:t>
            </w:r>
            <w:r>
              <w:rPr>
                <w:rtl/>
              </w:rPr>
              <w:t xml:space="preserve"> </w:t>
            </w:r>
            <w:r>
              <w:t>AJAX</w:t>
            </w:r>
            <w:r>
              <w:rPr>
                <w:rtl/>
              </w:rPr>
              <w:t>، تقو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م</w:t>
            </w:r>
            <w:r>
              <w:rPr>
                <w:rtl/>
              </w:rPr>
              <w:t xml:space="preserve"> شمس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ساده</w:t>
            </w:r>
            <w:r>
              <w:t>)</w:t>
            </w:r>
          </w:p>
          <w:p w14:paraId="7AD3FD84" w14:textId="77777777" w:rsidR="00B2719A" w:rsidRDefault="00B2719A" w:rsidP="00B2719A">
            <w:pPr>
              <w:pStyle w:val="code"/>
            </w:pPr>
            <w:r>
              <w:t>Version: 1.0.0</w:t>
            </w:r>
          </w:p>
          <w:p w14:paraId="31B1BDD2" w14:textId="77777777" w:rsidR="00B2719A" w:rsidRDefault="00B2719A" w:rsidP="00B2719A">
            <w:pPr>
              <w:pStyle w:val="code"/>
            </w:pPr>
            <w:r>
              <w:t>Author: saman balahang</w:t>
            </w:r>
          </w:p>
          <w:p w14:paraId="0ACBE75A" w14:textId="77777777" w:rsidR="00B2719A" w:rsidRDefault="00B2719A" w:rsidP="00B2719A">
            <w:pPr>
              <w:pStyle w:val="code"/>
            </w:pPr>
            <w:r>
              <w:t>Text Domain: wp-doctor-clinic</w:t>
            </w:r>
          </w:p>
          <w:p w14:paraId="4B7714CD" w14:textId="77777777" w:rsidR="00B2719A" w:rsidRDefault="00B2719A" w:rsidP="00B2719A">
            <w:pPr>
              <w:pStyle w:val="code"/>
            </w:pPr>
            <w:r>
              <w:t>Domain Path: /languages</w:t>
            </w:r>
          </w:p>
          <w:p w14:paraId="057B512D" w14:textId="3265E3A6" w:rsidR="00B2719A" w:rsidRDefault="00B2719A" w:rsidP="00B2719A">
            <w:pPr>
              <w:pStyle w:val="code"/>
            </w:pPr>
            <w:r>
              <w:t>*/</w:t>
            </w:r>
          </w:p>
        </w:tc>
      </w:tr>
    </w:tbl>
    <w:p w14:paraId="2852864D" w14:textId="77777777" w:rsidR="00B2719A" w:rsidRDefault="00B2719A" w:rsidP="00B2719A">
      <w:pPr>
        <w:bidi w:val="0"/>
        <w:rPr>
          <w:rtl/>
        </w:rPr>
      </w:pPr>
    </w:p>
    <w:p w14:paraId="6EE13BB5" w14:textId="77777777" w:rsidR="00B2719A" w:rsidRDefault="00B2719A" w:rsidP="00B2719A">
      <w:pPr>
        <w:rPr>
          <w:rtl/>
        </w:rPr>
      </w:pPr>
      <w:r>
        <w:rPr>
          <w:rtl/>
        </w:rPr>
        <w:t>###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 چه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کند؟</w:t>
      </w:r>
    </w:p>
    <w:p w14:paraId="51BC940D" w14:textId="77777777" w:rsidR="00B2719A" w:rsidRDefault="00B2719A" w:rsidP="00B2719A">
      <w:pPr>
        <w:rPr>
          <w:rtl/>
        </w:rPr>
      </w:pPr>
    </w:p>
    <w:p w14:paraId="4A8895F5" w14:textId="77777777" w:rsidR="00B2719A" w:rsidRDefault="00B2719A" w:rsidP="00B2719A">
      <w:pPr>
        <w:rPr>
          <w:rtl/>
        </w:rPr>
      </w:pPr>
      <w:r>
        <w:rPr>
          <w:rtl/>
        </w:rPr>
        <w:t>* وردپرس با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اطلاعات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پلاگ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است.</w:t>
      </w:r>
    </w:p>
    <w:p w14:paraId="74EDACAC" w14:textId="77777777" w:rsidR="00B2719A" w:rsidRDefault="00B2719A" w:rsidP="00B2719A">
      <w:pPr>
        <w:rPr>
          <w:rtl/>
        </w:rPr>
      </w:pPr>
      <w:r>
        <w:rPr>
          <w:rtl/>
        </w:rPr>
        <w:t>* در بخش **افزونه‌ها**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5D062610" w14:textId="77777777" w:rsidR="00B2719A" w:rsidRDefault="00B2719A" w:rsidP="00B2719A">
      <w:pPr>
        <w:rPr>
          <w:rtl/>
        </w:rPr>
      </w:pPr>
      <w:r>
        <w:rPr>
          <w:rtl/>
        </w:rPr>
        <w:t>* `</w:t>
      </w:r>
      <w:r>
        <w:t>Text Domain</w:t>
      </w:r>
      <w:r>
        <w:rPr>
          <w:rtl/>
        </w:rPr>
        <w:t>` برا</w:t>
      </w:r>
      <w:r>
        <w:rPr>
          <w:rFonts w:hint="cs"/>
          <w:rtl/>
        </w:rPr>
        <w:t>ی</w:t>
      </w:r>
      <w:r>
        <w:rPr>
          <w:rtl/>
        </w:rPr>
        <w:t xml:space="preserve"> چندزبانه‌ساز</w:t>
      </w:r>
      <w:r>
        <w:rPr>
          <w:rFonts w:hint="cs"/>
          <w:rtl/>
        </w:rPr>
        <w:t>ی</w:t>
      </w:r>
      <w:r>
        <w:rPr>
          <w:rtl/>
        </w:rPr>
        <w:t xml:space="preserve"> ضرور</w:t>
      </w:r>
      <w:r>
        <w:rPr>
          <w:rFonts w:hint="cs"/>
          <w:rtl/>
        </w:rPr>
        <w:t>ی</w:t>
      </w:r>
      <w:r>
        <w:rPr>
          <w:rtl/>
        </w:rPr>
        <w:t xml:space="preserve"> است (</w:t>
      </w:r>
      <w:r>
        <w:t>i18n</w:t>
      </w:r>
      <w:r>
        <w:rPr>
          <w:rtl/>
        </w:rPr>
        <w:t>)</w:t>
      </w:r>
    </w:p>
    <w:p w14:paraId="4FEF1D16" w14:textId="77777777" w:rsidR="00B2719A" w:rsidRDefault="00B2719A" w:rsidP="00B2719A">
      <w:pPr>
        <w:rPr>
          <w:rtl/>
        </w:rPr>
      </w:pPr>
      <w:r>
        <w:rPr>
          <w:rtl/>
        </w:rPr>
        <w:t>* `</w:t>
      </w:r>
      <w:r>
        <w:t>Domain Path</w:t>
      </w:r>
      <w:r>
        <w:rPr>
          <w:rtl/>
        </w:rPr>
        <w:t>` محل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ترجمه است.</w:t>
      </w:r>
    </w:p>
    <w:p w14:paraId="233BB6B3" w14:textId="77777777" w:rsidR="00B2719A" w:rsidRDefault="00B2719A" w:rsidP="00B2719A">
      <w:pPr>
        <w:rPr>
          <w:rtl/>
        </w:rPr>
      </w:pPr>
    </w:p>
    <w:p w14:paraId="44DCC579" w14:textId="77777777" w:rsidR="00B2719A" w:rsidRDefault="00B2719A" w:rsidP="00B2719A">
      <w:pPr>
        <w:rPr>
          <w:rtl/>
        </w:rPr>
      </w:pPr>
      <w:r>
        <w:rPr>
          <w:rtl/>
        </w:rPr>
        <w:t>---</w:t>
      </w:r>
    </w:p>
    <w:p w14:paraId="649081A1" w14:textId="77777777" w:rsidR="00B2719A" w:rsidRDefault="00B2719A" w:rsidP="00B2719A">
      <w:pPr>
        <w:rPr>
          <w:rtl/>
        </w:rPr>
      </w:pPr>
    </w:p>
    <w:p w14:paraId="16C9F30E" w14:textId="77777777" w:rsidR="00B2719A" w:rsidRDefault="00B2719A" w:rsidP="00B2719A">
      <w:pPr>
        <w:rPr>
          <w:rtl/>
        </w:rPr>
      </w:pPr>
      <w:r>
        <w:rPr>
          <w:rtl/>
        </w:rPr>
        <w:t># 2️</w:t>
      </w:r>
      <w:r>
        <w:rPr>
          <w:rFonts w:ascii="Segoe UI Symbol" w:hAnsi="Segoe UI Symbol" w:cs="Segoe UI Symbol" w:hint="cs"/>
          <w:rtl/>
        </w:rPr>
        <w:t>⃣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از اجرا</w:t>
      </w:r>
      <w:r>
        <w:rPr>
          <w:rFonts w:hint="cs"/>
          <w:rtl/>
        </w:rPr>
        <w:t>ی</w:t>
      </w:r>
      <w:r>
        <w:rPr>
          <w:rtl/>
        </w:rPr>
        <w:t xml:space="preserve">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719A" w14:paraId="697DA96D" w14:textId="77777777" w:rsidTr="00B2719A">
        <w:tc>
          <w:tcPr>
            <w:tcW w:w="9350" w:type="dxa"/>
          </w:tcPr>
          <w:p w14:paraId="44937F0B" w14:textId="011A5428" w:rsidR="00B2719A" w:rsidRDefault="00B2719A" w:rsidP="00B2719A">
            <w:pPr>
              <w:pStyle w:val="code"/>
            </w:pPr>
            <w:r w:rsidRPr="00B2719A">
              <w:t>if ( ! defined( 'ABSPATH' ) ) exit;</w:t>
            </w:r>
          </w:p>
        </w:tc>
      </w:tr>
    </w:tbl>
    <w:p w14:paraId="5C7E1356" w14:textId="77777777" w:rsidR="00B2719A" w:rsidRDefault="00B2719A" w:rsidP="00B2719A">
      <w:pPr>
        <w:bidi w:val="0"/>
        <w:rPr>
          <w:rtl/>
        </w:rPr>
      </w:pPr>
    </w:p>
    <w:p w14:paraId="73ABDC87" w14:textId="77777777" w:rsidR="00B2719A" w:rsidRDefault="00B2719A" w:rsidP="00B2719A">
      <w:pPr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دستور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ضرور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233810FF" w14:textId="77777777" w:rsidR="00B2719A" w:rsidRDefault="00B2719A" w:rsidP="00B2719A">
      <w:pPr>
        <w:rPr>
          <w:rtl/>
        </w:rPr>
      </w:pPr>
      <w:r>
        <w:rPr>
          <w:rFonts w:hint="eastAsia"/>
          <w:rtl/>
        </w:rPr>
        <w:t>اگر</w:t>
      </w:r>
      <w:r>
        <w:rPr>
          <w:rtl/>
        </w:rPr>
        <w:t xml:space="preserve"> کس</w:t>
      </w:r>
      <w:r>
        <w:rPr>
          <w:rFonts w:hint="cs"/>
          <w:rtl/>
        </w:rPr>
        <w:t>ی</w:t>
      </w:r>
      <w:r>
        <w:rPr>
          <w:rtl/>
        </w:rPr>
        <w:t xml:space="preserve"> بخواهد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را در مرورگر اجرا کند، کد متوقف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38F0CB0C" w14:textId="77777777" w:rsidR="00B2719A" w:rsidRDefault="00B2719A" w:rsidP="00B2719A">
      <w:pPr>
        <w:rPr>
          <w:rtl/>
        </w:rPr>
      </w:pPr>
    </w:p>
    <w:p w14:paraId="2F8D53FE" w14:textId="77777777" w:rsidR="00B2719A" w:rsidRDefault="00B2719A" w:rsidP="00B2719A">
      <w:pPr>
        <w:rPr>
          <w:rtl/>
        </w:rPr>
      </w:pPr>
      <w:r>
        <w:rPr>
          <w:rtl/>
        </w:rPr>
        <w:t># 3️</w:t>
      </w:r>
      <w:r>
        <w:rPr>
          <w:rFonts w:ascii="Segoe UI Symbol" w:hAnsi="Segoe UI Symbol" w:cs="Segoe UI Symbol" w:hint="cs"/>
          <w:rtl/>
        </w:rPr>
        <w:t>⃣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مس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tl/>
        </w:rPr>
        <w:t xml:space="preserve"> و </w:t>
      </w:r>
      <w:r>
        <w:t>URL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پلاگ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719A" w14:paraId="70C004EF" w14:textId="77777777" w:rsidTr="00B2719A">
        <w:tc>
          <w:tcPr>
            <w:tcW w:w="9350" w:type="dxa"/>
          </w:tcPr>
          <w:p w14:paraId="0715DA3F" w14:textId="77777777" w:rsidR="00B2719A" w:rsidRDefault="00B2719A" w:rsidP="00B2719A">
            <w:pPr>
              <w:pStyle w:val="code"/>
            </w:pPr>
            <w:r>
              <w:t>define('WDC_PLUGIN_DIR', plugin_dir_path(__FILE__));</w:t>
            </w:r>
          </w:p>
          <w:p w14:paraId="4FE71FE9" w14:textId="6C62462D" w:rsidR="00B2719A" w:rsidRDefault="00B2719A" w:rsidP="00B2719A">
            <w:pPr>
              <w:pStyle w:val="code"/>
            </w:pPr>
            <w:r>
              <w:t>define('WDC_PLUGIN_URL', plugin_dir_url(__FILE__));</w:t>
            </w:r>
          </w:p>
        </w:tc>
      </w:tr>
    </w:tbl>
    <w:p w14:paraId="5BDC0CC4" w14:textId="77777777" w:rsidR="00B2719A" w:rsidRDefault="00B2719A" w:rsidP="00B2719A">
      <w:pPr>
        <w:bidi w:val="0"/>
        <w:rPr>
          <w:rtl/>
        </w:rPr>
      </w:pPr>
    </w:p>
    <w:p w14:paraId="0F95BB1F" w14:textId="77777777" w:rsidR="00B2719A" w:rsidRDefault="00B2719A" w:rsidP="00B2719A">
      <w:pPr>
        <w:rPr>
          <w:rtl/>
        </w:rPr>
      </w:pPr>
      <w:r>
        <w:rPr>
          <w:rtl/>
        </w:rPr>
        <w:t>### چرا ضرور</w:t>
      </w:r>
      <w:r>
        <w:rPr>
          <w:rFonts w:hint="cs"/>
          <w:rtl/>
        </w:rPr>
        <w:t>ی‌</w:t>
      </w:r>
      <w:r>
        <w:rPr>
          <w:rFonts w:hint="eastAsia"/>
          <w:rtl/>
        </w:rPr>
        <w:t>اند؟</w:t>
      </w:r>
    </w:p>
    <w:p w14:paraId="7E385A3E" w14:textId="77777777" w:rsidR="00B2719A" w:rsidRDefault="00B2719A" w:rsidP="00B2719A">
      <w:pPr>
        <w:rPr>
          <w:rtl/>
        </w:rPr>
      </w:pPr>
    </w:p>
    <w:p w14:paraId="52EAEF63" w14:textId="77777777" w:rsidR="00B2719A" w:rsidRDefault="00B2719A" w:rsidP="00B2719A">
      <w:pPr>
        <w:rPr>
          <w:rtl/>
        </w:rPr>
      </w:pPr>
      <w:r>
        <w:rPr>
          <w:rtl/>
        </w:rPr>
        <w:t>*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t>include</w:t>
      </w:r>
      <w:r>
        <w:rPr>
          <w:rtl/>
        </w:rPr>
        <w:t xml:space="preserve"> شوند </w:t>
      </w:r>
      <w:r>
        <w:rPr>
          <w:rFonts w:cs="Times New Roman" w:hint="cs"/>
          <w:rtl/>
        </w:rPr>
        <w:t>→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لازم است.</w:t>
      </w:r>
    </w:p>
    <w:p w14:paraId="19EE9457" w14:textId="77777777" w:rsidR="00B2719A" w:rsidRDefault="00B2719A" w:rsidP="00B2719A">
      <w:pPr>
        <w:rPr>
          <w:rtl/>
        </w:rPr>
      </w:pPr>
      <w:r>
        <w:rPr>
          <w:rtl/>
        </w:rPr>
        <w:t>*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r>
        <w:t>CSS / JS</w:t>
      </w:r>
      <w:r>
        <w:rPr>
          <w:rtl/>
        </w:rPr>
        <w:t>ها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t>enqueue</w:t>
      </w:r>
      <w:r>
        <w:rPr>
          <w:rtl/>
        </w:rPr>
        <w:t xml:space="preserve"> شوند </w:t>
      </w:r>
      <w:r>
        <w:rPr>
          <w:rFonts w:cs="Times New Roman" w:hint="cs"/>
          <w:rtl/>
        </w:rPr>
        <w:t>→</w:t>
      </w:r>
      <w:r>
        <w:rPr>
          <w:rtl/>
        </w:rPr>
        <w:t xml:space="preserve"> </w:t>
      </w:r>
      <w:r>
        <w:t>URL</w:t>
      </w:r>
      <w:r>
        <w:rPr>
          <w:rtl/>
        </w:rPr>
        <w:t xml:space="preserve"> لازم است.</w:t>
      </w:r>
    </w:p>
    <w:p w14:paraId="70BD8C3E" w14:textId="77777777" w:rsidR="00B2719A" w:rsidRDefault="00B2719A" w:rsidP="00B2719A">
      <w:pPr>
        <w:rPr>
          <w:rtl/>
        </w:rPr>
      </w:pPr>
    </w:p>
    <w:p w14:paraId="32BA2108" w14:textId="77777777" w:rsidR="00B2719A" w:rsidRDefault="00B2719A" w:rsidP="00B2719A">
      <w:pPr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دو ثابت مثل دو ستون اصل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تمام 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گرند</w:t>
      </w:r>
      <w:r>
        <w:rPr>
          <w:rtl/>
        </w:rPr>
        <w:t>.</w:t>
      </w:r>
    </w:p>
    <w:p w14:paraId="1FAF22B6" w14:textId="77777777" w:rsidR="00B2719A" w:rsidRDefault="00B2719A" w:rsidP="00B2719A">
      <w:pPr>
        <w:rPr>
          <w:rtl/>
        </w:rPr>
      </w:pPr>
      <w:r>
        <w:rPr>
          <w:rtl/>
        </w:rPr>
        <w:t># 4️</w:t>
      </w:r>
      <w:r>
        <w:rPr>
          <w:rFonts w:ascii="Segoe UI Symbol" w:hAnsi="Segoe UI Symbol" w:cs="Segoe UI Symbol" w:hint="cs"/>
          <w:rtl/>
        </w:rPr>
        <w:t>⃣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شامل‌کردن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کلاس‌ها</w:t>
      </w:r>
      <w:r>
        <w:rPr>
          <w:rFonts w:hint="cs"/>
          <w:rtl/>
        </w:rPr>
        <w:t>ی</w:t>
      </w:r>
      <w:r>
        <w:rPr>
          <w:rtl/>
        </w:rPr>
        <w:t xml:space="preserve"> پلاگ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(</w:t>
      </w:r>
      <w:r>
        <w:t>Includes</w:t>
      </w:r>
      <w:r>
        <w:rPr>
          <w:rtl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719A" w14:paraId="05051395" w14:textId="77777777" w:rsidTr="00B2719A">
        <w:tc>
          <w:tcPr>
            <w:tcW w:w="9350" w:type="dxa"/>
          </w:tcPr>
          <w:p w14:paraId="5F3CB32F" w14:textId="77777777" w:rsidR="00B2719A" w:rsidRDefault="00B2719A" w:rsidP="00B2719A">
            <w:pPr>
              <w:pStyle w:val="code"/>
            </w:pPr>
            <w:r>
              <w:t>require_once WDC_PLUGIN_DIR . 'includes/class-installer.php';</w:t>
            </w:r>
          </w:p>
          <w:p w14:paraId="36B2F2E2" w14:textId="77777777" w:rsidR="00B2719A" w:rsidRDefault="00B2719A" w:rsidP="00B2719A">
            <w:pPr>
              <w:pStyle w:val="code"/>
            </w:pPr>
            <w:r>
              <w:t>require_once WDC_PLUGIN_DIR . 'includes/class-assets.php';</w:t>
            </w:r>
          </w:p>
          <w:p w14:paraId="0A1C95A8" w14:textId="77777777" w:rsidR="00B2719A" w:rsidRDefault="00B2719A" w:rsidP="00B2719A">
            <w:pPr>
              <w:pStyle w:val="code"/>
            </w:pPr>
            <w:r>
              <w:t>require_once WDC_PLUGIN_DIR . 'includes/class-admin-menu.php';</w:t>
            </w:r>
          </w:p>
          <w:p w14:paraId="05A60170" w14:textId="77777777" w:rsidR="00B2719A" w:rsidRDefault="00B2719A" w:rsidP="00B2719A">
            <w:pPr>
              <w:pStyle w:val="code"/>
            </w:pPr>
            <w:r>
              <w:t>require_once WDC_PLUGIN_DIR . 'includes/class-shortcodes.php';</w:t>
            </w:r>
          </w:p>
          <w:p w14:paraId="607BB614" w14:textId="4C91CA07" w:rsidR="00B2719A" w:rsidRDefault="00B2719A" w:rsidP="00B2719A">
            <w:pPr>
              <w:pStyle w:val="code"/>
            </w:pPr>
            <w:r>
              <w:t>require_once WDC_PLUGIN_DIR . 'includes/helpers.php';</w:t>
            </w:r>
          </w:p>
        </w:tc>
      </w:tr>
    </w:tbl>
    <w:p w14:paraId="2CF74F6D" w14:textId="77777777" w:rsidR="00B2719A" w:rsidRDefault="00B2719A" w:rsidP="00B2719A">
      <w:pPr>
        <w:rPr>
          <w:rtl/>
        </w:rPr>
      </w:pPr>
      <w:r>
        <w:rPr>
          <w:rtl/>
        </w:rPr>
        <w:t>###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چرا مهم است؟</w:t>
      </w:r>
    </w:p>
    <w:p w14:paraId="26AEE643" w14:textId="77777777" w:rsidR="00B2719A" w:rsidRDefault="00B2719A" w:rsidP="00B2719A">
      <w:pPr>
        <w:rPr>
          <w:rtl/>
        </w:rPr>
      </w:pPr>
    </w:p>
    <w:p w14:paraId="1EC464C5" w14:textId="77777777" w:rsidR="00B2719A" w:rsidRDefault="00B2719A" w:rsidP="00B2719A">
      <w:pPr>
        <w:rPr>
          <w:rtl/>
        </w:rPr>
      </w:pPr>
      <w:r>
        <w:rPr>
          <w:rtl/>
        </w:rPr>
        <w:t>* هر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در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کلاس مخصوص خودش باشد (</w:t>
      </w:r>
      <w:r>
        <w:t>OOP</w:t>
      </w:r>
      <w:r>
        <w:rPr>
          <w:rtl/>
        </w:rPr>
        <w:t>)</w:t>
      </w:r>
    </w:p>
    <w:p w14:paraId="6F5A9788" w14:textId="77777777" w:rsidR="00B2719A" w:rsidRDefault="00B2719A" w:rsidP="00B2719A">
      <w:pPr>
        <w:rPr>
          <w:rtl/>
        </w:rPr>
      </w:pPr>
      <w:r>
        <w:rPr>
          <w:rtl/>
        </w:rPr>
        <w:lastRenderedPageBreak/>
        <w:t>*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**پاک و ساده** باق</w:t>
      </w:r>
      <w:r>
        <w:rPr>
          <w:rFonts w:hint="cs"/>
          <w:rtl/>
        </w:rPr>
        <w:t>ی</w:t>
      </w:r>
      <w:r>
        <w:rPr>
          <w:rtl/>
        </w:rPr>
        <w:t xml:space="preserve"> بماند</w:t>
      </w:r>
    </w:p>
    <w:p w14:paraId="01741E91" w14:textId="77777777" w:rsidR="00B2719A" w:rsidRDefault="00B2719A" w:rsidP="00B2719A">
      <w:pPr>
        <w:rPr>
          <w:rtl/>
        </w:rPr>
      </w:pPr>
      <w:r>
        <w:rPr>
          <w:rtl/>
        </w:rPr>
        <w:t>*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باعث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پلاگ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حرفه‌ا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قابل نگهدار</w:t>
      </w:r>
      <w:r>
        <w:rPr>
          <w:rFonts w:hint="cs"/>
          <w:rtl/>
        </w:rPr>
        <w:t>ی</w:t>
      </w:r>
      <w:r>
        <w:rPr>
          <w:rtl/>
        </w:rPr>
        <w:t xml:space="preserve"> و توسعه‌پذ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شود</w:t>
      </w:r>
    </w:p>
    <w:p w14:paraId="5EC5525A" w14:textId="77777777" w:rsidR="00B2719A" w:rsidRDefault="00B2719A" w:rsidP="00B2719A">
      <w:pPr>
        <w:rPr>
          <w:rtl/>
        </w:rPr>
      </w:pPr>
    </w:p>
    <w:p w14:paraId="52F530F2" w14:textId="77777777" w:rsidR="00B2719A" w:rsidRDefault="00B2719A" w:rsidP="00B2719A">
      <w:pPr>
        <w:rPr>
          <w:rtl/>
        </w:rPr>
      </w:pPr>
      <w:r>
        <w:rPr>
          <w:rtl/>
        </w:rPr>
        <w:t>&gt; **در پلاگ</w:t>
      </w:r>
      <w:r>
        <w:rPr>
          <w:rFonts w:hint="cs"/>
          <w:rtl/>
        </w:rPr>
        <w:t>ی</w:t>
      </w:r>
      <w:r>
        <w:rPr>
          <w:rFonts w:hint="eastAsia"/>
          <w:rtl/>
        </w:rPr>
        <w:t>ن‌نو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حرفه‌ا</w:t>
      </w:r>
      <w:r>
        <w:rPr>
          <w:rFonts w:hint="cs"/>
          <w:rtl/>
        </w:rPr>
        <w:t>ی</w:t>
      </w:r>
      <w:r>
        <w:rPr>
          <w:rtl/>
        </w:rPr>
        <w:t xml:space="preserve"> هم</w:t>
      </w:r>
      <w:r>
        <w:rPr>
          <w:rFonts w:hint="cs"/>
          <w:rtl/>
        </w:rPr>
        <w:t>ی</w:t>
      </w:r>
      <w:r>
        <w:rPr>
          <w:rFonts w:hint="eastAsia"/>
          <w:rtl/>
        </w:rPr>
        <w:t>شه</w:t>
      </w:r>
      <w:r>
        <w:rPr>
          <w:rtl/>
        </w:rPr>
        <w:t>:**</w:t>
      </w:r>
    </w:p>
    <w:p w14:paraId="23638896" w14:textId="77777777" w:rsidR="00B2719A" w:rsidRDefault="00B2719A" w:rsidP="00B2719A">
      <w:pPr>
        <w:rPr>
          <w:rtl/>
        </w:rPr>
      </w:pPr>
      <w:r>
        <w:rPr>
          <w:rtl/>
        </w:rPr>
        <w:t>&gt;</w:t>
      </w:r>
    </w:p>
    <w:p w14:paraId="3C7B9FB6" w14:textId="77777777" w:rsidR="00B2719A" w:rsidRDefault="00B2719A" w:rsidP="00B2719A">
      <w:pPr>
        <w:rPr>
          <w:rtl/>
        </w:rPr>
      </w:pPr>
      <w:r>
        <w:rPr>
          <w:rtl/>
        </w:rPr>
        <w:t>&gt; *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کوچک</w:t>
      </w:r>
    </w:p>
    <w:p w14:paraId="6DAACBF3" w14:textId="77777777" w:rsidR="00B2719A" w:rsidRDefault="00B2719A" w:rsidP="00B2719A">
      <w:pPr>
        <w:rPr>
          <w:rtl/>
        </w:rPr>
      </w:pPr>
      <w:r>
        <w:rPr>
          <w:rtl/>
        </w:rPr>
        <w:t>&gt; * منطق‌ها در کلاس‌ها</w:t>
      </w:r>
      <w:r>
        <w:rPr>
          <w:rFonts w:hint="cs"/>
          <w:rtl/>
        </w:rPr>
        <w:t>ی</w:t>
      </w:r>
      <w:r>
        <w:rPr>
          <w:rtl/>
        </w:rPr>
        <w:t xml:space="preserve"> جداگانه</w:t>
      </w:r>
    </w:p>
    <w:p w14:paraId="4C5F2A61" w14:textId="77777777" w:rsidR="00B2719A" w:rsidRDefault="00B2719A" w:rsidP="00B2719A">
      <w:pPr>
        <w:rPr>
          <w:rtl/>
        </w:rPr>
      </w:pPr>
    </w:p>
    <w:p w14:paraId="36AC4F7A" w14:textId="77777777" w:rsidR="00B2719A" w:rsidRDefault="00B2719A" w:rsidP="00B2719A">
      <w:pPr>
        <w:rPr>
          <w:rtl/>
        </w:rPr>
      </w:pPr>
      <w:r>
        <w:rPr>
          <w:rtl/>
        </w:rPr>
        <w:t># 5️</w:t>
      </w:r>
      <w:r>
        <w:rPr>
          <w:rFonts w:ascii="Segoe UI Symbol" w:hAnsi="Segoe UI Symbol" w:cs="Segoe UI Symbol" w:hint="cs"/>
          <w:rtl/>
        </w:rPr>
        <w:t>⃣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هوک‌ها</w:t>
      </w:r>
      <w:r>
        <w:rPr>
          <w:rFonts w:hint="cs"/>
          <w:rtl/>
        </w:rPr>
        <w:t>ی</w:t>
      </w:r>
      <w:r>
        <w:rPr>
          <w:rtl/>
        </w:rPr>
        <w:t xml:space="preserve"> فعال‌ساز</w:t>
      </w:r>
      <w:r>
        <w:rPr>
          <w:rFonts w:hint="cs"/>
          <w:rtl/>
        </w:rPr>
        <w:t>ی</w:t>
      </w:r>
      <w:r>
        <w:rPr>
          <w:rtl/>
        </w:rPr>
        <w:t xml:space="preserve"> و غ</w:t>
      </w:r>
      <w:r>
        <w:rPr>
          <w:rFonts w:hint="cs"/>
          <w:rtl/>
        </w:rPr>
        <w:t>ی</w:t>
      </w:r>
      <w:r>
        <w:rPr>
          <w:rFonts w:hint="eastAsia"/>
          <w:rtl/>
        </w:rPr>
        <w:t>رفعال‌ساز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Activation Hooks</w:t>
      </w:r>
      <w:r>
        <w:rPr>
          <w:rtl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719A" w14:paraId="1D779BE3" w14:textId="77777777" w:rsidTr="00B2719A">
        <w:tc>
          <w:tcPr>
            <w:tcW w:w="9350" w:type="dxa"/>
          </w:tcPr>
          <w:p w14:paraId="3E1A4253" w14:textId="77777777" w:rsidR="00EF14B1" w:rsidRDefault="00EF14B1" w:rsidP="00EF14B1">
            <w:pPr>
              <w:pStyle w:val="code"/>
            </w:pPr>
            <w:r>
              <w:t>register_activation_hook(__FILE__, array('WDC_Installer', 'activate'));</w:t>
            </w:r>
          </w:p>
          <w:p w14:paraId="748B4233" w14:textId="106F3AB4" w:rsidR="00B2719A" w:rsidRDefault="00EF14B1" w:rsidP="00EF14B1">
            <w:pPr>
              <w:pStyle w:val="code"/>
            </w:pPr>
            <w:r>
              <w:t>register_deactivation_hook(__FILE__, array('WDC_Installer', 'deactivate'));</w:t>
            </w:r>
          </w:p>
        </w:tc>
      </w:tr>
    </w:tbl>
    <w:p w14:paraId="0B71D17E" w14:textId="77777777" w:rsidR="00B2719A" w:rsidRDefault="00B2719A" w:rsidP="00B2719A">
      <w:pPr>
        <w:bidi w:val="0"/>
        <w:rPr>
          <w:rtl/>
        </w:rPr>
      </w:pPr>
    </w:p>
    <w:p w14:paraId="227C216D" w14:textId="77777777" w:rsidR="00B2719A" w:rsidRDefault="00B2719A" w:rsidP="00B2719A">
      <w:pPr>
        <w:rPr>
          <w:rtl/>
        </w:rPr>
      </w:pPr>
      <w:r>
        <w:rPr>
          <w:rtl/>
        </w:rPr>
        <w:t>### وظا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دو هوک:</w:t>
      </w:r>
    </w:p>
    <w:p w14:paraId="0F1B0B79" w14:textId="77777777" w:rsidR="00B2719A" w:rsidRDefault="00B2719A" w:rsidP="00B2719A">
      <w:pPr>
        <w:rPr>
          <w:rtl/>
        </w:rPr>
      </w:pPr>
    </w:p>
    <w:tbl>
      <w:tblPr>
        <w:tblStyle w:val="TableGrid"/>
        <w:bidiVisual/>
        <w:tblW w:w="9564" w:type="dxa"/>
        <w:tblLook w:val="04A0" w:firstRow="1" w:lastRow="0" w:firstColumn="1" w:lastColumn="0" w:noHBand="0" w:noVBand="1"/>
      </w:tblPr>
      <w:tblGrid>
        <w:gridCol w:w="4781"/>
        <w:gridCol w:w="4783"/>
      </w:tblGrid>
      <w:tr w:rsidR="00EF14B1" w:rsidRPr="00EF14B1" w14:paraId="18835754" w14:textId="77777777" w:rsidTr="00EF14B1">
        <w:trPr>
          <w:trHeight w:val="399"/>
        </w:trPr>
        <w:tc>
          <w:tcPr>
            <w:tcW w:w="4781" w:type="dxa"/>
          </w:tcPr>
          <w:p w14:paraId="7AC00E90" w14:textId="77777777" w:rsidR="00EF14B1" w:rsidRPr="00EF14B1" w:rsidRDefault="00EF14B1" w:rsidP="00BA4103">
            <w:pPr>
              <w:rPr>
                <w:rtl/>
              </w:rPr>
            </w:pPr>
            <w:r w:rsidRPr="00EF14B1">
              <w:rPr>
                <w:rtl/>
              </w:rPr>
              <w:t xml:space="preserve"> وضع</w:t>
            </w:r>
            <w:r w:rsidRPr="00EF14B1">
              <w:rPr>
                <w:rFonts w:hint="cs"/>
                <w:rtl/>
              </w:rPr>
              <w:t>ی</w:t>
            </w:r>
            <w:r w:rsidRPr="00EF14B1">
              <w:rPr>
                <w:rFonts w:hint="eastAsia"/>
                <w:rtl/>
              </w:rPr>
              <w:t>ت</w:t>
            </w:r>
            <w:r w:rsidRPr="00EF14B1">
              <w:rPr>
                <w:rtl/>
              </w:rPr>
              <w:t xml:space="preserve">      </w:t>
            </w:r>
          </w:p>
        </w:tc>
        <w:tc>
          <w:tcPr>
            <w:tcW w:w="4783" w:type="dxa"/>
          </w:tcPr>
          <w:p w14:paraId="34FBAC9D" w14:textId="77777777" w:rsidR="00EF14B1" w:rsidRPr="00EF14B1" w:rsidRDefault="00EF14B1" w:rsidP="00BA4103">
            <w:pPr>
              <w:rPr>
                <w:rtl/>
              </w:rPr>
            </w:pPr>
            <w:r w:rsidRPr="00EF14B1">
              <w:rPr>
                <w:rtl/>
              </w:rPr>
              <w:t xml:space="preserve"> کار                                   </w:t>
            </w:r>
          </w:p>
        </w:tc>
      </w:tr>
      <w:tr w:rsidR="00EF14B1" w:rsidRPr="00EF14B1" w14:paraId="5858CB1E" w14:textId="77777777" w:rsidTr="00EF14B1">
        <w:trPr>
          <w:trHeight w:val="787"/>
        </w:trPr>
        <w:tc>
          <w:tcPr>
            <w:tcW w:w="4781" w:type="dxa"/>
          </w:tcPr>
          <w:p w14:paraId="0DD66891" w14:textId="77777777" w:rsidR="00EF14B1" w:rsidRPr="00EF14B1" w:rsidRDefault="00EF14B1" w:rsidP="00BA4103">
            <w:pPr>
              <w:rPr>
                <w:rtl/>
              </w:rPr>
            </w:pPr>
            <w:r w:rsidRPr="00EF14B1">
              <w:rPr>
                <w:rtl/>
              </w:rPr>
              <w:t xml:space="preserve"> </w:t>
            </w:r>
            <w:r w:rsidRPr="00EF14B1">
              <w:t>activate</w:t>
            </w:r>
            <w:r w:rsidRPr="00EF14B1">
              <w:rPr>
                <w:rtl/>
              </w:rPr>
              <w:t xml:space="preserve">   </w:t>
            </w:r>
          </w:p>
        </w:tc>
        <w:tc>
          <w:tcPr>
            <w:tcW w:w="4783" w:type="dxa"/>
          </w:tcPr>
          <w:p w14:paraId="757635C6" w14:textId="77777777" w:rsidR="00EF14B1" w:rsidRPr="00EF14B1" w:rsidRDefault="00EF14B1" w:rsidP="00BA4103">
            <w:pPr>
              <w:rPr>
                <w:rtl/>
              </w:rPr>
            </w:pPr>
            <w:r w:rsidRPr="00EF14B1">
              <w:rPr>
                <w:rtl/>
              </w:rPr>
              <w:t xml:space="preserve"> ساخت جدول‌ها، مقدارده</w:t>
            </w:r>
            <w:r w:rsidRPr="00EF14B1">
              <w:rPr>
                <w:rFonts w:hint="cs"/>
                <w:rtl/>
              </w:rPr>
              <w:t>ی</w:t>
            </w:r>
            <w:r w:rsidRPr="00EF14B1">
              <w:rPr>
                <w:rtl/>
              </w:rPr>
              <w:t xml:space="preserve"> اول</w:t>
            </w:r>
            <w:r w:rsidRPr="00EF14B1">
              <w:rPr>
                <w:rFonts w:hint="cs"/>
                <w:rtl/>
              </w:rPr>
              <w:t>ی</w:t>
            </w:r>
            <w:r w:rsidRPr="00EF14B1">
              <w:rPr>
                <w:rFonts w:hint="eastAsia"/>
                <w:rtl/>
              </w:rPr>
              <w:t>ه</w:t>
            </w:r>
            <w:r w:rsidRPr="00EF14B1">
              <w:rPr>
                <w:rtl/>
              </w:rPr>
              <w:t xml:space="preserve">          </w:t>
            </w:r>
          </w:p>
        </w:tc>
      </w:tr>
      <w:tr w:rsidR="00EF14B1" w:rsidRPr="00EF14B1" w14:paraId="1AF089E6" w14:textId="77777777" w:rsidTr="00EF14B1">
        <w:trPr>
          <w:trHeight w:val="798"/>
        </w:trPr>
        <w:tc>
          <w:tcPr>
            <w:tcW w:w="4781" w:type="dxa"/>
          </w:tcPr>
          <w:p w14:paraId="63226A95" w14:textId="77777777" w:rsidR="00EF14B1" w:rsidRPr="00EF14B1" w:rsidRDefault="00EF14B1" w:rsidP="00BA4103">
            <w:pPr>
              <w:rPr>
                <w:rtl/>
              </w:rPr>
            </w:pPr>
            <w:r w:rsidRPr="00EF14B1">
              <w:rPr>
                <w:rtl/>
              </w:rPr>
              <w:t xml:space="preserve"> </w:t>
            </w:r>
            <w:r w:rsidRPr="00EF14B1">
              <w:t>deactivate</w:t>
            </w:r>
            <w:r w:rsidRPr="00EF14B1">
              <w:rPr>
                <w:rtl/>
              </w:rPr>
              <w:t xml:space="preserve"> </w:t>
            </w:r>
          </w:p>
        </w:tc>
        <w:tc>
          <w:tcPr>
            <w:tcW w:w="4783" w:type="dxa"/>
          </w:tcPr>
          <w:p w14:paraId="3A5FBCC8" w14:textId="77777777" w:rsidR="00EF14B1" w:rsidRPr="00EF14B1" w:rsidRDefault="00EF14B1" w:rsidP="00BA4103">
            <w:pPr>
              <w:rPr>
                <w:rtl/>
              </w:rPr>
            </w:pPr>
            <w:r w:rsidRPr="00EF14B1">
              <w:rPr>
                <w:rtl/>
              </w:rPr>
              <w:t xml:space="preserve"> غ</w:t>
            </w:r>
            <w:r w:rsidRPr="00EF14B1">
              <w:rPr>
                <w:rFonts w:hint="cs"/>
                <w:rtl/>
              </w:rPr>
              <w:t>ی</w:t>
            </w:r>
            <w:r w:rsidRPr="00EF14B1">
              <w:rPr>
                <w:rFonts w:hint="eastAsia"/>
                <w:rtl/>
              </w:rPr>
              <w:t>رفعالساز</w:t>
            </w:r>
            <w:r w:rsidRPr="00EF14B1">
              <w:rPr>
                <w:rFonts w:hint="cs"/>
                <w:rtl/>
              </w:rPr>
              <w:t>ی</w:t>
            </w:r>
            <w:r w:rsidRPr="00EF14B1">
              <w:rPr>
                <w:rtl/>
              </w:rPr>
              <w:t xml:space="preserve"> موقت، اما حذف داده‌ها نه! </w:t>
            </w:r>
          </w:p>
        </w:tc>
      </w:tr>
    </w:tbl>
    <w:p w14:paraId="028359DD" w14:textId="77777777" w:rsidR="00B2719A" w:rsidRDefault="00B2719A" w:rsidP="00B2719A">
      <w:pPr>
        <w:rPr>
          <w:rtl/>
        </w:rPr>
      </w:pPr>
    </w:p>
    <w:p w14:paraId="041B1B3A" w14:textId="77777777" w:rsidR="00B2719A" w:rsidRDefault="00B2719A" w:rsidP="00B2719A">
      <w:pPr>
        <w:rPr>
          <w:rtl/>
        </w:rPr>
      </w:pPr>
      <w:r>
        <w:rPr>
          <w:rtl/>
        </w:rPr>
        <w:t>&gt; حذف دائم</w:t>
      </w:r>
      <w:r>
        <w:rPr>
          <w:rFonts w:hint="cs"/>
          <w:rtl/>
        </w:rPr>
        <w:t>ی</w:t>
      </w:r>
      <w:r>
        <w:rPr>
          <w:rtl/>
        </w:rPr>
        <w:t xml:space="preserve"> داده‌ها در `</w:t>
      </w:r>
      <w:r>
        <w:t>uninstall.php</w:t>
      </w:r>
      <w:r>
        <w:rPr>
          <w:rtl/>
        </w:rPr>
        <w:t>` انجام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نه ا</w:t>
      </w:r>
      <w:r>
        <w:rPr>
          <w:rFonts w:hint="cs"/>
          <w:rtl/>
        </w:rPr>
        <w:t>ی</w:t>
      </w:r>
      <w:r>
        <w:rPr>
          <w:rFonts w:hint="eastAsia"/>
          <w:rtl/>
        </w:rPr>
        <w:t>نجا</w:t>
      </w:r>
      <w:r>
        <w:rPr>
          <w:rtl/>
        </w:rPr>
        <w:t>.</w:t>
      </w:r>
    </w:p>
    <w:p w14:paraId="1EF02C6F" w14:textId="77777777" w:rsidR="00B2719A" w:rsidRDefault="00B2719A" w:rsidP="00B2719A">
      <w:pPr>
        <w:rPr>
          <w:rtl/>
        </w:rPr>
      </w:pPr>
    </w:p>
    <w:p w14:paraId="7EE556CF" w14:textId="77777777" w:rsidR="00B2719A" w:rsidRDefault="00B2719A" w:rsidP="00B2719A">
      <w:pPr>
        <w:rPr>
          <w:rtl/>
        </w:rPr>
      </w:pPr>
      <w:r>
        <w:rPr>
          <w:rtl/>
        </w:rPr>
        <w:t>---</w:t>
      </w:r>
    </w:p>
    <w:p w14:paraId="3F403281" w14:textId="77777777" w:rsidR="00B2719A" w:rsidRDefault="00B2719A" w:rsidP="00B2719A">
      <w:pPr>
        <w:rPr>
          <w:rtl/>
        </w:rPr>
      </w:pPr>
    </w:p>
    <w:p w14:paraId="1CDE654B" w14:textId="77777777" w:rsidR="00B2719A" w:rsidRDefault="00B2719A" w:rsidP="00B2719A">
      <w:pPr>
        <w:rPr>
          <w:rtl/>
        </w:rPr>
      </w:pPr>
      <w:r>
        <w:rPr>
          <w:rtl/>
        </w:rPr>
        <w:lastRenderedPageBreak/>
        <w:t># 6️</w:t>
      </w:r>
      <w:r>
        <w:rPr>
          <w:rFonts w:ascii="Segoe UI Symbol" w:hAnsi="Segoe UI Symbol" w:cs="Segoe UI Symbol" w:hint="cs"/>
          <w:rtl/>
        </w:rPr>
        <w:t>⃣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مقدارده</w:t>
      </w:r>
      <w:r>
        <w:rPr>
          <w:rFonts w:hint="cs"/>
          <w:rtl/>
        </w:rPr>
        <w:t>ی</w:t>
      </w:r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پلاگ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پس از لود کامل وردپرس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14B1" w14:paraId="69C5A059" w14:textId="77777777" w:rsidTr="00EF14B1">
        <w:tc>
          <w:tcPr>
            <w:tcW w:w="9350" w:type="dxa"/>
          </w:tcPr>
          <w:p w14:paraId="14849544" w14:textId="77777777" w:rsidR="00EF14B1" w:rsidRDefault="00EF14B1" w:rsidP="00EF14B1">
            <w:pPr>
              <w:pStyle w:val="code"/>
            </w:pPr>
            <w:r>
              <w:t>add_action('plugins_loaded', function(){</w:t>
            </w:r>
          </w:p>
          <w:p w14:paraId="3D5F0567" w14:textId="77777777" w:rsidR="00EF14B1" w:rsidRDefault="00EF14B1" w:rsidP="00EF14B1">
            <w:pPr>
              <w:pStyle w:val="code"/>
            </w:pPr>
            <w:r>
              <w:t xml:space="preserve">    WDC_Assets::init();</w:t>
            </w:r>
          </w:p>
          <w:p w14:paraId="015F2700" w14:textId="77777777" w:rsidR="00EF14B1" w:rsidRDefault="00EF14B1" w:rsidP="00EF14B1">
            <w:pPr>
              <w:pStyle w:val="code"/>
            </w:pPr>
            <w:r>
              <w:t xml:space="preserve">    WDC_Admin_Menu::init();</w:t>
            </w:r>
          </w:p>
          <w:p w14:paraId="3A67D1AA" w14:textId="77777777" w:rsidR="00EF14B1" w:rsidRDefault="00EF14B1" w:rsidP="00EF14B1">
            <w:pPr>
              <w:pStyle w:val="code"/>
            </w:pPr>
            <w:r>
              <w:t xml:space="preserve">    WDC_Shortcodes::init();</w:t>
            </w:r>
          </w:p>
          <w:p w14:paraId="4C40B752" w14:textId="3BE3361C" w:rsidR="00EF14B1" w:rsidRDefault="00EF14B1" w:rsidP="00EF14B1">
            <w:pPr>
              <w:pStyle w:val="code"/>
            </w:pPr>
            <w:r>
              <w:t>});</w:t>
            </w:r>
          </w:p>
        </w:tc>
      </w:tr>
    </w:tbl>
    <w:p w14:paraId="1AE0AD57" w14:textId="77777777" w:rsidR="00B2719A" w:rsidRDefault="00B2719A" w:rsidP="00EF14B1">
      <w:pPr>
        <w:bidi w:val="0"/>
        <w:rPr>
          <w:rtl/>
        </w:rPr>
      </w:pPr>
    </w:p>
    <w:p w14:paraId="529AF1B2" w14:textId="77777777" w:rsidR="00B2719A" w:rsidRDefault="00B2719A" w:rsidP="00B2719A">
      <w:pPr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>:</w:t>
      </w:r>
    </w:p>
    <w:p w14:paraId="66A05A43" w14:textId="77777777" w:rsidR="00B2719A" w:rsidRDefault="00B2719A" w:rsidP="00B2719A">
      <w:pPr>
        <w:rPr>
          <w:rtl/>
        </w:rPr>
      </w:pPr>
      <w:r>
        <w:rPr>
          <w:rtl/>
        </w:rPr>
        <w:t xml:space="preserve">### </w:t>
      </w:r>
      <w:r>
        <w:rPr>
          <w:rFonts w:ascii="Segoe UI Symbol" w:hAnsi="Segoe UI Symbol" w:cs="Segoe UI Symbol" w:hint="cs"/>
          <w:rtl/>
        </w:rPr>
        <w:t>✔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بارگذار</w:t>
      </w:r>
      <w:r>
        <w:rPr>
          <w:rFonts w:hint="cs"/>
          <w:rtl/>
        </w:rPr>
        <w:t>ی</w:t>
      </w:r>
      <w:r>
        <w:rPr>
          <w:rtl/>
        </w:rPr>
        <w:t xml:space="preserve"> اسکر</w:t>
      </w:r>
      <w:r>
        <w:rPr>
          <w:rFonts w:hint="cs"/>
          <w:rtl/>
        </w:rPr>
        <w:t>ی</w:t>
      </w:r>
      <w:r>
        <w:rPr>
          <w:rFonts w:hint="eastAsia"/>
          <w:rtl/>
        </w:rPr>
        <w:t>پت‌ها</w:t>
      </w:r>
      <w:r>
        <w:rPr>
          <w:rtl/>
        </w:rPr>
        <w:t xml:space="preserve"> و استا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r>
        <w:rPr>
          <w:rtl/>
        </w:rPr>
        <w:t xml:space="preserve"> پلاگ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</w:p>
    <w:p w14:paraId="7A3B1354" w14:textId="77777777" w:rsidR="00B2719A" w:rsidRDefault="00B2719A" w:rsidP="00B2719A">
      <w:pPr>
        <w:rPr>
          <w:rtl/>
        </w:rPr>
      </w:pPr>
      <w:r>
        <w:rPr>
          <w:rtl/>
        </w:rPr>
        <w:t xml:space="preserve">### </w:t>
      </w:r>
      <w:r>
        <w:rPr>
          <w:rFonts w:ascii="Segoe UI Symbol" w:hAnsi="Segoe UI Symbol" w:cs="Segoe UI Symbol" w:hint="cs"/>
          <w:rtl/>
        </w:rPr>
        <w:t>✔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ساخت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منوها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</w:p>
    <w:p w14:paraId="01DEB07F" w14:textId="77777777" w:rsidR="00B2719A" w:rsidRDefault="00B2719A" w:rsidP="00B2719A">
      <w:pPr>
        <w:rPr>
          <w:rtl/>
        </w:rPr>
      </w:pPr>
      <w:r>
        <w:rPr>
          <w:rtl/>
        </w:rPr>
        <w:t xml:space="preserve">### </w:t>
      </w:r>
      <w:r>
        <w:rPr>
          <w:rFonts w:ascii="Segoe UI Symbol" w:hAnsi="Segoe UI Symbol" w:cs="Segoe UI Symbol" w:hint="cs"/>
          <w:rtl/>
        </w:rPr>
        <w:t>✔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ثبت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شورت‌کدها</w:t>
      </w:r>
      <w:r>
        <w:rPr>
          <w:rFonts w:hint="cs"/>
          <w:rtl/>
        </w:rPr>
        <w:t>ی</w:t>
      </w:r>
      <w:r>
        <w:rPr>
          <w:rtl/>
        </w:rPr>
        <w:t xml:space="preserve"> فرانت‌اند</w:t>
      </w:r>
    </w:p>
    <w:p w14:paraId="58193B88" w14:textId="77777777" w:rsidR="00B2719A" w:rsidRDefault="00B2719A" w:rsidP="00B2719A">
      <w:pPr>
        <w:rPr>
          <w:rtl/>
        </w:rPr>
      </w:pPr>
      <w:r>
        <w:rPr>
          <w:rtl/>
        </w:rPr>
        <w:t>---</w:t>
      </w:r>
    </w:p>
    <w:p w14:paraId="5B0DB76E" w14:textId="77777777" w:rsidR="00B2719A" w:rsidRDefault="00B2719A" w:rsidP="00B2719A">
      <w:pPr>
        <w:rPr>
          <w:rtl/>
        </w:rPr>
      </w:pPr>
    </w:p>
    <w:p w14:paraId="3842EDCC" w14:textId="77777777" w:rsidR="00B2719A" w:rsidRDefault="00B2719A" w:rsidP="00B2719A">
      <w:pPr>
        <w:rPr>
          <w:rtl/>
        </w:rPr>
      </w:pPr>
      <w:r>
        <w:rPr>
          <w:rtl/>
        </w:rPr>
        <w:t xml:space="preserve"># </w:t>
      </w:r>
      <w:r>
        <w:rPr>
          <w:rFonts w:ascii="Segoe UI Emoji" w:hAnsi="Segoe UI Emoji" w:cs="Segoe UI Emoji" w:hint="cs"/>
          <w:rtl/>
        </w:rPr>
        <w:t>🎯</w:t>
      </w:r>
      <w:r>
        <w:rPr>
          <w:rtl/>
        </w:rPr>
        <w:t xml:space="preserve"> **</w:t>
      </w:r>
      <w:r>
        <w:rPr>
          <w:rFonts w:ascii="IRANSansWeb(FaNum) Light" w:hAnsi="IRANSansWeb(FaNum) Light" w:hint="cs"/>
          <w:rtl/>
        </w:rPr>
        <w:t>چرا</w:t>
      </w:r>
      <w:r>
        <w:rPr>
          <w:rtl/>
        </w:rPr>
        <w:t xml:space="preserve"> </w:t>
      </w:r>
      <w:r>
        <w:t>plugins_loaded</w:t>
      </w:r>
      <w:r>
        <w:rPr>
          <w:rtl/>
        </w:rPr>
        <w:t>؟**</w:t>
      </w:r>
    </w:p>
    <w:p w14:paraId="7AA98818" w14:textId="77777777" w:rsidR="00B2719A" w:rsidRDefault="00B2719A" w:rsidP="00B2719A">
      <w:pPr>
        <w:rPr>
          <w:rtl/>
        </w:rPr>
      </w:pPr>
    </w:p>
    <w:p w14:paraId="54D6EA84" w14:textId="77777777" w:rsidR="00B2719A" w:rsidRDefault="00B2719A" w:rsidP="00B2719A">
      <w:pPr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اطم</w:t>
      </w:r>
      <w:r>
        <w:rPr>
          <w:rFonts w:hint="cs"/>
          <w:rtl/>
        </w:rPr>
        <w:t>ی</w:t>
      </w:r>
      <w:r>
        <w:rPr>
          <w:rFonts w:hint="eastAsia"/>
          <w:rtl/>
        </w:rPr>
        <w:t>نان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>:</w:t>
      </w:r>
    </w:p>
    <w:p w14:paraId="2E28D4DD" w14:textId="77777777" w:rsidR="00B2719A" w:rsidRDefault="00B2719A" w:rsidP="00B2719A">
      <w:pPr>
        <w:rPr>
          <w:rtl/>
        </w:rPr>
      </w:pPr>
      <w:r>
        <w:rPr>
          <w:rtl/>
        </w:rPr>
        <w:t>* وردپرس کاملاً بارگذار</w:t>
      </w:r>
      <w:r>
        <w:rPr>
          <w:rFonts w:hint="cs"/>
          <w:rtl/>
        </w:rPr>
        <w:t>ی</w:t>
      </w:r>
      <w:r>
        <w:rPr>
          <w:rtl/>
        </w:rPr>
        <w:t xml:space="preserve"> شده</w:t>
      </w:r>
    </w:p>
    <w:p w14:paraId="6F7AF394" w14:textId="77777777" w:rsidR="00B2719A" w:rsidRDefault="00B2719A" w:rsidP="00B2719A">
      <w:pPr>
        <w:rPr>
          <w:rtl/>
        </w:rPr>
      </w:pPr>
      <w:r>
        <w:rPr>
          <w:rtl/>
        </w:rPr>
        <w:t>*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پلاگ</w:t>
      </w:r>
      <w:r>
        <w:rPr>
          <w:rFonts w:hint="cs"/>
          <w:rtl/>
        </w:rPr>
        <w:t>ی</w:t>
      </w:r>
      <w:r>
        <w:rPr>
          <w:rFonts w:hint="eastAsia"/>
          <w:rtl/>
        </w:rPr>
        <w:t>ن‌ها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لود شده‌اند</w:t>
      </w:r>
    </w:p>
    <w:p w14:paraId="5ADF780A" w14:textId="77777777" w:rsidR="00B2719A" w:rsidRDefault="00B2719A" w:rsidP="00B2719A">
      <w:pPr>
        <w:rPr>
          <w:rtl/>
        </w:rPr>
      </w:pPr>
      <w:r>
        <w:rPr>
          <w:rtl/>
        </w:rPr>
        <w:t xml:space="preserve">* </w:t>
      </w:r>
      <w:r>
        <w:t>Text Domain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ترجمه در دسترس است</w:t>
      </w:r>
    </w:p>
    <w:p w14:paraId="4A0CFA77" w14:textId="77777777" w:rsidR="00B2719A" w:rsidRDefault="00B2719A" w:rsidP="00B2719A">
      <w:pPr>
        <w:rPr>
          <w:rtl/>
        </w:rPr>
      </w:pPr>
    </w:p>
    <w:p w14:paraId="6EF1711B" w14:textId="77777777" w:rsidR="00B2719A" w:rsidRDefault="00B2719A" w:rsidP="00B2719A">
      <w:pPr>
        <w:rPr>
          <w:rtl/>
        </w:rPr>
      </w:pPr>
      <w:r>
        <w:rPr>
          <w:rtl/>
        </w:rPr>
        <w:t>&gt;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زمان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initialize</w:t>
      </w:r>
      <w:r>
        <w:rPr>
          <w:rtl/>
        </w:rPr>
        <w:t xml:space="preserve"> کلاس‌ها</w:t>
      </w:r>
      <w:r>
        <w:rPr>
          <w:rFonts w:hint="cs"/>
          <w:rtl/>
        </w:rPr>
        <w:t>ی</w:t>
      </w:r>
      <w:r>
        <w:rPr>
          <w:rtl/>
        </w:rPr>
        <w:t xml:space="preserve"> پلاگ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است.</w:t>
      </w:r>
    </w:p>
    <w:p w14:paraId="242024B1" w14:textId="77777777" w:rsidR="00B2719A" w:rsidRDefault="00B2719A" w:rsidP="00B2719A">
      <w:pPr>
        <w:rPr>
          <w:rtl/>
        </w:rPr>
      </w:pPr>
      <w:r>
        <w:rPr>
          <w:rtl/>
        </w:rPr>
        <w:t xml:space="preserve"># </w:t>
      </w:r>
      <w:r>
        <w:rPr>
          <w:rFonts w:ascii="Segoe UI Emoji" w:hAnsi="Segoe UI Emoji" w:cs="Segoe UI Emoji" w:hint="cs"/>
          <w:rtl/>
        </w:rPr>
        <w:t>📌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خلاصه‌</w:t>
      </w:r>
      <w:r>
        <w:rPr>
          <w:rFonts w:hint="cs"/>
          <w:rtl/>
        </w:rPr>
        <w:t>ی</w:t>
      </w:r>
      <w:r>
        <w:rPr>
          <w:rtl/>
        </w:rPr>
        <w:t xml:space="preserve"> معمار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</w:p>
    <w:p w14:paraId="002C4FCE" w14:textId="77777777" w:rsidR="00B2719A" w:rsidRDefault="00B2719A" w:rsidP="00B2719A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10"/>
        <w:gridCol w:w="4610"/>
      </w:tblGrid>
      <w:tr w:rsidR="00EF14B1" w:rsidRPr="00EF14B1" w14:paraId="1702595D" w14:textId="77777777" w:rsidTr="00EF14B1">
        <w:trPr>
          <w:trHeight w:val="399"/>
        </w:trPr>
        <w:tc>
          <w:tcPr>
            <w:tcW w:w="4610" w:type="dxa"/>
          </w:tcPr>
          <w:p w14:paraId="796A6F17" w14:textId="77777777" w:rsidR="00EF14B1" w:rsidRPr="00EF14B1" w:rsidRDefault="00EF14B1" w:rsidP="00B80278">
            <w:pPr>
              <w:rPr>
                <w:rtl/>
              </w:rPr>
            </w:pPr>
            <w:r w:rsidRPr="00EF14B1">
              <w:rPr>
                <w:rtl/>
              </w:rPr>
              <w:t xml:space="preserve"> بخش               </w:t>
            </w:r>
          </w:p>
        </w:tc>
        <w:tc>
          <w:tcPr>
            <w:tcW w:w="4610" w:type="dxa"/>
          </w:tcPr>
          <w:p w14:paraId="0334ADF6" w14:textId="77777777" w:rsidR="00EF14B1" w:rsidRPr="00EF14B1" w:rsidRDefault="00EF14B1" w:rsidP="00B80278">
            <w:pPr>
              <w:rPr>
                <w:rtl/>
              </w:rPr>
            </w:pPr>
            <w:r w:rsidRPr="00EF14B1">
              <w:rPr>
                <w:rtl/>
              </w:rPr>
              <w:t xml:space="preserve"> وظ</w:t>
            </w:r>
            <w:r w:rsidRPr="00EF14B1">
              <w:rPr>
                <w:rFonts w:hint="cs"/>
                <w:rtl/>
              </w:rPr>
              <w:t>ی</w:t>
            </w:r>
            <w:r w:rsidRPr="00EF14B1">
              <w:rPr>
                <w:rFonts w:hint="eastAsia"/>
                <w:rtl/>
              </w:rPr>
              <w:t>فه</w:t>
            </w:r>
            <w:r w:rsidRPr="00EF14B1">
              <w:rPr>
                <w:rtl/>
              </w:rPr>
              <w:t xml:space="preserve">                                  </w:t>
            </w:r>
          </w:p>
        </w:tc>
      </w:tr>
      <w:tr w:rsidR="00EF14B1" w:rsidRPr="00EF14B1" w14:paraId="0685BE9D" w14:textId="77777777" w:rsidTr="00EF14B1">
        <w:trPr>
          <w:trHeight w:val="399"/>
        </w:trPr>
        <w:tc>
          <w:tcPr>
            <w:tcW w:w="4610" w:type="dxa"/>
          </w:tcPr>
          <w:p w14:paraId="17148457" w14:textId="77777777" w:rsidR="00EF14B1" w:rsidRPr="00EF14B1" w:rsidRDefault="00EF14B1" w:rsidP="00B80278">
            <w:pPr>
              <w:rPr>
                <w:rtl/>
              </w:rPr>
            </w:pPr>
            <w:r w:rsidRPr="00EF14B1">
              <w:rPr>
                <w:rtl/>
              </w:rPr>
              <w:lastRenderedPageBreak/>
              <w:t xml:space="preserve"> هدر               </w:t>
            </w:r>
          </w:p>
        </w:tc>
        <w:tc>
          <w:tcPr>
            <w:tcW w:w="4610" w:type="dxa"/>
          </w:tcPr>
          <w:p w14:paraId="0925B462" w14:textId="77777777" w:rsidR="00EF14B1" w:rsidRPr="00EF14B1" w:rsidRDefault="00EF14B1" w:rsidP="00B80278">
            <w:pPr>
              <w:rPr>
                <w:rtl/>
              </w:rPr>
            </w:pPr>
            <w:r w:rsidRPr="00EF14B1">
              <w:rPr>
                <w:rtl/>
              </w:rPr>
              <w:t xml:space="preserve"> معرف</w:t>
            </w:r>
            <w:r w:rsidRPr="00EF14B1">
              <w:rPr>
                <w:rFonts w:hint="cs"/>
                <w:rtl/>
              </w:rPr>
              <w:t>ی</w:t>
            </w:r>
            <w:r w:rsidRPr="00EF14B1">
              <w:rPr>
                <w:rtl/>
              </w:rPr>
              <w:t xml:space="preserve"> پلاگ</w:t>
            </w:r>
            <w:r w:rsidRPr="00EF14B1">
              <w:rPr>
                <w:rFonts w:hint="cs"/>
                <w:rtl/>
              </w:rPr>
              <w:t>ی</w:t>
            </w:r>
            <w:r w:rsidRPr="00EF14B1">
              <w:rPr>
                <w:rFonts w:hint="eastAsia"/>
                <w:rtl/>
              </w:rPr>
              <w:t>ن</w:t>
            </w:r>
            <w:r w:rsidRPr="00EF14B1">
              <w:rPr>
                <w:rtl/>
              </w:rPr>
              <w:t xml:space="preserve"> به وردپرس                 </w:t>
            </w:r>
          </w:p>
        </w:tc>
      </w:tr>
      <w:tr w:rsidR="00EF14B1" w:rsidRPr="00EF14B1" w14:paraId="4FB94037" w14:textId="77777777" w:rsidTr="00EF14B1">
        <w:trPr>
          <w:trHeight w:val="399"/>
        </w:trPr>
        <w:tc>
          <w:tcPr>
            <w:tcW w:w="4610" w:type="dxa"/>
          </w:tcPr>
          <w:p w14:paraId="782551A2" w14:textId="77777777" w:rsidR="00EF14B1" w:rsidRPr="00EF14B1" w:rsidRDefault="00EF14B1" w:rsidP="00B80278">
            <w:pPr>
              <w:rPr>
                <w:rtl/>
              </w:rPr>
            </w:pPr>
            <w:r w:rsidRPr="00EF14B1">
              <w:rPr>
                <w:rtl/>
              </w:rPr>
              <w:t xml:space="preserve"> امن</w:t>
            </w:r>
            <w:r w:rsidRPr="00EF14B1">
              <w:rPr>
                <w:rFonts w:hint="cs"/>
                <w:rtl/>
              </w:rPr>
              <w:t>ی</w:t>
            </w:r>
            <w:r w:rsidRPr="00EF14B1">
              <w:rPr>
                <w:rFonts w:hint="eastAsia"/>
                <w:rtl/>
              </w:rPr>
              <w:t>ت</w:t>
            </w:r>
            <w:r w:rsidRPr="00EF14B1">
              <w:rPr>
                <w:rtl/>
              </w:rPr>
              <w:t xml:space="preserve">             </w:t>
            </w:r>
          </w:p>
        </w:tc>
        <w:tc>
          <w:tcPr>
            <w:tcW w:w="4610" w:type="dxa"/>
          </w:tcPr>
          <w:p w14:paraId="4AB9A9F0" w14:textId="77777777" w:rsidR="00EF14B1" w:rsidRPr="00EF14B1" w:rsidRDefault="00EF14B1" w:rsidP="00B80278">
            <w:pPr>
              <w:rPr>
                <w:rtl/>
              </w:rPr>
            </w:pPr>
            <w:r w:rsidRPr="00EF14B1">
              <w:rPr>
                <w:rtl/>
              </w:rPr>
              <w:t xml:space="preserve"> جلوگ</w:t>
            </w:r>
            <w:r w:rsidRPr="00EF14B1">
              <w:rPr>
                <w:rFonts w:hint="cs"/>
                <w:rtl/>
              </w:rPr>
              <w:t>ی</w:t>
            </w:r>
            <w:r w:rsidRPr="00EF14B1">
              <w:rPr>
                <w:rFonts w:hint="eastAsia"/>
                <w:rtl/>
              </w:rPr>
              <w:t>ر</w:t>
            </w:r>
            <w:r w:rsidRPr="00EF14B1">
              <w:rPr>
                <w:rFonts w:hint="cs"/>
                <w:rtl/>
              </w:rPr>
              <w:t>ی</w:t>
            </w:r>
            <w:r w:rsidRPr="00EF14B1">
              <w:rPr>
                <w:rtl/>
              </w:rPr>
              <w:t xml:space="preserve"> از اجرا</w:t>
            </w:r>
            <w:r w:rsidRPr="00EF14B1">
              <w:rPr>
                <w:rFonts w:hint="cs"/>
                <w:rtl/>
              </w:rPr>
              <w:t>ی</w:t>
            </w:r>
            <w:r w:rsidRPr="00EF14B1">
              <w:rPr>
                <w:rtl/>
              </w:rPr>
              <w:t xml:space="preserve"> مستق</w:t>
            </w:r>
            <w:r w:rsidRPr="00EF14B1">
              <w:rPr>
                <w:rFonts w:hint="cs"/>
                <w:rtl/>
              </w:rPr>
              <w:t>ی</w:t>
            </w:r>
            <w:r w:rsidRPr="00EF14B1">
              <w:rPr>
                <w:rFonts w:hint="eastAsia"/>
                <w:rtl/>
              </w:rPr>
              <w:t>م</w:t>
            </w:r>
            <w:r w:rsidRPr="00EF14B1">
              <w:rPr>
                <w:rtl/>
              </w:rPr>
              <w:t xml:space="preserve">                </w:t>
            </w:r>
          </w:p>
        </w:tc>
      </w:tr>
      <w:tr w:rsidR="00EF14B1" w:rsidRPr="00EF14B1" w14:paraId="69E4BB54" w14:textId="77777777" w:rsidTr="00EF14B1">
        <w:trPr>
          <w:trHeight w:val="787"/>
        </w:trPr>
        <w:tc>
          <w:tcPr>
            <w:tcW w:w="4610" w:type="dxa"/>
          </w:tcPr>
          <w:p w14:paraId="797813EF" w14:textId="77777777" w:rsidR="00EF14B1" w:rsidRPr="00EF14B1" w:rsidRDefault="00EF14B1" w:rsidP="00B80278">
            <w:pPr>
              <w:rPr>
                <w:rtl/>
              </w:rPr>
            </w:pPr>
            <w:r w:rsidRPr="00EF14B1">
              <w:rPr>
                <w:rtl/>
              </w:rPr>
              <w:t xml:space="preserve"> ثابت‌ها           </w:t>
            </w:r>
          </w:p>
        </w:tc>
        <w:tc>
          <w:tcPr>
            <w:tcW w:w="4610" w:type="dxa"/>
          </w:tcPr>
          <w:p w14:paraId="0EA1A287" w14:textId="77777777" w:rsidR="00EF14B1" w:rsidRPr="00EF14B1" w:rsidRDefault="00EF14B1" w:rsidP="00B80278">
            <w:pPr>
              <w:rPr>
                <w:rtl/>
              </w:rPr>
            </w:pPr>
            <w:r w:rsidRPr="00EF14B1">
              <w:rPr>
                <w:rtl/>
              </w:rPr>
              <w:t xml:space="preserve"> ارائه مس</w:t>
            </w:r>
            <w:r w:rsidRPr="00EF14B1">
              <w:rPr>
                <w:rFonts w:hint="cs"/>
                <w:rtl/>
              </w:rPr>
              <w:t>ی</w:t>
            </w:r>
            <w:r w:rsidRPr="00EF14B1">
              <w:rPr>
                <w:rFonts w:hint="eastAsia"/>
                <w:rtl/>
              </w:rPr>
              <w:t>ر</w:t>
            </w:r>
            <w:r w:rsidRPr="00EF14B1">
              <w:rPr>
                <w:rtl/>
              </w:rPr>
              <w:t>/</w:t>
            </w:r>
            <w:r w:rsidRPr="00EF14B1">
              <w:t>URL</w:t>
            </w:r>
            <w:r w:rsidRPr="00EF14B1">
              <w:rPr>
                <w:rtl/>
              </w:rPr>
              <w:t xml:space="preserve"> برا</w:t>
            </w:r>
            <w:r w:rsidRPr="00EF14B1">
              <w:rPr>
                <w:rFonts w:hint="cs"/>
                <w:rtl/>
              </w:rPr>
              <w:t>ی</w:t>
            </w:r>
            <w:r w:rsidRPr="00EF14B1">
              <w:rPr>
                <w:rtl/>
              </w:rPr>
              <w:t xml:space="preserve"> تمام فا</w:t>
            </w:r>
            <w:r w:rsidRPr="00EF14B1">
              <w:rPr>
                <w:rFonts w:hint="cs"/>
                <w:rtl/>
              </w:rPr>
              <w:t>ی</w:t>
            </w:r>
            <w:r w:rsidRPr="00EF14B1">
              <w:rPr>
                <w:rFonts w:hint="eastAsia"/>
                <w:rtl/>
              </w:rPr>
              <w:t>ل‌ها</w:t>
            </w:r>
            <w:r w:rsidRPr="00EF14B1">
              <w:rPr>
                <w:rtl/>
              </w:rPr>
              <w:t xml:space="preserve">       </w:t>
            </w:r>
          </w:p>
        </w:tc>
      </w:tr>
      <w:tr w:rsidR="00EF14B1" w:rsidRPr="00EF14B1" w14:paraId="217C1BA7" w14:textId="77777777" w:rsidTr="00EF14B1">
        <w:trPr>
          <w:trHeight w:val="399"/>
        </w:trPr>
        <w:tc>
          <w:tcPr>
            <w:tcW w:w="4610" w:type="dxa"/>
          </w:tcPr>
          <w:p w14:paraId="70EB920C" w14:textId="77777777" w:rsidR="00EF14B1" w:rsidRPr="00EF14B1" w:rsidRDefault="00EF14B1" w:rsidP="00B80278">
            <w:pPr>
              <w:rPr>
                <w:rtl/>
              </w:rPr>
            </w:pPr>
            <w:r w:rsidRPr="00EF14B1">
              <w:rPr>
                <w:rtl/>
              </w:rPr>
              <w:t xml:space="preserve"> </w:t>
            </w:r>
            <w:r w:rsidRPr="00EF14B1">
              <w:t>include</w:t>
            </w:r>
            <w:r w:rsidRPr="00EF14B1">
              <w:rPr>
                <w:rtl/>
              </w:rPr>
              <w:t xml:space="preserve">           </w:t>
            </w:r>
          </w:p>
        </w:tc>
        <w:tc>
          <w:tcPr>
            <w:tcW w:w="4610" w:type="dxa"/>
          </w:tcPr>
          <w:p w14:paraId="184EC8DA" w14:textId="77777777" w:rsidR="00EF14B1" w:rsidRPr="00EF14B1" w:rsidRDefault="00EF14B1" w:rsidP="00B80278">
            <w:pPr>
              <w:rPr>
                <w:rtl/>
              </w:rPr>
            </w:pPr>
            <w:r w:rsidRPr="00EF14B1">
              <w:rPr>
                <w:rtl/>
              </w:rPr>
              <w:t xml:space="preserve"> بارگذار</w:t>
            </w:r>
            <w:r w:rsidRPr="00EF14B1">
              <w:rPr>
                <w:rFonts w:hint="cs"/>
                <w:rtl/>
              </w:rPr>
              <w:t>ی</w:t>
            </w:r>
            <w:r w:rsidRPr="00EF14B1">
              <w:rPr>
                <w:rtl/>
              </w:rPr>
              <w:t xml:space="preserve"> کلاس‌ها                       </w:t>
            </w:r>
          </w:p>
        </w:tc>
      </w:tr>
      <w:tr w:rsidR="00EF14B1" w:rsidRPr="00EF14B1" w14:paraId="6E136DFC" w14:textId="77777777" w:rsidTr="00EF14B1">
        <w:trPr>
          <w:trHeight w:val="399"/>
        </w:trPr>
        <w:tc>
          <w:tcPr>
            <w:tcW w:w="4610" w:type="dxa"/>
          </w:tcPr>
          <w:p w14:paraId="5C699A4A" w14:textId="77777777" w:rsidR="00EF14B1" w:rsidRPr="00EF14B1" w:rsidRDefault="00EF14B1" w:rsidP="00B80278">
            <w:pPr>
              <w:rPr>
                <w:rtl/>
              </w:rPr>
            </w:pPr>
            <w:r w:rsidRPr="00EF14B1">
              <w:rPr>
                <w:rtl/>
              </w:rPr>
              <w:t xml:space="preserve"> </w:t>
            </w:r>
            <w:r w:rsidRPr="00EF14B1">
              <w:t>activation hook</w:t>
            </w:r>
            <w:r w:rsidRPr="00EF14B1">
              <w:rPr>
                <w:rtl/>
              </w:rPr>
              <w:t xml:space="preserve">   </w:t>
            </w:r>
          </w:p>
        </w:tc>
        <w:tc>
          <w:tcPr>
            <w:tcW w:w="4610" w:type="dxa"/>
          </w:tcPr>
          <w:p w14:paraId="5A50EFFC" w14:textId="77777777" w:rsidR="00EF14B1" w:rsidRPr="00EF14B1" w:rsidRDefault="00EF14B1" w:rsidP="00B80278">
            <w:pPr>
              <w:rPr>
                <w:rtl/>
              </w:rPr>
            </w:pPr>
            <w:r w:rsidRPr="00EF14B1">
              <w:rPr>
                <w:rtl/>
              </w:rPr>
              <w:t xml:space="preserve"> ساخت اول</w:t>
            </w:r>
            <w:r w:rsidRPr="00EF14B1">
              <w:rPr>
                <w:rFonts w:hint="cs"/>
                <w:rtl/>
              </w:rPr>
              <w:t>ی</w:t>
            </w:r>
            <w:r w:rsidRPr="00EF14B1">
              <w:rPr>
                <w:rFonts w:hint="eastAsia"/>
                <w:rtl/>
              </w:rPr>
              <w:t>ه</w:t>
            </w:r>
            <w:r w:rsidRPr="00EF14B1">
              <w:rPr>
                <w:rtl/>
              </w:rPr>
              <w:t xml:space="preserve"> د</w:t>
            </w:r>
            <w:r w:rsidRPr="00EF14B1">
              <w:rPr>
                <w:rFonts w:hint="cs"/>
                <w:rtl/>
              </w:rPr>
              <w:t>ی</w:t>
            </w:r>
            <w:r w:rsidRPr="00EF14B1">
              <w:rPr>
                <w:rFonts w:hint="eastAsia"/>
                <w:rtl/>
              </w:rPr>
              <w:t>تاب</w:t>
            </w:r>
            <w:r w:rsidRPr="00EF14B1">
              <w:rPr>
                <w:rFonts w:hint="cs"/>
                <w:rtl/>
              </w:rPr>
              <w:t>ی</w:t>
            </w:r>
            <w:r w:rsidRPr="00EF14B1">
              <w:rPr>
                <w:rFonts w:hint="eastAsia"/>
                <w:rtl/>
              </w:rPr>
              <w:t>س</w:t>
            </w:r>
            <w:r w:rsidRPr="00EF14B1">
              <w:rPr>
                <w:rtl/>
              </w:rPr>
              <w:t xml:space="preserve">                     </w:t>
            </w:r>
          </w:p>
        </w:tc>
      </w:tr>
      <w:tr w:rsidR="00EF14B1" w:rsidRPr="00EF14B1" w14:paraId="5176045F" w14:textId="77777777" w:rsidTr="00EF14B1">
        <w:trPr>
          <w:trHeight w:val="399"/>
        </w:trPr>
        <w:tc>
          <w:tcPr>
            <w:tcW w:w="4610" w:type="dxa"/>
          </w:tcPr>
          <w:p w14:paraId="2C6E6BEA" w14:textId="77777777" w:rsidR="00EF14B1" w:rsidRPr="00EF14B1" w:rsidRDefault="00EF14B1" w:rsidP="00B80278">
            <w:pPr>
              <w:rPr>
                <w:rtl/>
              </w:rPr>
            </w:pPr>
            <w:r w:rsidRPr="00EF14B1">
              <w:rPr>
                <w:rtl/>
              </w:rPr>
              <w:t xml:space="preserve"> </w:t>
            </w:r>
            <w:r w:rsidRPr="00EF14B1">
              <w:t>deactivation hook</w:t>
            </w:r>
            <w:r w:rsidRPr="00EF14B1">
              <w:rPr>
                <w:rtl/>
              </w:rPr>
              <w:t xml:space="preserve"> </w:t>
            </w:r>
          </w:p>
        </w:tc>
        <w:tc>
          <w:tcPr>
            <w:tcW w:w="4610" w:type="dxa"/>
          </w:tcPr>
          <w:p w14:paraId="232EB22C" w14:textId="77777777" w:rsidR="00EF14B1" w:rsidRPr="00EF14B1" w:rsidRDefault="00EF14B1" w:rsidP="00B80278">
            <w:pPr>
              <w:rPr>
                <w:rtl/>
              </w:rPr>
            </w:pPr>
            <w:r w:rsidRPr="00EF14B1">
              <w:rPr>
                <w:rtl/>
              </w:rPr>
              <w:t xml:space="preserve"> توقف پلاگ</w:t>
            </w:r>
            <w:r w:rsidRPr="00EF14B1">
              <w:rPr>
                <w:rFonts w:hint="cs"/>
                <w:rtl/>
              </w:rPr>
              <w:t>ی</w:t>
            </w:r>
            <w:r w:rsidRPr="00EF14B1">
              <w:rPr>
                <w:rFonts w:hint="eastAsia"/>
                <w:rtl/>
              </w:rPr>
              <w:t>ن</w:t>
            </w:r>
            <w:r w:rsidRPr="00EF14B1">
              <w:rPr>
                <w:rtl/>
              </w:rPr>
              <w:t xml:space="preserve">                            </w:t>
            </w:r>
          </w:p>
        </w:tc>
      </w:tr>
      <w:tr w:rsidR="00EF14B1" w:rsidRPr="00EF14B1" w14:paraId="4730B58D" w14:textId="77777777" w:rsidTr="00EF14B1">
        <w:trPr>
          <w:trHeight w:val="798"/>
        </w:trPr>
        <w:tc>
          <w:tcPr>
            <w:tcW w:w="4610" w:type="dxa"/>
          </w:tcPr>
          <w:p w14:paraId="333CFF40" w14:textId="77777777" w:rsidR="00EF14B1" w:rsidRPr="00EF14B1" w:rsidRDefault="00EF14B1" w:rsidP="00B80278">
            <w:pPr>
              <w:rPr>
                <w:rtl/>
              </w:rPr>
            </w:pPr>
            <w:r w:rsidRPr="00EF14B1">
              <w:rPr>
                <w:rtl/>
              </w:rPr>
              <w:t xml:space="preserve"> </w:t>
            </w:r>
            <w:r w:rsidRPr="00EF14B1">
              <w:t>plugins_loaded</w:t>
            </w:r>
            <w:r w:rsidRPr="00EF14B1">
              <w:rPr>
                <w:rtl/>
              </w:rPr>
              <w:t xml:space="preserve">    </w:t>
            </w:r>
          </w:p>
        </w:tc>
        <w:tc>
          <w:tcPr>
            <w:tcW w:w="4610" w:type="dxa"/>
          </w:tcPr>
          <w:p w14:paraId="4618F9B7" w14:textId="77777777" w:rsidR="00EF14B1" w:rsidRPr="00EF14B1" w:rsidRDefault="00EF14B1" w:rsidP="00B80278">
            <w:pPr>
              <w:rPr>
                <w:rtl/>
              </w:rPr>
            </w:pPr>
            <w:r w:rsidRPr="00EF14B1">
              <w:rPr>
                <w:rtl/>
              </w:rPr>
              <w:t xml:space="preserve"> اجرا</w:t>
            </w:r>
            <w:r w:rsidRPr="00EF14B1">
              <w:rPr>
                <w:rFonts w:hint="cs"/>
                <w:rtl/>
              </w:rPr>
              <w:t>ی</w:t>
            </w:r>
            <w:r w:rsidRPr="00EF14B1">
              <w:rPr>
                <w:rtl/>
              </w:rPr>
              <w:t xml:space="preserve"> کلاس‌ها</w:t>
            </w:r>
            <w:r w:rsidRPr="00EF14B1">
              <w:rPr>
                <w:rFonts w:hint="cs"/>
                <w:rtl/>
              </w:rPr>
              <w:t>ی</w:t>
            </w:r>
            <w:r w:rsidRPr="00EF14B1">
              <w:rPr>
                <w:rtl/>
              </w:rPr>
              <w:t xml:space="preserve"> مد</w:t>
            </w:r>
            <w:r w:rsidRPr="00EF14B1">
              <w:rPr>
                <w:rFonts w:hint="cs"/>
                <w:rtl/>
              </w:rPr>
              <w:t>ی</w:t>
            </w:r>
            <w:r w:rsidRPr="00EF14B1">
              <w:rPr>
                <w:rFonts w:hint="eastAsia"/>
                <w:rtl/>
              </w:rPr>
              <w:t>ر</w:t>
            </w:r>
            <w:r w:rsidRPr="00EF14B1">
              <w:rPr>
                <w:rFonts w:hint="cs"/>
                <w:rtl/>
              </w:rPr>
              <w:t>ی</w:t>
            </w:r>
            <w:r w:rsidRPr="00EF14B1">
              <w:rPr>
                <w:rFonts w:hint="eastAsia"/>
                <w:rtl/>
              </w:rPr>
              <w:t>ت،</w:t>
            </w:r>
            <w:r w:rsidRPr="00EF14B1">
              <w:rPr>
                <w:rtl/>
              </w:rPr>
              <w:t xml:space="preserve"> استا</w:t>
            </w:r>
            <w:r w:rsidRPr="00EF14B1">
              <w:rPr>
                <w:rFonts w:hint="cs"/>
                <w:rtl/>
              </w:rPr>
              <w:t>ی</w:t>
            </w:r>
            <w:r w:rsidRPr="00EF14B1">
              <w:rPr>
                <w:rFonts w:hint="eastAsia"/>
                <w:rtl/>
              </w:rPr>
              <w:t>ل،</w:t>
            </w:r>
            <w:r w:rsidRPr="00EF14B1">
              <w:rPr>
                <w:rtl/>
              </w:rPr>
              <w:t xml:space="preserve"> شورت‌کد </w:t>
            </w:r>
          </w:p>
        </w:tc>
      </w:tr>
    </w:tbl>
    <w:p w14:paraId="59F72AEF" w14:textId="77777777" w:rsidR="00B2719A" w:rsidRDefault="00B2719A" w:rsidP="00B2719A">
      <w:pPr>
        <w:rPr>
          <w:rtl/>
        </w:rPr>
      </w:pPr>
    </w:p>
    <w:p w14:paraId="290ADCF5" w14:textId="64EF7F45" w:rsidR="00B2719A" w:rsidRDefault="00EF14B1" w:rsidP="00B2719A">
      <w:pPr>
        <w:rPr>
          <w:rtl/>
        </w:rPr>
      </w:pPr>
      <w:r>
        <w:rPr>
          <w:rFonts w:hint="cs"/>
          <w:rtl/>
        </w:rPr>
        <w:t xml:space="preserve">داخل پوشه </w:t>
      </w:r>
      <w:r>
        <w:t>includes</w:t>
      </w:r>
      <w:r>
        <w:rPr>
          <w:rFonts w:hint="cs"/>
          <w:rtl/>
        </w:rPr>
        <w:t xml:space="preserve"> فایل </w:t>
      </w:r>
      <w:r w:rsidRPr="00EF14B1">
        <w:t>class-admin-menu.php</w:t>
      </w:r>
      <w:r>
        <w:rPr>
          <w:rFonts w:hint="cs"/>
          <w:rtl/>
        </w:rPr>
        <w:t xml:space="preserve"> دارای کدهای زیر است: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14B1" w14:paraId="17F5966C" w14:textId="77777777" w:rsidTr="00EF14B1">
        <w:tc>
          <w:tcPr>
            <w:tcW w:w="9350" w:type="dxa"/>
          </w:tcPr>
          <w:p w14:paraId="0C70F8FB" w14:textId="77777777" w:rsidR="00EF14B1" w:rsidRPr="00EF14B1" w:rsidRDefault="00EF14B1" w:rsidP="00EF14B1">
            <w:pPr>
              <w:pStyle w:val="code"/>
            </w:pPr>
            <w:r w:rsidRPr="00EF14B1">
              <w:t>&lt;?php</w:t>
            </w:r>
          </w:p>
          <w:p w14:paraId="650C7505" w14:textId="77777777" w:rsidR="00EF14B1" w:rsidRPr="00EF14B1" w:rsidRDefault="00EF14B1" w:rsidP="00EF14B1">
            <w:pPr>
              <w:pStyle w:val="code"/>
            </w:pPr>
            <w:r w:rsidRPr="00EF14B1">
              <w:t>if ( ! defined( 'ABSPATH' ) ) exit;</w:t>
            </w:r>
          </w:p>
          <w:p w14:paraId="29F237BB" w14:textId="77777777" w:rsidR="00EF14B1" w:rsidRPr="00EF14B1" w:rsidRDefault="00EF14B1" w:rsidP="00EF14B1">
            <w:pPr>
              <w:pStyle w:val="code"/>
            </w:pPr>
          </w:p>
          <w:p w14:paraId="4C50BE86" w14:textId="77777777" w:rsidR="00EF14B1" w:rsidRPr="00EF14B1" w:rsidRDefault="00EF14B1" w:rsidP="00EF14B1">
            <w:pPr>
              <w:pStyle w:val="code"/>
            </w:pPr>
            <w:r w:rsidRPr="00EF14B1">
              <w:t>class WDC_Admin_Menu {</w:t>
            </w:r>
          </w:p>
          <w:p w14:paraId="50AA005B" w14:textId="77777777" w:rsidR="00EF14B1" w:rsidRPr="00EF14B1" w:rsidRDefault="00EF14B1" w:rsidP="00EF14B1">
            <w:pPr>
              <w:pStyle w:val="code"/>
            </w:pPr>
            <w:r w:rsidRPr="00EF14B1">
              <w:t>    public static function init() {</w:t>
            </w:r>
          </w:p>
          <w:p w14:paraId="24DC8F8F" w14:textId="77777777" w:rsidR="00EF14B1" w:rsidRPr="00EF14B1" w:rsidRDefault="00EF14B1" w:rsidP="00EF14B1">
            <w:pPr>
              <w:pStyle w:val="code"/>
            </w:pPr>
            <w:r w:rsidRPr="00EF14B1">
              <w:t>        add_action('admin_menu', array(__CLASS__, 'register_menu'));</w:t>
            </w:r>
          </w:p>
          <w:p w14:paraId="3C7C1506" w14:textId="77777777" w:rsidR="00EF14B1" w:rsidRPr="00EF14B1" w:rsidRDefault="00EF14B1" w:rsidP="00EF14B1">
            <w:pPr>
              <w:pStyle w:val="code"/>
            </w:pPr>
            <w:r w:rsidRPr="00EF14B1">
              <w:t>        add_action('admin_post_wdc_save_schedule', array(__CLASS__, 'save_schedule'));</w:t>
            </w:r>
          </w:p>
          <w:p w14:paraId="7F3F6A3B" w14:textId="77777777" w:rsidR="00EF14B1" w:rsidRPr="00EF14B1" w:rsidRDefault="00EF14B1" w:rsidP="00EF14B1">
            <w:pPr>
              <w:pStyle w:val="code"/>
            </w:pPr>
            <w:r w:rsidRPr="00EF14B1">
              <w:t>    }</w:t>
            </w:r>
          </w:p>
          <w:p w14:paraId="3EDB5E95" w14:textId="77777777" w:rsidR="00EF14B1" w:rsidRPr="00EF14B1" w:rsidRDefault="00EF14B1" w:rsidP="00EF14B1">
            <w:pPr>
              <w:pStyle w:val="code"/>
            </w:pPr>
          </w:p>
          <w:p w14:paraId="00C84B6E" w14:textId="77777777" w:rsidR="00EF14B1" w:rsidRPr="00EF14B1" w:rsidRDefault="00EF14B1" w:rsidP="00EF14B1">
            <w:pPr>
              <w:pStyle w:val="code"/>
            </w:pPr>
            <w:r w:rsidRPr="00EF14B1">
              <w:t>    public static function register_menu() {</w:t>
            </w:r>
          </w:p>
          <w:p w14:paraId="1F027183" w14:textId="77777777" w:rsidR="00EF14B1" w:rsidRPr="00EF14B1" w:rsidRDefault="00EF14B1" w:rsidP="00EF14B1">
            <w:pPr>
              <w:pStyle w:val="code"/>
            </w:pPr>
            <w:r w:rsidRPr="00EF14B1">
              <w:t>        add_menu_page('Clinic Booking', 'Clinic Booking', 'manage_options', 'wdc-clinic', array(__CLASS__, 'page_dashboard'), 'dashicons-calendar-alt', 6);</w:t>
            </w:r>
          </w:p>
          <w:p w14:paraId="3BC96B0F" w14:textId="77777777" w:rsidR="00EF14B1" w:rsidRPr="00EF14B1" w:rsidRDefault="00EF14B1" w:rsidP="00EF14B1">
            <w:pPr>
              <w:pStyle w:val="code"/>
            </w:pPr>
            <w:r w:rsidRPr="00EF14B1">
              <w:t>        add_submenu_page('wdc-clinic', '</w:t>
            </w:r>
            <w:r w:rsidRPr="00EF14B1">
              <w:rPr>
                <w:rtl/>
                <w:lang w:bidi="ar-SA"/>
              </w:rPr>
              <w:t>ساعات کاری</w:t>
            </w:r>
            <w:r w:rsidRPr="00EF14B1">
              <w:t>', '</w:t>
            </w:r>
            <w:r w:rsidRPr="00EF14B1">
              <w:rPr>
                <w:rtl/>
                <w:lang w:bidi="ar-SA"/>
              </w:rPr>
              <w:t>ساعات کاری</w:t>
            </w:r>
            <w:r w:rsidRPr="00EF14B1">
              <w:t>', 'manage_options', 'wdc-schedule', array(__CLASS__, 'page_schedule'));</w:t>
            </w:r>
          </w:p>
          <w:p w14:paraId="391CF3D5" w14:textId="77777777" w:rsidR="00EF14B1" w:rsidRPr="00EF14B1" w:rsidRDefault="00EF14B1" w:rsidP="00EF14B1">
            <w:pPr>
              <w:pStyle w:val="code"/>
            </w:pPr>
            <w:r w:rsidRPr="00EF14B1">
              <w:t>        add_submenu_page('wdc-clinic', '</w:t>
            </w:r>
            <w:r w:rsidRPr="00EF14B1">
              <w:rPr>
                <w:rtl/>
                <w:lang w:bidi="ar-SA"/>
              </w:rPr>
              <w:t>نوبت‌ها</w:t>
            </w:r>
            <w:r w:rsidRPr="00EF14B1">
              <w:t>', '</w:t>
            </w:r>
            <w:r w:rsidRPr="00EF14B1">
              <w:rPr>
                <w:rtl/>
                <w:lang w:bidi="ar-SA"/>
              </w:rPr>
              <w:t>نوبت‌ها</w:t>
            </w:r>
            <w:r w:rsidRPr="00EF14B1">
              <w:t>', 'manage_options', 'wdc-appointments', array(__CLASS__, 'page_appointments'));</w:t>
            </w:r>
          </w:p>
          <w:p w14:paraId="26C2F837" w14:textId="77777777" w:rsidR="00EF14B1" w:rsidRPr="00EF14B1" w:rsidRDefault="00EF14B1" w:rsidP="00EF14B1">
            <w:pPr>
              <w:pStyle w:val="code"/>
            </w:pPr>
            <w:r w:rsidRPr="00EF14B1">
              <w:t>    }</w:t>
            </w:r>
          </w:p>
          <w:p w14:paraId="20B9148C" w14:textId="77777777" w:rsidR="00EF14B1" w:rsidRPr="00EF14B1" w:rsidRDefault="00EF14B1" w:rsidP="00EF14B1">
            <w:pPr>
              <w:pStyle w:val="code"/>
            </w:pPr>
          </w:p>
          <w:p w14:paraId="77560C08" w14:textId="77777777" w:rsidR="00EF14B1" w:rsidRPr="00EF14B1" w:rsidRDefault="00EF14B1" w:rsidP="00EF14B1">
            <w:pPr>
              <w:pStyle w:val="code"/>
            </w:pPr>
            <w:r w:rsidRPr="00EF14B1">
              <w:t>    public static function page_dashboard() {</w:t>
            </w:r>
          </w:p>
          <w:p w14:paraId="3B18928E" w14:textId="77777777" w:rsidR="00EF14B1" w:rsidRPr="00EF14B1" w:rsidRDefault="00EF14B1" w:rsidP="00EF14B1">
            <w:pPr>
              <w:pStyle w:val="code"/>
            </w:pPr>
            <w:r w:rsidRPr="00EF14B1">
              <w:t>        echo '&lt;div class="wrap"&gt;&lt;h1&gt;Clinic Booking&lt;/h1&gt;&lt;p&gt;</w:t>
            </w:r>
            <w:r w:rsidRPr="00EF14B1">
              <w:rPr>
                <w:rtl/>
                <w:lang w:bidi="ar-SA"/>
              </w:rPr>
              <w:t>خوش آمدید به سیستم نوبت‌دهی</w:t>
            </w:r>
            <w:r w:rsidRPr="00EF14B1">
              <w:t>&lt;/p&gt;&lt;/div&gt;';</w:t>
            </w:r>
          </w:p>
          <w:p w14:paraId="38BB30F8" w14:textId="77777777" w:rsidR="00EF14B1" w:rsidRPr="00EF14B1" w:rsidRDefault="00EF14B1" w:rsidP="00EF14B1">
            <w:pPr>
              <w:pStyle w:val="code"/>
            </w:pPr>
            <w:r w:rsidRPr="00EF14B1">
              <w:t>    }</w:t>
            </w:r>
          </w:p>
          <w:p w14:paraId="00527CB4" w14:textId="77777777" w:rsidR="00EF14B1" w:rsidRPr="00EF14B1" w:rsidRDefault="00EF14B1" w:rsidP="00EF14B1">
            <w:pPr>
              <w:pStyle w:val="code"/>
            </w:pPr>
          </w:p>
          <w:p w14:paraId="7786BA5D" w14:textId="77777777" w:rsidR="00EF14B1" w:rsidRPr="00EF14B1" w:rsidRDefault="00EF14B1" w:rsidP="00EF14B1">
            <w:pPr>
              <w:pStyle w:val="code"/>
            </w:pPr>
            <w:r w:rsidRPr="00EF14B1">
              <w:t>    public static function page_schedule() {</w:t>
            </w:r>
          </w:p>
          <w:p w14:paraId="06A86BBD" w14:textId="77777777" w:rsidR="00EF14B1" w:rsidRPr="00EF14B1" w:rsidRDefault="00EF14B1" w:rsidP="00EF14B1">
            <w:pPr>
              <w:pStyle w:val="code"/>
            </w:pPr>
            <w:r w:rsidRPr="00EF14B1">
              <w:t>        global $wpdb;</w:t>
            </w:r>
          </w:p>
          <w:p w14:paraId="0639ED62" w14:textId="77777777" w:rsidR="00EF14B1" w:rsidRPr="00EF14B1" w:rsidRDefault="00EF14B1" w:rsidP="00EF14B1">
            <w:pPr>
              <w:pStyle w:val="code"/>
            </w:pPr>
            <w:r w:rsidRPr="00EF14B1">
              <w:t>        $schedules_table = $wpdb-&gt;prefix . 'wdc_schedules';</w:t>
            </w:r>
          </w:p>
          <w:p w14:paraId="77547328" w14:textId="77777777" w:rsidR="00EF14B1" w:rsidRPr="00EF14B1" w:rsidRDefault="00EF14B1" w:rsidP="00EF14B1">
            <w:pPr>
              <w:pStyle w:val="code"/>
            </w:pPr>
            <w:r w:rsidRPr="00EF14B1">
              <w:t>        if ( ! current_user_can('manage_options') ) wp_die('No permission');</w:t>
            </w:r>
          </w:p>
          <w:p w14:paraId="7DD2CC53" w14:textId="77777777" w:rsidR="00EF14B1" w:rsidRPr="00EF14B1" w:rsidRDefault="00EF14B1" w:rsidP="00EF14B1">
            <w:pPr>
              <w:pStyle w:val="code"/>
            </w:pPr>
            <w:r w:rsidRPr="00EF14B1">
              <w:t>        $rows = $wpdb-&gt;get_results("SELECT * FROM {$schedules_table} ORDER BY weekday, start_time");</w:t>
            </w:r>
          </w:p>
          <w:p w14:paraId="1AF583AA" w14:textId="77777777" w:rsidR="00EF14B1" w:rsidRPr="00EF14B1" w:rsidRDefault="00EF14B1" w:rsidP="00EF14B1">
            <w:pPr>
              <w:pStyle w:val="code"/>
            </w:pPr>
            <w:r w:rsidRPr="00EF14B1">
              <w:t>        // group by weekday</w:t>
            </w:r>
          </w:p>
          <w:p w14:paraId="57C8DFCE" w14:textId="77777777" w:rsidR="00EF14B1" w:rsidRPr="00EF14B1" w:rsidRDefault="00EF14B1" w:rsidP="00EF14B1">
            <w:pPr>
              <w:pStyle w:val="code"/>
            </w:pPr>
            <w:r w:rsidRPr="00EF14B1">
              <w:lastRenderedPageBreak/>
              <w:t>        $byday = array();</w:t>
            </w:r>
          </w:p>
          <w:p w14:paraId="503ED3E0" w14:textId="77777777" w:rsidR="00EF14B1" w:rsidRPr="00EF14B1" w:rsidRDefault="00EF14B1" w:rsidP="00EF14B1">
            <w:pPr>
              <w:pStyle w:val="code"/>
            </w:pPr>
            <w:r w:rsidRPr="00EF14B1">
              <w:t>        foreach ($rows as $r) {</w:t>
            </w:r>
          </w:p>
          <w:p w14:paraId="155323C0" w14:textId="77777777" w:rsidR="00EF14B1" w:rsidRPr="00EF14B1" w:rsidRDefault="00EF14B1" w:rsidP="00EF14B1">
            <w:pPr>
              <w:pStyle w:val="code"/>
            </w:pPr>
            <w:r w:rsidRPr="00EF14B1">
              <w:t>            $byday[$r-&gt;weekday][] = $r;</w:t>
            </w:r>
          </w:p>
          <w:p w14:paraId="318F3B64" w14:textId="77777777" w:rsidR="00EF14B1" w:rsidRPr="00EF14B1" w:rsidRDefault="00EF14B1" w:rsidP="00EF14B1">
            <w:pPr>
              <w:pStyle w:val="code"/>
            </w:pPr>
            <w:r w:rsidRPr="00EF14B1">
              <w:t>        }</w:t>
            </w:r>
          </w:p>
          <w:p w14:paraId="5EE63F79" w14:textId="77777777" w:rsidR="00EF14B1" w:rsidRPr="00EF14B1" w:rsidRDefault="00EF14B1" w:rsidP="00EF14B1">
            <w:pPr>
              <w:pStyle w:val="code"/>
            </w:pPr>
            <w:r w:rsidRPr="00EF14B1">
              <w:t>        $weekdays = array(0=&gt;'</w:t>
            </w:r>
            <w:r w:rsidRPr="00EF14B1">
              <w:rPr>
                <w:rtl/>
                <w:lang w:bidi="ar-SA"/>
              </w:rPr>
              <w:t>یکشنبه</w:t>
            </w:r>
            <w:r w:rsidRPr="00EF14B1">
              <w:t>',1=&gt;'</w:t>
            </w:r>
            <w:r w:rsidRPr="00EF14B1">
              <w:rPr>
                <w:rtl/>
                <w:lang w:bidi="ar-SA"/>
              </w:rPr>
              <w:t>دوشنبه</w:t>
            </w:r>
            <w:r w:rsidRPr="00EF14B1">
              <w:t>',2=&gt;'</w:t>
            </w:r>
            <w:r w:rsidRPr="00EF14B1">
              <w:rPr>
                <w:rtl/>
                <w:lang w:bidi="ar-SA"/>
              </w:rPr>
              <w:t>سه‌شنبه</w:t>
            </w:r>
            <w:r w:rsidRPr="00EF14B1">
              <w:t>',3=&gt;'</w:t>
            </w:r>
            <w:r w:rsidRPr="00EF14B1">
              <w:rPr>
                <w:rtl/>
                <w:lang w:bidi="ar-SA"/>
              </w:rPr>
              <w:t>چهارشنبه</w:t>
            </w:r>
            <w:r w:rsidRPr="00EF14B1">
              <w:t>',4=&gt;'</w:t>
            </w:r>
            <w:r w:rsidRPr="00EF14B1">
              <w:rPr>
                <w:rtl/>
                <w:lang w:bidi="ar-SA"/>
              </w:rPr>
              <w:t>پنج‌شنبه</w:t>
            </w:r>
            <w:r w:rsidRPr="00EF14B1">
              <w:t>',5=&gt;'</w:t>
            </w:r>
            <w:r w:rsidRPr="00EF14B1">
              <w:rPr>
                <w:rtl/>
                <w:lang w:bidi="ar-SA"/>
              </w:rPr>
              <w:t>جمعه</w:t>
            </w:r>
            <w:r w:rsidRPr="00EF14B1">
              <w:t>',6=&gt;'</w:t>
            </w:r>
            <w:r w:rsidRPr="00EF14B1">
              <w:rPr>
                <w:rtl/>
                <w:lang w:bidi="ar-SA"/>
              </w:rPr>
              <w:t>شنبه</w:t>
            </w:r>
            <w:r w:rsidRPr="00EF14B1">
              <w:t>');</w:t>
            </w:r>
          </w:p>
          <w:p w14:paraId="421DDE1F" w14:textId="77777777" w:rsidR="00EF14B1" w:rsidRPr="00EF14B1" w:rsidRDefault="00EF14B1" w:rsidP="00EF14B1">
            <w:pPr>
              <w:pStyle w:val="code"/>
            </w:pPr>
            <w:r w:rsidRPr="00EF14B1">
              <w:t>        echo '&lt;div class="wrap"&gt;&lt;h1&gt;</w:t>
            </w:r>
            <w:r w:rsidRPr="00EF14B1">
              <w:rPr>
                <w:rtl/>
                <w:lang w:bidi="ar-SA"/>
              </w:rPr>
              <w:t>ساعات کاری</w:t>
            </w:r>
            <w:r w:rsidRPr="00EF14B1">
              <w:t>&lt;/h1&gt;';</w:t>
            </w:r>
          </w:p>
          <w:p w14:paraId="0EDF2AF3" w14:textId="77777777" w:rsidR="00EF14B1" w:rsidRPr="00EF14B1" w:rsidRDefault="00EF14B1" w:rsidP="00EF14B1">
            <w:pPr>
              <w:pStyle w:val="code"/>
            </w:pPr>
            <w:r w:rsidRPr="00EF14B1">
              <w:t>        echo '&lt;form method="post" action="'.admin_url('admin-post.php').'"&gt;';</w:t>
            </w:r>
          </w:p>
          <w:p w14:paraId="227F5E08" w14:textId="77777777" w:rsidR="00EF14B1" w:rsidRPr="00EF14B1" w:rsidRDefault="00EF14B1" w:rsidP="00EF14B1">
            <w:pPr>
              <w:pStyle w:val="code"/>
            </w:pPr>
            <w:r w:rsidRPr="00EF14B1">
              <w:t>        echo '&lt;input type="hidden" name="action" value="wdc_save_schedule"&gt;';</w:t>
            </w:r>
          </w:p>
          <w:p w14:paraId="0B4723C3" w14:textId="77777777" w:rsidR="00EF14B1" w:rsidRPr="00EF14B1" w:rsidRDefault="00EF14B1" w:rsidP="00EF14B1">
            <w:pPr>
              <w:pStyle w:val="code"/>
            </w:pPr>
            <w:r w:rsidRPr="00EF14B1">
              <w:t>        wp_nonce_field('wdc_save_schedule');</w:t>
            </w:r>
          </w:p>
          <w:p w14:paraId="4333B4ED" w14:textId="77777777" w:rsidR="00EF14B1" w:rsidRPr="00EF14B1" w:rsidRDefault="00EF14B1" w:rsidP="00EF14B1">
            <w:pPr>
              <w:pStyle w:val="code"/>
            </w:pPr>
            <w:r w:rsidRPr="00EF14B1">
              <w:t>        echo '&lt;table class="widefat"&gt;&lt;thead&gt;&lt;tr&gt;&lt;th&gt;</w:t>
            </w:r>
            <w:r w:rsidRPr="00EF14B1">
              <w:rPr>
                <w:rtl/>
                <w:lang w:bidi="ar-SA"/>
              </w:rPr>
              <w:t>روز</w:t>
            </w:r>
            <w:r w:rsidRPr="00EF14B1">
              <w:t>&lt;/th&gt;&lt;th&gt;</w:t>
            </w:r>
            <w:r w:rsidRPr="00EF14B1">
              <w:rPr>
                <w:rtl/>
                <w:lang w:bidi="ar-SA"/>
              </w:rPr>
              <w:t>ساعات (مثال 09:00 - 13:00)</w:t>
            </w:r>
            <w:r w:rsidRPr="00EF14B1">
              <w:t>&lt;/th&gt;&lt;th&gt;</w:t>
            </w:r>
            <w:r w:rsidRPr="00EF14B1">
              <w:rPr>
                <w:rtl/>
                <w:lang w:bidi="ar-SA"/>
              </w:rPr>
              <w:t>هر چند دقیقه</w:t>
            </w:r>
            <w:r w:rsidRPr="00EF14B1">
              <w:t>&lt;/th&gt;&lt;th&gt;</w:t>
            </w:r>
            <w:r w:rsidRPr="00EF14B1">
              <w:rPr>
                <w:rtl/>
                <w:lang w:bidi="ar-SA"/>
              </w:rPr>
              <w:t>حذف</w:t>
            </w:r>
            <w:r w:rsidRPr="00EF14B1">
              <w:t>&lt;/th&gt;&lt;/tr&gt;&lt;/thead&gt;&lt;tbody&gt;';</w:t>
            </w:r>
          </w:p>
          <w:p w14:paraId="31B0ADB5" w14:textId="77777777" w:rsidR="00EF14B1" w:rsidRPr="00EF14B1" w:rsidRDefault="00EF14B1" w:rsidP="00EF14B1">
            <w:pPr>
              <w:pStyle w:val="code"/>
            </w:pPr>
            <w:r w:rsidRPr="00EF14B1">
              <w:t>        for ($d=0;$d&lt;=6;$d++) {</w:t>
            </w:r>
          </w:p>
          <w:p w14:paraId="6204C8C7" w14:textId="77777777" w:rsidR="00EF14B1" w:rsidRPr="00EF14B1" w:rsidRDefault="00EF14B1" w:rsidP="00EF14B1">
            <w:pPr>
              <w:pStyle w:val="code"/>
            </w:pPr>
            <w:r w:rsidRPr="00EF14B1">
              <w:t>            echo '&lt;tr&gt;&lt;td&gt;'.$weekdays[$d].'&lt;/td&gt;&lt;td&gt;';</w:t>
            </w:r>
          </w:p>
          <w:p w14:paraId="6C9753D4" w14:textId="77777777" w:rsidR="00EF14B1" w:rsidRPr="00EF14B1" w:rsidRDefault="00EF14B1" w:rsidP="00EF14B1">
            <w:pPr>
              <w:pStyle w:val="code"/>
            </w:pPr>
            <w:r w:rsidRPr="00EF14B1">
              <w:t>            if (!empty($byday[$d])) {</w:t>
            </w:r>
          </w:p>
          <w:p w14:paraId="0477EE8B" w14:textId="77777777" w:rsidR="00EF14B1" w:rsidRPr="00EF14B1" w:rsidRDefault="00EF14B1" w:rsidP="00EF14B1">
            <w:pPr>
              <w:pStyle w:val="code"/>
            </w:pPr>
            <w:r w:rsidRPr="00EF14B1">
              <w:t>                foreach ($byday[$d] as $r) {</w:t>
            </w:r>
          </w:p>
          <w:p w14:paraId="08070E29" w14:textId="77777777" w:rsidR="00EF14B1" w:rsidRPr="00EF14B1" w:rsidRDefault="00EF14B1" w:rsidP="00EF14B1">
            <w:pPr>
              <w:pStyle w:val="code"/>
            </w:pPr>
            <w:r w:rsidRPr="00EF14B1">
              <w:t xml:space="preserve">                    echo '&lt;div&gt;&lt;input type="text" name="start_'.$r-&gt;id.'" value="'.$r-&gt;start_time.'"&gt; - &lt;input type="text" name="end_'.$r-&gt;id.'" value="'.$r-&gt;end_time.'"&gt; Interval: &lt;input type="number" name="interval_'.$r-&gt;id.'" value="'.$r-&gt;interval_minutes.'"&gt; &lt;label&gt;&lt;input type="checkbox" name="delete_ids[]" value="'.$r-&gt;id.'"&gt; </w:t>
            </w:r>
            <w:r w:rsidRPr="00EF14B1">
              <w:rPr>
                <w:rtl/>
                <w:lang w:bidi="ar-SA"/>
              </w:rPr>
              <w:t>حذف</w:t>
            </w:r>
            <w:r w:rsidRPr="00EF14B1">
              <w:t>&lt;/label&gt;&lt;/div&gt;';</w:t>
            </w:r>
          </w:p>
          <w:p w14:paraId="11B6EF33" w14:textId="77777777" w:rsidR="00EF14B1" w:rsidRPr="00EF14B1" w:rsidRDefault="00EF14B1" w:rsidP="00EF14B1">
            <w:pPr>
              <w:pStyle w:val="code"/>
            </w:pPr>
            <w:r w:rsidRPr="00EF14B1">
              <w:t>                }</w:t>
            </w:r>
          </w:p>
          <w:p w14:paraId="320322C3" w14:textId="77777777" w:rsidR="00EF14B1" w:rsidRPr="00EF14B1" w:rsidRDefault="00EF14B1" w:rsidP="00EF14B1">
            <w:pPr>
              <w:pStyle w:val="code"/>
            </w:pPr>
            <w:r w:rsidRPr="00EF14B1">
              <w:t>            }</w:t>
            </w:r>
          </w:p>
          <w:p w14:paraId="3D596543" w14:textId="77777777" w:rsidR="00EF14B1" w:rsidRPr="00EF14B1" w:rsidRDefault="00EF14B1" w:rsidP="00EF14B1">
            <w:pPr>
              <w:pStyle w:val="code"/>
            </w:pPr>
            <w:r w:rsidRPr="00EF14B1">
              <w:t>            echo '&lt;/td&gt;&lt;td&gt;--&lt;/td&gt;&lt;td&gt;&lt;/td&gt;&lt;/tr&gt;';</w:t>
            </w:r>
          </w:p>
          <w:p w14:paraId="298E8DB0" w14:textId="77777777" w:rsidR="00EF14B1" w:rsidRPr="00EF14B1" w:rsidRDefault="00EF14B1" w:rsidP="00EF14B1">
            <w:pPr>
              <w:pStyle w:val="code"/>
            </w:pPr>
            <w:r w:rsidRPr="00EF14B1">
              <w:t>        }</w:t>
            </w:r>
          </w:p>
          <w:p w14:paraId="5CDE6450" w14:textId="77777777" w:rsidR="00EF14B1" w:rsidRPr="00EF14B1" w:rsidRDefault="00EF14B1" w:rsidP="00EF14B1">
            <w:pPr>
              <w:pStyle w:val="code"/>
            </w:pPr>
            <w:r w:rsidRPr="00EF14B1">
              <w:t>        echo '&lt;/tbody&gt;&lt;/table&gt;';</w:t>
            </w:r>
          </w:p>
          <w:p w14:paraId="5ABB46EC" w14:textId="77777777" w:rsidR="00EF14B1" w:rsidRPr="00EF14B1" w:rsidRDefault="00EF14B1" w:rsidP="00EF14B1">
            <w:pPr>
              <w:pStyle w:val="code"/>
            </w:pPr>
            <w:r w:rsidRPr="00EF14B1">
              <w:t>        echo '&lt;h2&gt;</w:t>
            </w:r>
            <w:r w:rsidRPr="00EF14B1">
              <w:rPr>
                <w:rtl/>
                <w:lang w:bidi="ar-SA"/>
              </w:rPr>
              <w:t>افزودن ساعت جدید</w:t>
            </w:r>
            <w:r w:rsidRPr="00EF14B1">
              <w:t>&lt;/h2&gt;';</w:t>
            </w:r>
          </w:p>
          <w:p w14:paraId="5D9CC138" w14:textId="77777777" w:rsidR="00EF14B1" w:rsidRPr="00EF14B1" w:rsidRDefault="00EF14B1" w:rsidP="00EF14B1">
            <w:pPr>
              <w:pStyle w:val="code"/>
            </w:pPr>
            <w:r w:rsidRPr="00EF14B1">
              <w:t>        echo '&lt;p&gt;</w:t>
            </w:r>
            <w:r w:rsidRPr="00EF14B1">
              <w:rPr>
                <w:rtl/>
                <w:lang w:bidi="ar-SA"/>
              </w:rPr>
              <w:t>روز</w:t>
            </w:r>
            <w:r w:rsidRPr="00EF14B1">
              <w:t>: &lt;select name="new_weekday"&gt;';</w:t>
            </w:r>
          </w:p>
          <w:p w14:paraId="61AD7A5A" w14:textId="77777777" w:rsidR="00EF14B1" w:rsidRPr="00EF14B1" w:rsidRDefault="00EF14B1" w:rsidP="00EF14B1">
            <w:pPr>
              <w:pStyle w:val="code"/>
            </w:pPr>
            <w:r w:rsidRPr="00EF14B1">
              <w:t>        foreach ($weekdays as $k=&gt;$v) echo '&lt;option value="'.$k.'"&gt;'.$v.'&lt;/option&gt;';</w:t>
            </w:r>
          </w:p>
          <w:p w14:paraId="573BB5F2" w14:textId="77777777" w:rsidR="00EF14B1" w:rsidRPr="00EF14B1" w:rsidRDefault="00EF14B1" w:rsidP="00EF14B1">
            <w:pPr>
              <w:pStyle w:val="code"/>
            </w:pPr>
            <w:r w:rsidRPr="00EF14B1">
              <w:t>        echo '&lt;/select&gt; Start &lt;input name="new_start" value="09:00"&gt; End &lt;input name="new_end" value="13:00"&gt; Interval &lt;input name="new_interval" value="30"&gt;&lt;/p&gt;';</w:t>
            </w:r>
          </w:p>
          <w:p w14:paraId="28BFEA4B" w14:textId="77777777" w:rsidR="00EF14B1" w:rsidRPr="00EF14B1" w:rsidRDefault="00EF14B1" w:rsidP="00EF14B1">
            <w:pPr>
              <w:pStyle w:val="code"/>
            </w:pPr>
            <w:r w:rsidRPr="00EF14B1">
              <w:t>        submit_button('</w:t>
            </w:r>
            <w:r w:rsidRPr="00EF14B1">
              <w:rPr>
                <w:rtl/>
                <w:lang w:bidi="ar-SA"/>
              </w:rPr>
              <w:t>ذخیره تغییرات</w:t>
            </w:r>
            <w:r w:rsidRPr="00EF14B1">
              <w:t>');</w:t>
            </w:r>
          </w:p>
          <w:p w14:paraId="658C0FDE" w14:textId="77777777" w:rsidR="00EF14B1" w:rsidRPr="00EF14B1" w:rsidRDefault="00EF14B1" w:rsidP="00EF14B1">
            <w:pPr>
              <w:pStyle w:val="code"/>
            </w:pPr>
            <w:r w:rsidRPr="00EF14B1">
              <w:t>        echo '&lt;/form&gt;&lt;/div&gt;';</w:t>
            </w:r>
          </w:p>
          <w:p w14:paraId="4949A292" w14:textId="77777777" w:rsidR="00EF14B1" w:rsidRPr="00EF14B1" w:rsidRDefault="00EF14B1" w:rsidP="00EF14B1">
            <w:pPr>
              <w:pStyle w:val="code"/>
            </w:pPr>
            <w:r w:rsidRPr="00EF14B1">
              <w:t>    }</w:t>
            </w:r>
          </w:p>
          <w:p w14:paraId="28EE9C99" w14:textId="77777777" w:rsidR="00EF14B1" w:rsidRPr="00EF14B1" w:rsidRDefault="00EF14B1" w:rsidP="00EF14B1">
            <w:pPr>
              <w:pStyle w:val="code"/>
            </w:pPr>
          </w:p>
          <w:p w14:paraId="64FA6016" w14:textId="77777777" w:rsidR="00EF14B1" w:rsidRPr="00EF14B1" w:rsidRDefault="00EF14B1" w:rsidP="00EF14B1">
            <w:pPr>
              <w:pStyle w:val="code"/>
            </w:pPr>
            <w:r w:rsidRPr="00EF14B1">
              <w:t>    public static function save_schedule() {</w:t>
            </w:r>
          </w:p>
          <w:p w14:paraId="74452945" w14:textId="77777777" w:rsidR="00EF14B1" w:rsidRPr="00EF14B1" w:rsidRDefault="00EF14B1" w:rsidP="00EF14B1">
            <w:pPr>
              <w:pStyle w:val="code"/>
            </w:pPr>
            <w:r w:rsidRPr="00EF14B1">
              <w:t>        if ( ! current_user_can('manage_options') ) wp_die('No permission');</w:t>
            </w:r>
          </w:p>
          <w:p w14:paraId="1C4D30E2" w14:textId="77777777" w:rsidR="00EF14B1" w:rsidRPr="00EF14B1" w:rsidRDefault="00EF14B1" w:rsidP="00EF14B1">
            <w:pPr>
              <w:pStyle w:val="code"/>
            </w:pPr>
            <w:r w:rsidRPr="00EF14B1">
              <w:t>        check_admin_referer('wdc_save_schedule');</w:t>
            </w:r>
          </w:p>
          <w:p w14:paraId="58590878" w14:textId="77777777" w:rsidR="00EF14B1" w:rsidRPr="00EF14B1" w:rsidRDefault="00EF14B1" w:rsidP="00EF14B1">
            <w:pPr>
              <w:pStyle w:val="code"/>
            </w:pPr>
            <w:r w:rsidRPr="00EF14B1">
              <w:t>        global $wpdb;</w:t>
            </w:r>
          </w:p>
          <w:p w14:paraId="6AA6D08A" w14:textId="77777777" w:rsidR="00EF14B1" w:rsidRPr="00EF14B1" w:rsidRDefault="00EF14B1" w:rsidP="00EF14B1">
            <w:pPr>
              <w:pStyle w:val="code"/>
            </w:pPr>
            <w:r w:rsidRPr="00EF14B1">
              <w:t>        $schedules_table = $wpdb-&gt;prefix . 'wdc_schedules';</w:t>
            </w:r>
          </w:p>
          <w:p w14:paraId="1C9B1C05" w14:textId="77777777" w:rsidR="00EF14B1" w:rsidRPr="00EF14B1" w:rsidRDefault="00EF14B1" w:rsidP="00EF14B1">
            <w:pPr>
              <w:pStyle w:val="code"/>
            </w:pPr>
            <w:r w:rsidRPr="00EF14B1">
              <w:t>        // handle deletes</w:t>
            </w:r>
          </w:p>
          <w:p w14:paraId="058EB626" w14:textId="77777777" w:rsidR="00EF14B1" w:rsidRPr="00EF14B1" w:rsidRDefault="00EF14B1" w:rsidP="00EF14B1">
            <w:pPr>
              <w:pStyle w:val="code"/>
            </w:pPr>
            <w:r w:rsidRPr="00EF14B1">
              <w:t>        if ( ! empty($_POST['delete_ids']) &amp;&amp; is_array($_POST['delete_ids']) ) {</w:t>
            </w:r>
          </w:p>
          <w:p w14:paraId="4EEE8A79" w14:textId="77777777" w:rsidR="00EF14B1" w:rsidRPr="00EF14B1" w:rsidRDefault="00EF14B1" w:rsidP="00EF14B1">
            <w:pPr>
              <w:pStyle w:val="code"/>
            </w:pPr>
            <w:r w:rsidRPr="00EF14B1">
              <w:t>            foreach ($_POST['delete_ids'] as $id) {</w:t>
            </w:r>
          </w:p>
          <w:p w14:paraId="3043266A" w14:textId="77777777" w:rsidR="00EF14B1" w:rsidRPr="00EF14B1" w:rsidRDefault="00EF14B1" w:rsidP="00EF14B1">
            <w:pPr>
              <w:pStyle w:val="code"/>
            </w:pPr>
            <w:r w:rsidRPr="00EF14B1">
              <w:lastRenderedPageBreak/>
              <w:t>                $wpdb-&gt;delete($schedules_table, array('id'=&gt;intval($id)), array('%d'));</w:t>
            </w:r>
          </w:p>
          <w:p w14:paraId="1B257DE9" w14:textId="77777777" w:rsidR="00EF14B1" w:rsidRPr="00EF14B1" w:rsidRDefault="00EF14B1" w:rsidP="00EF14B1">
            <w:pPr>
              <w:pStyle w:val="code"/>
            </w:pPr>
            <w:r w:rsidRPr="00EF14B1">
              <w:t>            }</w:t>
            </w:r>
          </w:p>
          <w:p w14:paraId="085C1F7A" w14:textId="77777777" w:rsidR="00EF14B1" w:rsidRPr="00EF14B1" w:rsidRDefault="00EF14B1" w:rsidP="00EF14B1">
            <w:pPr>
              <w:pStyle w:val="code"/>
            </w:pPr>
            <w:r w:rsidRPr="00EF14B1">
              <w:t>        }</w:t>
            </w:r>
          </w:p>
          <w:p w14:paraId="513037E7" w14:textId="77777777" w:rsidR="00EF14B1" w:rsidRPr="00EF14B1" w:rsidRDefault="00EF14B1" w:rsidP="00EF14B1">
            <w:pPr>
              <w:pStyle w:val="code"/>
            </w:pPr>
            <w:r w:rsidRPr="00EF14B1">
              <w:t>        // handle updates for existing rows (fields named like start_ID end_ID interval_ID)</w:t>
            </w:r>
          </w:p>
          <w:p w14:paraId="41DD75AE" w14:textId="77777777" w:rsidR="00EF14B1" w:rsidRPr="00EF14B1" w:rsidRDefault="00EF14B1" w:rsidP="00EF14B1">
            <w:pPr>
              <w:pStyle w:val="code"/>
            </w:pPr>
            <w:r w:rsidRPr="00EF14B1">
              <w:t>        foreach ($_POST as $k=&gt;$v) {</w:t>
            </w:r>
          </w:p>
          <w:p w14:paraId="67F8691A" w14:textId="77777777" w:rsidR="00EF14B1" w:rsidRPr="00EF14B1" w:rsidRDefault="00EF14B1" w:rsidP="00EF14B1">
            <w:pPr>
              <w:pStyle w:val="code"/>
            </w:pPr>
            <w:r w:rsidRPr="00EF14B1">
              <w:t>            if (preg_match('/^start_(\d+)$/', $k, $m)) {</w:t>
            </w:r>
          </w:p>
          <w:p w14:paraId="3FE502EE" w14:textId="77777777" w:rsidR="00EF14B1" w:rsidRPr="00EF14B1" w:rsidRDefault="00EF14B1" w:rsidP="00EF14B1">
            <w:pPr>
              <w:pStyle w:val="code"/>
            </w:pPr>
            <w:r w:rsidRPr="00EF14B1">
              <w:t>                $id = intval($m[1]);</w:t>
            </w:r>
          </w:p>
          <w:p w14:paraId="4FAE414C" w14:textId="77777777" w:rsidR="00EF14B1" w:rsidRPr="00EF14B1" w:rsidRDefault="00EF14B1" w:rsidP="00EF14B1">
            <w:pPr>
              <w:pStyle w:val="code"/>
            </w:pPr>
            <w:r w:rsidRPr="00EF14B1">
              <w:t>                $start = sanitize_text_field($v);</w:t>
            </w:r>
          </w:p>
          <w:p w14:paraId="6B0BDC78" w14:textId="77777777" w:rsidR="00EF14B1" w:rsidRPr="00EF14B1" w:rsidRDefault="00EF14B1" w:rsidP="00EF14B1">
            <w:pPr>
              <w:pStyle w:val="code"/>
            </w:pPr>
            <w:r w:rsidRPr="00EF14B1">
              <w:t>                $end = sanitize_text_field($_POST['end_'.$id]);</w:t>
            </w:r>
          </w:p>
          <w:p w14:paraId="4115DBF5" w14:textId="77777777" w:rsidR="00EF14B1" w:rsidRPr="00EF14B1" w:rsidRDefault="00EF14B1" w:rsidP="00EF14B1">
            <w:pPr>
              <w:pStyle w:val="code"/>
            </w:pPr>
            <w:r w:rsidRPr="00EF14B1">
              <w:t>                $interval = intval($_POST['interval_'.$id]);</w:t>
            </w:r>
          </w:p>
          <w:p w14:paraId="7EA42349" w14:textId="77777777" w:rsidR="00EF14B1" w:rsidRPr="00EF14B1" w:rsidRDefault="00EF14B1" w:rsidP="00EF14B1">
            <w:pPr>
              <w:pStyle w:val="code"/>
            </w:pPr>
            <w:r w:rsidRPr="00EF14B1">
              <w:t>                $wpdb-&gt;update($schedules_table, array('start_time'=&gt;$start,'end_time'=&gt;$end,'interval_minutes'=&gt;$interval), array('id'=&gt;$id), array('%s','%s','%d'), array('%d'));</w:t>
            </w:r>
          </w:p>
          <w:p w14:paraId="79EAAD30" w14:textId="77777777" w:rsidR="00EF14B1" w:rsidRPr="00EF14B1" w:rsidRDefault="00EF14B1" w:rsidP="00EF14B1">
            <w:pPr>
              <w:pStyle w:val="code"/>
            </w:pPr>
            <w:r w:rsidRPr="00EF14B1">
              <w:t>            }</w:t>
            </w:r>
          </w:p>
          <w:p w14:paraId="3B030C70" w14:textId="77777777" w:rsidR="00EF14B1" w:rsidRPr="00EF14B1" w:rsidRDefault="00EF14B1" w:rsidP="00EF14B1">
            <w:pPr>
              <w:pStyle w:val="code"/>
            </w:pPr>
            <w:r w:rsidRPr="00EF14B1">
              <w:t>        }</w:t>
            </w:r>
          </w:p>
          <w:p w14:paraId="7F010438" w14:textId="77777777" w:rsidR="00EF14B1" w:rsidRPr="00EF14B1" w:rsidRDefault="00EF14B1" w:rsidP="00EF14B1">
            <w:pPr>
              <w:pStyle w:val="code"/>
            </w:pPr>
            <w:r w:rsidRPr="00EF14B1">
              <w:t>        // add new schedule</w:t>
            </w:r>
          </w:p>
          <w:p w14:paraId="650BC8E2" w14:textId="77777777" w:rsidR="00EF14B1" w:rsidRPr="00EF14B1" w:rsidRDefault="00EF14B1" w:rsidP="00EF14B1">
            <w:pPr>
              <w:pStyle w:val="code"/>
            </w:pPr>
            <w:r w:rsidRPr="00EF14B1">
              <w:t>        if (!empty($_POST['new_weekday']) &amp;&amp; !empty($_POST['new_start']) &amp;&amp; !empty($_POST['new_end'])) {</w:t>
            </w:r>
          </w:p>
          <w:p w14:paraId="10267FB7" w14:textId="77777777" w:rsidR="00EF14B1" w:rsidRPr="00EF14B1" w:rsidRDefault="00EF14B1" w:rsidP="00EF14B1">
            <w:pPr>
              <w:pStyle w:val="code"/>
            </w:pPr>
            <w:r w:rsidRPr="00EF14B1">
              <w:t>            $wpdb-&gt;insert($schedules_table, array(</w:t>
            </w:r>
          </w:p>
          <w:p w14:paraId="2FFE3B64" w14:textId="77777777" w:rsidR="00EF14B1" w:rsidRPr="00EF14B1" w:rsidRDefault="00EF14B1" w:rsidP="00EF14B1">
            <w:pPr>
              <w:pStyle w:val="code"/>
            </w:pPr>
            <w:r w:rsidRPr="00EF14B1">
              <w:t>                'weekday' =&gt; intval($_POST['new_weekday']),</w:t>
            </w:r>
          </w:p>
          <w:p w14:paraId="47392FBD" w14:textId="77777777" w:rsidR="00EF14B1" w:rsidRPr="00EF14B1" w:rsidRDefault="00EF14B1" w:rsidP="00EF14B1">
            <w:pPr>
              <w:pStyle w:val="code"/>
            </w:pPr>
            <w:r w:rsidRPr="00EF14B1">
              <w:t>                'start_time' =&gt; sanitize_text_field($_POST['new_start']),</w:t>
            </w:r>
          </w:p>
          <w:p w14:paraId="77E93947" w14:textId="77777777" w:rsidR="00EF14B1" w:rsidRPr="00EF14B1" w:rsidRDefault="00EF14B1" w:rsidP="00EF14B1">
            <w:pPr>
              <w:pStyle w:val="code"/>
            </w:pPr>
            <w:r w:rsidRPr="00EF14B1">
              <w:t>                'end_time' =&gt; sanitize_text_field($_POST['new_end']),</w:t>
            </w:r>
          </w:p>
          <w:p w14:paraId="49474DE8" w14:textId="77777777" w:rsidR="00EF14B1" w:rsidRPr="00EF14B1" w:rsidRDefault="00EF14B1" w:rsidP="00EF14B1">
            <w:pPr>
              <w:pStyle w:val="code"/>
            </w:pPr>
            <w:r w:rsidRPr="00EF14B1">
              <w:t>                'interval_minutes' =&gt; intval($_POST['new_interval'])</w:t>
            </w:r>
          </w:p>
          <w:p w14:paraId="4F849386" w14:textId="77777777" w:rsidR="00EF14B1" w:rsidRPr="00EF14B1" w:rsidRDefault="00EF14B1" w:rsidP="00EF14B1">
            <w:pPr>
              <w:pStyle w:val="code"/>
            </w:pPr>
            <w:r w:rsidRPr="00EF14B1">
              <w:t>            ), array('%d','%s','%s','%d'));</w:t>
            </w:r>
          </w:p>
          <w:p w14:paraId="2C1C5825" w14:textId="77777777" w:rsidR="00EF14B1" w:rsidRPr="00EF14B1" w:rsidRDefault="00EF14B1" w:rsidP="00EF14B1">
            <w:pPr>
              <w:pStyle w:val="code"/>
            </w:pPr>
            <w:r w:rsidRPr="00EF14B1">
              <w:t>        }</w:t>
            </w:r>
          </w:p>
          <w:p w14:paraId="566E3C76" w14:textId="77777777" w:rsidR="00EF14B1" w:rsidRPr="00EF14B1" w:rsidRDefault="00EF14B1" w:rsidP="00EF14B1">
            <w:pPr>
              <w:pStyle w:val="code"/>
            </w:pPr>
            <w:r w:rsidRPr="00EF14B1">
              <w:t>        wp_redirect(admin_url('admin.php?page=wdc-schedule'));</w:t>
            </w:r>
          </w:p>
          <w:p w14:paraId="5E125D79" w14:textId="77777777" w:rsidR="00EF14B1" w:rsidRPr="00EF14B1" w:rsidRDefault="00EF14B1" w:rsidP="00EF14B1">
            <w:pPr>
              <w:pStyle w:val="code"/>
            </w:pPr>
            <w:r w:rsidRPr="00EF14B1">
              <w:t>        exit;</w:t>
            </w:r>
          </w:p>
          <w:p w14:paraId="0198C64C" w14:textId="77777777" w:rsidR="00EF14B1" w:rsidRPr="00EF14B1" w:rsidRDefault="00EF14B1" w:rsidP="00EF14B1">
            <w:pPr>
              <w:pStyle w:val="code"/>
            </w:pPr>
            <w:r w:rsidRPr="00EF14B1">
              <w:t>    }</w:t>
            </w:r>
          </w:p>
          <w:p w14:paraId="5CFC1531" w14:textId="77777777" w:rsidR="00EF14B1" w:rsidRPr="00EF14B1" w:rsidRDefault="00EF14B1" w:rsidP="00EF14B1">
            <w:pPr>
              <w:pStyle w:val="code"/>
            </w:pPr>
          </w:p>
          <w:p w14:paraId="4DC5F2DC" w14:textId="77777777" w:rsidR="00EF14B1" w:rsidRPr="00EF14B1" w:rsidRDefault="00EF14B1" w:rsidP="00EF14B1">
            <w:pPr>
              <w:pStyle w:val="code"/>
            </w:pPr>
            <w:r w:rsidRPr="00EF14B1">
              <w:t>    public static function page_appointments() {</w:t>
            </w:r>
          </w:p>
          <w:p w14:paraId="3E02C31B" w14:textId="77777777" w:rsidR="00EF14B1" w:rsidRPr="00EF14B1" w:rsidRDefault="00EF14B1" w:rsidP="00EF14B1">
            <w:pPr>
              <w:pStyle w:val="code"/>
            </w:pPr>
            <w:r w:rsidRPr="00EF14B1">
              <w:t>        global $wpdb;</w:t>
            </w:r>
          </w:p>
          <w:p w14:paraId="0B03ACD7" w14:textId="77777777" w:rsidR="00EF14B1" w:rsidRPr="00EF14B1" w:rsidRDefault="00EF14B1" w:rsidP="00EF14B1">
            <w:pPr>
              <w:pStyle w:val="code"/>
            </w:pPr>
            <w:r w:rsidRPr="00EF14B1">
              <w:t>        $appointments_table = $wpdb-&gt;prefix . 'wdc_appointments';</w:t>
            </w:r>
          </w:p>
          <w:p w14:paraId="270A7944" w14:textId="77777777" w:rsidR="00EF14B1" w:rsidRPr="00EF14B1" w:rsidRDefault="00EF14B1" w:rsidP="00EF14B1">
            <w:pPr>
              <w:pStyle w:val="code"/>
            </w:pPr>
            <w:r w:rsidRPr="00EF14B1">
              <w:t>        $rows = $wpdb-&gt;get_results("SELECT * FROM {$appointments_table} ORDER BY appointment_date DESC, appointment_time DESC LIMIT 200");</w:t>
            </w:r>
          </w:p>
          <w:p w14:paraId="57DAF247" w14:textId="77777777" w:rsidR="00EF14B1" w:rsidRPr="00EF14B1" w:rsidRDefault="00EF14B1" w:rsidP="00EF14B1">
            <w:pPr>
              <w:pStyle w:val="code"/>
            </w:pPr>
            <w:r w:rsidRPr="00EF14B1">
              <w:t>        echo '&lt;div class="wrap"&gt;&lt;h1&gt;</w:t>
            </w:r>
            <w:r w:rsidRPr="00EF14B1">
              <w:rPr>
                <w:rtl/>
                <w:lang w:bidi="ar-SA"/>
              </w:rPr>
              <w:t>نوبت‌ها</w:t>
            </w:r>
            <w:r w:rsidRPr="00EF14B1">
              <w:t>&lt;/h1&gt;';</w:t>
            </w:r>
          </w:p>
          <w:p w14:paraId="058D8010" w14:textId="77777777" w:rsidR="00EF14B1" w:rsidRPr="00EF14B1" w:rsidRDefault="00EF14B1" w:rsidP="00EF14B1">
            <w:pPr>
              <w:pStyle w:val="code"/>
            </w:pPr>
            <w:r w:rsidRPr="00EF14B1">
              <w:t>        echo '&lt;table class="widefat"&gt;&lt;thead&gt;&lt;tr&gt;&lt;th&gt;ID&lt;/th&gt;&lt;th&gt;</w:t>
            </w:r>
            <w:r w:rsidRPr="00EF14B1">
              <w:rPr>
                <w:rtl/>
                <w:lang w:bidi="ar-SA"/>
              </w:rPr>
              <w:t>نام</w:t>
            </w:r>
            <w:r w:rsidRPr="00EF14B1">
              <w:t>&lt;/th&gt;&lt;th&gt;</w:t>
            </w:r>
            <w:r w:rsidRPr="00EF14B1">
              <w:rPr>
                <w:rtl/>
                <w:lang w:bidi="ar-SA"/>
              </w:rPr>
              <w:t>موبایل</w:t>
            </w:r>
            <w:r w:rsidRPr="00EF14B1">
              <w:t>&lt;/th&gt;&lt;th&gt;</w:t>
            </w:r>
            <w:r w:rsidRPr="00EF14B1">
              <w:rPr>
                <w:rtl/>
                <w:lang w:bidi="ar-SA"/>
              </w:rPr>
              <w:t>تاریخ (شمسی)</w:t>
            </w:r>
            <w:r w:rsidRPr="00EF14B1">
              <w:t>&lt;/th&gt;&lt;th&gt;</w:t>
            </w:r>
            <w:r w:rsidRPr="00EF14B1">
              <w:rPr>
                <w:rtl/>
                <w:lang w:bidi="ar-SA"/>
              </w:rPr>
              <w:t>زمان</w:t>
            </w:r>
            <w:r w:rsidRPr="00EF14B1">
              <w:t>&lt;/th&gt;&lt;th&gt;</w:t>
            </w:r>
            <w:r w:rsidRPr="00EF14B1">
              <w:rPr>
                <w:rtl/>
                <w:lang w:bidi="ar-SA"/>
              </w:rPr>
              <w:t>ایجاد</w:t>
            </w:r>
            <w:r w:rsidRPr="00EF14B1">
              <w:t>&lt;/th&gt;&lt;/tr&gt;&lt;/thead&gt;&lt;tbody&gt;';</w:t>
            </w:r>
          </w:p>
          <w:p w14:paraId="2076995E" w14:textId="77777777" w:rsidR="00EF14B1" w:rsidRPr="00EF14B1" w:rsidRDefault="00EF14B1" w:rsidP="00EF14B1">
            <w:pPr>
              <w:pStyle w:val="code"/>
            </w:pPr>
            <w:r w:rsidRPr="00EF14B1">
              <w:t>        foreach ($rows as $r) {</w:t>
            </w:r>
          </w:p>
          <w:p w14:paraId="00E65D6E" w14:textId="77777777" w:rsidR="00EF14B1" w:rsidRPr="00EF14B1" w:rsidRDefault="00EF14B1" w:rsidP="00EF14B1">
            <w:pPr>
              <w:pStyle w:val="code"/>
            </w:pPr>
            <w:r w:rsidRPr="00EF14B1">
              <w:t>            $jalali = WDC_helpers::gregorian_to_jalali($r-&gt;appointment_date);</w:t>
            </w:r>
          </w:p>
          <w:p w14:paraId="209AF3DE" w14:textId="77777777" w:rsidR="00EF14B1" w:rsidRPr="00EF14B1" w:rsidRDefault="00EF14B1" w:rsidP="00EF14B1">
            <w:pPr>
              <w:pStyle w:val="code"/>
            </w:pPr>
            <w:r w:rsidRPr="00EF14B1">
              <w:t>            echo '&lt;tr&gt;&lt;td&gt;'.$r-&gt;id.'&lt;/td&gt;&lt;td&gt;'.$r-&gt;patient_name.'&lt;/td&gt;&lt;td&gt;'.$r-&gt;patient_mobile.'&lt;/td&gt;&lt;td&gt;'.$jalali.'&lt;/td&gt;&lt;td&gt;'.$r-&gt;appointment_time.'&lt;/td&gt;&lt;td&gt;'.$r-&gt;created_at.'&lt;/td&gt;&lt;/tr&gt;';</w:t>
            </w:r>
          </w:p>
          <w:p w14:paraId="738A5A3F" w14:textId="77777777" w:rsidR="00EF14B1" w:rsidRPr="00EF14B1" w:rsidRDefault="00EF14B1" w:rsidP="00EF14B1">
            <w:pPr>
              <w:pStyle w:val="code"/>
            </w:pPr>
            <w:r w:rsidRPr="00EF14B1">
              <w:t>        }</w:t>
            </w:r>
          </w:p>
          <w:p w14:paraId="1DB51CFC" w14:textId="77777777" w:rsidR="00EF14B1" w:rsidRPr="00EF14B1" w:rsidRDefault="00EF14B1" w:rsidP="00EF14B1">
            <w:pPr>
              <w:pStyle w:val="code"/>
            </w:pPr>
            <w:r w:rsidRPr="00EF14B1">
              <w:t>        echo '&lt;/tbody&gt;&lt;/table&gt;&lt;/div&gt;';</w:t>
            </w:r>
          </w:p>
          <w:p w14:paraId="4825B59B" w14:textId="77777777" w:rsidR="00EF14B1" w:rsidRPr="00EF14B1" w:rsidRDefault="00EF14B1" w:rsidP="00EF14B1">
            <w:pPr>
              <w:pStyle w:val="code"/>
            </w:pPr>
            <w:r w:rsidRPr="00EF14B1">
              <w:t>    }</w:t>
            </w:r>
          </w:p>
          <w:p w14:paraId="69B4CEC7" w14:textId="77777777" w:rsidR="00EF14B1" w:rsidRPr="00EF14B1" w:rsidRDefault="00EF14B1" w:rsidP="00EF14B1">
            <w:pPr>
              <w:pStyle w:val="code"/>
            </w:pPr>
            <w:r w:rsidRPr="00EF14B1">
              <w:t>}</w:t>
            </w:r>
          </w:p>
          <w:p w14:paraId="586D8F78" w14:textId="77777777" w:rsidR="00EF14B1" w:rsidRPr="00EF14B1" w:rsidRDefault="00EF14B1" w:rsidP="00EF14B1">
            <w:pPr>
              <w:pStyle w:val="code"/>
            </w:pPr>
          </w:p>
          <w:p w14:paraId="406C5B41" w14:textId="77777777" w:rsidR="00EF14B1" w:rsidRDefault="00EF14B1" w:rsidP="00EF14B1">
            <w:pPr>
              <w:pStyle w:val="code"/>
              <w:rPr>
                <w:rFonts w:hint="cs"/>
              </w:rPr>
            </w:pPr>
          </w:p>
        </w:tc>
      </w:tr>
    </w:tbl>
    <w:p w14:paraId="38249EF3" w14:textId="77777777" w:rsidR="00EF14B1" w:rsidRDefault="00EF14B1" w:rsidP="00EF14B1">
      <w:pPr>
        <w:rPr>
          <w:rtl/>
        </w:rPr>
      </w:pPr>
    </w:p>
    <w:p w14:paraId="7C8A6112" w14:textId="77777777" w:rsidR="00EF14B1" w:rsidRPr="00EF14B1" w:rsidRDefault="00EF14B1" w:rsidP="00EF14B1">
      <w:pPr>
        <w:rPr>
          <w:bCs/>
        </w:rPr>
      </w:pPr>
      <w:r w:rsidRPr="00EF14B1">
        <w:rPr>
          <w:rFonts w:ascii="Segoe UI Emoji" w:hAnsi="Segoe UI Emoji" w:cs="Segoe UI Emoji"/>
          <w:bCs/>
        </w:rPr>
        <w:lastRenderedPageBreak/>
        <w:t>🎓</w:t>
      </w:r>
      <w:r w:rsidRPr="00EF14B1">
        <w:rPr>
          <w:bCs/>
        </w:rPr>
        <w:t xml:space="preserve"> </w:t>
      </w:r>
      <w:r w:rsidRPr="00EF14B1">
        <w:rPr>
          <w:bCs/>
          <w:rtl/>
          <w:lang w:bidi="ar-SA"/>
        </w:rPr>
        <w:t xml:space="preserve">آموزش کامل کلاس </w:t>
      </w:r>
      <w:r w:rsidRPr="00EF14B1">
        <w:rPr>
          <w:bCs/>
        </w:rPr>
        <w:t>WDC_Admin_Menu</w:t>
      </w:r>
    </w:p>
    <w:p w14:paraId="63BAE028" w14:textId="77777777" w:rsidR="00EF14B1" w:rsidRPr="00EF14B1" w:rsidRDefault="00EF14B1" w:rsidP="00EF14B1">
      <w:r w:rsidRPr="00EF14B1">
        <w:rPr>
          <w:rtl/>
          <w:lang w:bidi="ar-SA"/>
        </w:rPr>
        <w:t xml:space="preserve">این کلاس وظیفه‌ی ایجاد </w:t>
      </w:r>
      <w:r w:rsidRPr="00EF14B1">
        <w:rPr>
          <w:bCs/>
          <w:rtl/>
          <w:lang w:bidi="ar-SA"/>
        </w:rPr>
        <w:t>منوی مدیریت</w:t>
      </w:r>
      <w:r w:rsidRPr="00EF14B1">
        <w:rPr>
          <w:rtl/>
          <w:lang w:bidi="ar-SA"/>
        </w:rPr>
        <w:t xml:space="preserve">، </w:t>
      </w:r>
      <w:r w:rsidRPr="00EF14B1">
        <w:rPr>
          <w:bCs/>
          <w:rtl/>
          <w:lang w:bidi="ar-SA"/>
        </w:rPr>
        <w:t>صفحات تنظیمات ساعات کاری</w:t>
      </w:r>
      <w:r w:rsidRPr="00EF14B1">
        <w:rPr>
          <w:rtl/>
          <w:lang w:bidi="ar-SA"/>
        </w:rPr>
        <w:t xml:space="preserve">، </w:t>
      </w:r>
      <w:r w:rsidRPr="00EF14B1">
        <w:rPr>
          <w:bCs/>
          <w:rtl/>
          <w:lang w:bidi="ar-SA"/>
        </w:rPr>
        <w:t>صفحات نوبت‌ها</w:t>
      </w:r>
      <w:r w:rsidRPr="00EF14B1">
        <w:rPr>
          <w:rtl/>
          <w:lang w:bidi="ar-SA"/>
        </w:rPr>
        <w:t xml:space="preserve"> و همچنین </w:t>
      </w:r>
      <w:r w:rsidRPr="00EF14B1">
        <w:rPr>
          <w:bCs/>
          <w:rtl/>
          <w:lang w:bidi="ar-SA"/>
        </w:rPr>
        <w:t>ذخیره اطلاعات</w:t>
      </w:r>
      <w:r w:rsidRPr="00EF14B1">
        <w:rPr>
          <w:rtl/>
          <w:lang w:bidi="ar-SA"/>
        </w:rPr>
        <w:t xml:space="preserve"> در دیتابیس را برعهده دارد</w:t>
      </w:r>
      <w:r w:rsidRPr="00EF14B1">
        <w:t>.</w:t>
      </w:r>
    </w:p>
    <w:p w14:paraId="2228E5AB" w14:textId="77777777" w:rsidR="00EF14B1" w:rsidRDefault="00EF14B1" w:rsidP="00EF14B1">
      <w:pPr>
        <w:rPr>
          <w:bCs/>
          <w:rtl/>
          <w:lang w:bidi="ar-SA"/>
        </w:rPr>
      </w:pPr>
      <w:r w:rsidRPr="00EF14B1">
        <w:rPr>
          <w:bCs/>
        </w:rPr>
        <w:t>1️</w:t>
      </w:r>
      <w:r w:rsidRPr="00EF14B1">
        <w:rPr>
          <w:rFonts w:ascii="Segoe UI Symbol" w:hAnsi="Segoe UI Symbol" w:cs="Segoe UI Symbol"/>
          <w:bCs/>
        </w:rPr>
        <w:t>⃣</w:t>
      </w:r>
      <w:r w:rsidRPr="00EF14B1">
        <w:rPr>
          <w:bCs/>
        </w:rPr>
        <w:t xml:space="preserve"> </w:t>
      </w:r>
      <w:r w:rsidRPr="00EF14B1">
        <w:rPr>
          <w:bCs/>
          <w:rtl/>
          <w:lang w:bidi="ar-SA"/>
        </w:rPr>
        <w:t>ساختار اولیه کلاس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14B1" w14:paraId="5B8DCD64" w14:textId="77777777" w:rsidTr="00EF14B1">
        <w:tc>
          <w:tcPr>
            <w:tcW w:w="9350" w:type="dxa"/>
          </w:tcPr>
          <w:p w14:paraId="13C1E209" w14:textId="77777777" w:rsidR="00EF14B1" w:rsidRPr="00EF14B1" w:rsidRDefault="00EF14B1" w:rsidP="00EF14B1">
            <w:pPr>
              <w:pStyle w:val="code"/>
            </w:pPr>
            <w:r w:rsidRPr="00EF14B1">
              <w:t>class WDC_Admin_Menu {</w:t>
            </w:r>
          </w:p>
          <w:p w14:paraId="1009233A" w14:textId="77777777" w:rsidR="00EF14B1" w:rsidRPr="00EF14B1" w:rsidRDefault="00EF14B1" w:rsidP="00EF14B1">
            <w:pPr>
              <w:pStyle w:val="code"/>
            </w:pPr>
            <w:r w:rsidRPr="00EF14B1">
              <w:t xml:space="preserve">    public static function init() {</w:t>
            </w:r>
          </w:p>
          <w:p w14:paraId="49992523" w14:textId="77777777" w:rsidR="00EF14B1" w:rsidRPr="00EF14B1" w:rsidRDefault="00EF14B1" w:rsidP="00EF14B1">
            <w:pPr>
              <w:pStyle w:val="code"/>
            </w:pPr>
            <w:r w:rsidRPr="00EF14B1">
              <w:t xml:space="preserve">        add_action('admin_menu', array(__CLASS__, 'register_menu'));</w:t>
            </w:r>
          </w:p>
          <w:p w14:paraId="13328AFB" w14:textId="77777777" w:rsidR="00EF14B1" w:rsidRPr="00EF14B1" w:rsidRDefault="00EF14B1" w:rsidP="00EF14B1">
            <w:pPr>
              <w:pStyle w:val="code"/>
            </w:pPr>
            <w:r w:rsidRPr="00EF14B1">
              <w:t xml:space="preserve">        add_action('admin_post_wdc_save_schedule', array(__CLASS__, 'save_schedule'));</w:t>
            </w:r>
          </w:p>
          <w:p w14:paraId="388EDBAA" w14:textId="150A7BCE" w:rsidR="00EF14B1" w:rsidRDefault="00EF14B1" w:rsidP="00EF14B1">
            <w:pPr>
              <w:pStyle w:val="code"/>
            </w:pPr>
            <w:r w:rsidRPr="00EF14B1">
              <w:t xml:space="preserve">    }</w:t>
            </w:r>
          </w:p>
        </w:tc>
      </w:tr>
    </w:tbl>
    <w:p w14:paraId="334BF7C6" w14:textId="77777777" w:rsidR="00EF14B1" w:rsidRPr="00EF14B1" w:rsidRDefault="00EF14B1" w:rsidP="00EF14B1">
      <w:pPr>
        <w:bidi w:val="0"/>
        <w:rPr>
          <w:bCs/>
        </w:rPr>
      </w:pPr>
    </w:p>
    <w:p w14:paraId="3B86D1E4" w14:textId="77777777" w:rsidR="00EF14B1" w:rsidRPr="00EF14B1" w:rsidRDefault="00EF14B1" w:rsidP="00EF14B1">
      <w:pPr>
        <w:rPr>
          <w:bCs/>
        </w:rPr>
      </w:pPr>
      <w:r w:rsidRPr="00EF14B1">
        <w:rPr>
          <w:rFonts w:ascii="Segoe UI Emoji" w:hAnsi="Segoe UI Emoji" w:cs="Segoe UI Emoji"/>
          <w:bCs/>
        </w:rPr>
        <w:t>🔍</w:t>
      </w:r>
      <w:r w:rsidRPr="00EF14B1">
        <w:rPr>
          <w:bCs/>
        </w:rPr>
        <w:t xml:space="preserve"> </w:t>
      </w:r>
      <w:r w:rsidRPr="00EF14B1">
        <w:rPr>
          <w:bCs/>
          <w:rtl/>
          <w:lang w:bidi="ar-SA"/>
        </w:rPr>
        <w:t>این بخش چه می‌کند؟</w:t>
      </w:r>
    </w:p>
    <w:p w14:paraId="3E2EF75D" w14:textId="77777777" w:rsidR="00EF14B1" w:rsidRPr="00EF14B1" w:rsidRDefault="00EF14B1" w:rsidP="00EF14B1">
      <w:pPr>
        <w:rPr>
          <w:bCs/>
        </w:rPr>
      </w:pPr>
      <w:r w:rsidRPr="00EF14B1">
        <w:rPr>
          <w:rFonts w:ascii="Segoe UI Symbol" w:hAnsi="Segoe UI Symbol" w:cs="Segoe UI Symbol"/>
          <w:bCs/>
        </w:rPr>
        <w:t>✔</w:t>
      </w:r>
      <w:r w:rsidRPr="00EF14B1">
        <w:rPr>
          <w:bCs/>
        </w:rPr>
        <w:t xml:space="preserve"> </w:t>
      </w:r>
      <w:r w:rsidRPr="00EF14B1">
        <w:rPr>
          <w:bCs/>
          <w:rtl/>
        </w:rPr>
        <w:t>۱</w:t>
      </w:r>
      <w:r w:rsidRPr="00EF14B1">
        <w:rPr>
          <w:bCs/>
        </w:rPr>
        <w:t xml:space="preserve"> — </w:t>
      </w:r>
      <w:r w:rsidRPr="00EF14B1">
        <w:rPr>
          <w:bCs/>
          <w:rtl/>
          <w:lang w:bidi="ar-SA"/>
        </w:rPr>
        <w:t>افزودن منوی جدید به پنل مدیریت</w:t>
      </w:r>
    </w:p>
    <w:p w14:paraId="2AD474F7" w14:textId="77777777" w:rsidR="00EF14B1" w:rsidRPr="00EF14B1" w:rsidRDefault="00EF14B1" w:rsidP="00EF14B1">
      <w:r w:rsidRPr="00EF14B1">
        <w:rPr>
          <w:rtl/>
          <w:lang w:bidi="ar-SA"/>
        </w:rPr>
        <w:t xml:space="preserve">هوک </w:t>
      </w:r>
      <w:r w:rsidRPr="00EF14B1">
        <w:t xml:space="preserve">admin_menu </w:t>
      </w:r>
      <w:r w:rsidRPr="00EF14B1">
        <w:rPr>
          <w:rtl/>
          <w:lang w:bidi="ar-SA"/>
        </w:rPr>
        <w:t>بخش‌های جدیدی را داخل منوی وردپرس ایجاد می‌کند</w:t>
      </w:r>
      <w:r w:rsidRPr="00EF14B1">
        <w:t>.</w:t>
      </w:r>
    </w:p>
    <w:p w14:paraId="3397FAD4" w14:textId="77777777" w:rsidR="00EF14B1" w:rsidRPr="00EF14B1" w:rsidRDefault="00EF14B1" w:rsidP="00EF14B1">
      <w:pPr>
        <w:rPr>
          <w:bCs/>
        </w:rPr>
      </w:pPr>
      <w:r w:rsidRPr="00EF14B1">
        <w:rPr>
          <w:rFonts w:ascii="Segoe UI Symbol" w:hAnsi="Segoe UI Symbol" w:cs="Segoe UI Symbol"/>
          <w:bCs/>
        </w:rPr>
        <w:t>✔</w:t>
      </w:r>
      <w:r w:rsidRPr="00EF14B1">
        <w:rPr>
          <w:bCs/>
        </w:rPr>
        <w:t xml:space="preserve"> </w:t>
      </w:r>
      <w:r w:rsidRPr="00EF14B1">
        <w:rPr>
          <w:bCs/>
          <w:rtl/>
        </w:rPr>
        <w:t>۲</w:t>
      </w:r>
      <w:r w:rsidRPr="00EF14B1">
        <w:rPr>
          <w:bCs/>
        </w:rPr>
        <w:t xml:space="preserve"> — </w:t>
      </w:r>
      <w:r w:rsidRPr="00EF14B1">
        <w:rPr>
          <w:bCs/>
          <w:rtl/>
          <w:lang w:bidi="ar-SA"/>
        </w:rPr>
        <w:t>تعریف فرم</w:t>
      </w:r>
      <w:r w:rsidRPr="00EF14B1">
        <w:rPr>
          <w:bCs/>
        </w:rPr>
        <w:t>-handler</w:t>
      </w:r>
    </w:p>
    <w:p w14:paraId="687E5B59" w14:textId="77777777" w:rsidR="00EF14B1" w:rsidRPr="00EF14B1" w:rsidRDefault="00EF14B1" w:rsidP="00EF14B1">
      <w:r w:rsidRPr="00EF14B1">
        <w:rPr>
          <w:rtl/>
          <w:lang w:bidi="ar-SA"/>
        </w:rPr>
        <w:t>وقتی کاربر فرم «ساعات کاری» را ذخیره می‌کند، داده‌ها توسط آدرس</w:t>
      </w:r>
      <w:r w:rsidRPr="00EF14B1">
        <w:t>:</w:t>
      </w:r>
    </w:p>
    <w:p w14:paraId="52835859" w14:textId="77777777" w:rsidR="00EF14B1" w:rsidRPr="00EF14B1" w:rsidRDefault="00EF14B1" w:rsidP="00EF14B1">
      <w:r w:rsidRPr="00EF14B1">
        <w:t>wp-admin/admin-post.php?action=wdc_save_schedule</w:t>
      </w:r>
    </w:p>
    <w:p w14:paraId="13E12135" w14:textId="77777777" w:rsidR="00EF14B1" w:rsidRPr="00EF14B1" w:rsidRDefault="00EF14B1" w:rsidP="00EF14B1">
      <w:r w:rsidRPr="00EF14B1">
        <w:rPr>
          <w:rtl/>
          <w:lang w:bidi="ar-SA"/>
        </w:rPr>
        <w:t>به وردپرس ارسال می‌شود</w:t>
      </w:r>
      <w:r w:rsidRPr="00EF14B1">
        <w:t>.</w:t>
      </w:r>
      <w:r w:rsidRPr="00EF14B1">
        <w:br/>
      </w:r>
      <w:r w:rsidRPr="00EF14B1">
        <w:rPr>
          <w:rtl/>
          <w:lang w:bidi="ar-SA"/>
        </w:rPr>
        <w:t>اینجا ما گفته‌ایم وقتی این اتفاق افتاد، تابع</w:t>
      </w:r>
      <w:r w:rsidRPr="00EF14B1">
        <w:t>:</w:t>
      </w:r>
    </w:p>
    <w:p w14:paraId="3EC39DAF" w14:textId="77777777" w:rsidR="00EF14B1" w:rsidRPr="00EF14B1" w:rsidRDefault="00EF14B1" w:rsidP="00EF14B1">
      <w:r w:rsidRPr="00EF14B1">
        <w:t>WDC_Admin_Menu::save_schedule</w:t>
      </w:r>
    </w:p>
    <w:p w14:paraId="71851B96" w14:textId="77777777" w:rsidR="00EF14B1" w:rsidRPr="00EF14B1" w:rsidRDefault="00EF14B1" w:rsidP="00EF14B1">
      <w:r w:rsidRPr="00EF14B1">
        <w:rPr>
          <w:rtl/>
          <w:lang w:bidi="ar-SA"/>
        </w:rPr>
        <w:t>اجرا شود</w:t>
      </w:r>
      <w:r w:rsidRPr="00EF14B1">
        <w:t>.</w:t>
      </w:r>
    </w:p>
    <w:p w14:paraId="45619161" w14:textId="77777777" w:rsidR="00EF14B1" w:rsidRDefault="00EF14B1" w:rsidP="00EF14B1">
      <w:pPr>
        <w:rPr>
          <w:bCs/>
          <w:rtl/>
          <w:lang w:bidi="ar-SA"/>
        </w:rPr>
      </w:pPr>
      <w:r w:rsidRPr="00EF14B1">
        <w:rPr>
          <w:bCs/>
        </w:rPr>
        <w:t>2️</w:t>
      </w:r>
      <w:r w:rsidRPr="00EF14B1">
        <w:rPr>
          <w:rFonts w:ascii="Segoe UI Symbol" w:hAnsi="Segoe UI Symbol" w:cs="Segoe UI Symbol"/>
          <w:bCs/>
        </w:rPr>
        <w:t>⃣</w:t>
      </w:r>
      <w:r w:rsidRPr="00EF14B1">
        <w:rPr>
          <w:bCs/>
        </w:rPr>
        <w:t xml:space="preserve"> </w:t>
      </w:r>
      <w:r w:rsidRPr="00EF14B1">
        <w:rPr>
          <w:bCs/>
          <w:rtl/>
          <w:lang w:bidi="ar-SA"/>
        </w:rPr>
        <w:t>ساخت منوی مدیریت و زیرمنوها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14B1" w14:paraId="3010DA73" w14:textId="77777777" w:rsidTr="00EF14B1">
        <w:tc>
          <w:tcPr>
            <w:tcW w:w="9350" w:type="dxa"/>
          </w:tcPr>
          <w:p w14:paraId="1830F210" w14:textId="77777777" w:rsidR="007A3C4B" w:rsidRPr="007A3C4B" w:rsidRDefault="007A3C4B" w:rsidP="007A3C4B">
            <w:pPr>
              <w:pStyle w:val="code"/>
            </w:pPr>
            <w:r w:rsidRPr="007A3C4B">
              <w:t>add_menu_page('Clinic Booking', 'Clinic Booking', 'manage_options', 'wdc-clinic', array(__CLASS__, 'page_dashboard'), 'dashicons-calendar-alt', 6);</w:t>
            </w:r>
          </w:p>
          <w:p w14:paraId="28C3174C" w14:textId="77777777" w:rsidR="007A3C4B" w:rsidRPr="007A3C4B" w:rsidRDefault="007A3C4B" w:rsidP="007A3C4B">
            <w:pPr>
              <w:pStyle w:val="code"/>
              <w:rPr>
                <w:rtl/>
              </w:rPr>
            </w:pPr>
            <w:r w:rsidRPr="007A3C4B">
              <w:t>add_submenu_page('wdc-clinic', '</w:t>
            </w:r>
            <w:r w:rsidRPr="007A3C4B">
              <w:rPr>
                <w:rtl/>
              </w:rPr>
              <w:t>ساعات کار</w:t>
            </w:r>
            <w:r w:rsidRPr="007A3C4B">
              <w:rPr>
                <w:rFonts w:hint="cs"/>
                <w:rtl/>
              </w:rPr>
              <w:t>ی</w:t>
            </w:r>
            <w:r w:rsidRPr="007A3C4B">
              <w:rPr>
                <w:rtl/>
              </w:rPr>
              <w:t>', 'ساعات کار</w:t>
            </w:r>
            <w:r w:rsidRPr="007A3C4B">
              <w:rPr>
                <w:rFonts w:hint="cs"/>
                <w:rtl/>
              </w:rPr>
              <w:t>ی</w:t>
            </w:r>
            <w:r w:rsidRPr="007A3C4B">
              <w:t>', 'manage_options', 'wdc-schedule', array(__CLASS__, 'page_schedule'));</w:t>
            </w:r>
          </w:p>
          <w:p w14:paraId="3F5EB9F6" w14:textId="5F619407" w:rsidR="00EF14B1" w:rsidRDefault="007A3C4B" w:rsidP="007A3C4B">
            <w:pPr>
              <w:pStyle w:val="code"/>
            </w:pPr>
            <w:r w:rsidRPr="007A3C4B">
              <w:t>add_submenu_page('wdc-clinic', '</w:t>
            </w:r>
            <w:r w:rsidRPr="007A3C4B">
              <w:rPr>
                <w:rtl/>
              </w:rPr>
              <w:t>نوبت‌ها', 'نوبت‌ها</w:t>
            </w:r>
            <w:r w:rsidRPr="007A3C4B">
              <w:t>', 'manage_options', 'wdc-appointments', array(__CLASS__, 'page_appointments'));</w:t>
            </w:r>
          </w:p>
        </w:tc>
      </w:tr>
    </w:tbl>
    <w:p w14:paraId="474487CE" w14:textId="77777777" w:rsidR="00EF14B1" w:rsidRPr="00EF14B1" w:rsidRDefault="00EF14B1" w:rsidP="00EF14B1">
      <w:pPr>
        <w:bidi w:val="0"/>
        <w:rPr>
          <w:bCs/>
        </w:rPr>
      </w:pPr>
    </w:p>
    <w:p w14:paraId="60B78444" w14:textId="77777777" w:rsidR="00EF14B1" w:rsidRPr="00EF14B1" w:rsidRDefault="00EF14B1" w:rsidP="00EF14B1">
      <w:pPr>
        <w:rPr>
          <w:bCs/>
        </w:rPr>
      </w:pPr>
      <w:r w:rsidRPr="00EF14B1">
        <w:rPr>
          <w:rFonts w:ascii="Segoe UI Emoji" w:hAnsi="Segoe UI Emoji" w:cs="Segoe UI Emoji"/>
          <w:bCs/>
        </w:rPr>
        <w:lastRenderedPageBreak/>
        <w:t>🎯</w:t>
      </w:r>
      <w:r w:rsidRPr="00EF14B1">
        <w:rPr>
          <w:bCs/>
        </w:rPr>
        <w:t xml:space="preserve"> </w:t>
      </w:r>
      <w:r w:rsidRPr="00EF14B1">
        <w:rPr>
          <w:bCs/>
          <w:rtl/>
          <w:lang w:bidi="ar-SA"/>
        </w:rPr>
        <w:t>نتیجه</w:t>
      </w:r>
      <w:r w:rsidRPr="00EF14B1">
        <w:rPr>
          <w:bCs/>
        </w:rPr>
        <w:t>:</w:t>
      </w:r>
    </w:p>
    <w:p w14:paraId="7B5A0CDA" w14:textId="77777777" w:rsidR="00EF14B1" w:rsidRDefault="00EF14B1" w:rsidP="00EF14B1">
      <w:pPr>
        <w:rPr>
          <w:rtl/>
        </w:rPr>
      </w:pPr>
      <w:r w:rsidRPr="00EF14B1">
        <w:rPr>
          <w:rtl/>
          <w:lang w:bidi="ar-SA"/>
        </w:rPr>
        <w:t>در منوی وردپرس این موارد نمایش داده می‌شود</w:t>
      </w:r>
      <w:r w:rsidRPr="00EF14B1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3C4B" w14:paraId="6A69C906" w14:textId="77777777" w:rsidTr="007A3C4B">
        <w:tc>
          <w:tcPr>
            <w:tcW w:w="9350" w:type="dxa"/>
          </w:tcPr>
          <w:p w14:paraId="0B44F6E8" w14:textId="77777777" w:rsidR="007A3C4B" w:rsidRDefault="007A3C4B" w:rsidP="007A3C4B">
            <w:pPr>
              <w:bidi w:val="0"/>
            </w:pPr>
            <w:r>
              <w:t>Clinic Booking</w:t>
            </w:r>
          </w:p>
          <w:p w14:paraId="6FC0EB55" w14:textId="77777777" w:rsidR="007A3C4B" w:rsidRDefault="007A3C4B" w:rsidP="007A3C4B">
            <w:pPr>
              <w:bidi w:val="0"/>
              <w:rPr>
                <w:rtl/>
              </w:rPr>
            </w:pPr>
            <w:r>
              <w:t xml:space="preserve">    ├─ </w:t>
            </w:r>
            <w:r>
              <w:rPr>
                <w:rtl/>
              </w:rPr>
              <w:t>ساعات کار</w:t>
            </w:r>
            <w:r>
              <w:rPr>
                <w:rFonts w:hint="cs"/>
                <w:rtl/>
              </w:rPr>
              <w:t>ی</w:t>
            </w:r>
          </w:p>
          <w:p w14:paraId="1983A551" w14:textId="57111FE7" w:rsidR="007A3C4B" w:rsidRDefault="007A3C4B" w:rsidP="007A3C4B">
            <w:pPr>
              <w:bidi w:val="0"/>
            </w:pPr>
            <w:r>
              <w:t xml:space="preserve">    ├─ </w:t>
            </w:r>
            <w:r>
              <w:rPr>
                <w:rtl/>
              </w:rPr>
              <w:t>نوبت‌ها</w:t>
            </w:r>
          </w:p>
        </w:tc>
      </w:tr>
    </w:tbl>
    <w:p w14:paraId="12A4766C" w14:textId="77777777" w:rsidR="007A3C4B" w:rsidRPr="00EF14B1" w:rsidRDefault="007A3C4B" w:rsidP="007A3C4B">
      <w:pPr>
        <w:bidi w:val="0"/>
      </w:pPr>
    </w:p>
    <w:p w14:paraId="095E248D" w14:textId="77777777" w:rsidR="00EF14B1" w:rsidRPr="00EF14B1" w:rsidRDefault="00EF14B1" w:rsidP="00EF14B1">
      <w:pPr>
        <w:rPr>
          <w:bCs/>
        </w:rPr>
      </w:pPr>
      <w:r w:rsidRPr="00EF14B1">
        <w:rPr>
          <w:rFonts w:ascii="Segoe UI Emoji" w:hAnsi="Segoe UI Emoji" w:cs="Segoe UI Emoji"/>
          <w:bCs/>
        </w:rPr>
        <w:t>📌</w:t>
      </w:r>
      <w:r w:rsidRPr="00EF14B1">
        <w:rPr>
          <w:bCs/>
        </w:rPr>
        <w:t xml:space="preserve"> </w:t>
      </w:r>
      <w:r w:rsidRPr="00EF14B1">
        <w:rPr>
          <w:bCs/>
          <w:rtl/>
          <w:lang w:bidi="ar-SA"/>
        </w:rPr>
        <w:t>دلیل استفاده از</w:t>
      </w:r>
      <w:r w:rsidRPr="00EF14B1">
        <w:rPr>
          <w:bCs/>
        </w:rPr>
        <w:t xml:space="preserve"> manage_options </w:t>
      </w:r>
      <w:r w:rsidRPr="00EF14B1">
        <w:rPr>
          <w:bCs/>
          <w:rtl/>
          <w:lang w:bidi="ar-SA"/>
        </w:rPr>
        <w:t>چیست؟</w:t>
      </w:r>
    </w:p>
    <w:p w14:paraId="7BACEB05" w14:textId="77777777" w:rsidR="00EF14B1" w:rsidRPr="00EF14B1" w:rsidRDefault="00EF14B1" w:rsidP="00EF14B1">
      <w:r w:rsidRPr="00EF14B1">
        <w:rPr>
          <w:rtl/>
          <w:lang w:bidi="ar-SA"/>
        </w:rPr>
        <w:t>چون این قابلیت فقط باید برای مدیر</w:t>
      </w:r>
      <w:r w:rsidRPr="00EF14B1">
        <w:t xml:space="preserve"> (Admin) </w:t>
      </w:r>
      <w:r w:rsidRPr="00EF14B1">
        <w:rPr>
          <w:rtl/>
          <w:lang w:bidi="ar-SA"/>
        </w:rPr>
        <w:t>فعال باشد</w:t>
      </w:r>
      <w:r w:rsidRPr="00EF14B1">
        <w:t>.</w:t>
      </w:r>
    </w:p>
    <w:p w14:paraId="33C108B1" w14:textId="2A079175" w:rsidR="00EF14B1" w:rsidRPr="00EF14B1" w:rsidRDefault="00EF14B1" w:rsidP="00EF14B1"/>
    <w:p w14:paraId="0F773B1B" w14:textId="77777777" w:rsidR="00EF14B1" w:rsidRDefault="00EF14B1" w:rsidP="00EF14B1">
      <w:pPr>
        <w:rPr>
          <w:bCs/>
          <w:rtl/>
        </w:rPr>
      </w:pPr>
      <w:r w:rsidRPr="00EF14B1">
        <w:rPr>
          <w:bCs/>
        </w:rPr>
        <w:t>3️</w:t>
      </w:r>
      <w:r w:rsidRPr="00EF14B1">
        <w:rPr>
          <w:rFonts w:ascii="Segoe UI Symbol" w:hAnsi="Segoe UI Symbol" w:cs="Segoe UI Symbol"/>
          <w:bCs/>
        </w:rPr>
        <w:t>⃣</w:t>
      </w:r>
      <w:r w:rsidRPr="00EF14B1">
        <w:rPr>
          <w:bCs/>
        </w:rPr>
        <w:t xml:space="preserve"> </w:t>
      </w:r>
      <w:r w:rsidRPr="00EF14B1">
        <w:rPr>
          <w:bCs/>
          <w:rtl/>
          <w:lang w:bidi="ar-SA"/>
        </w:rPr>
        <w:t>نمایش صفحه اصلی پلاگین</w:t>
      </w:r>
      <w:r w:rsidRPr="00EF14B1">
        <w:rPr>
          <w:bCs/>
        </w:rPr>
        <w:t xml:space="preserve"> (Dashboard)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3C4B" w14:paraId="5B959018" w14:textId="77777777" w:rsidTr="007A3C4B">
        <w:tc>
          <w:tcPr>
            <w:tcW w:w="9350" w:type="dxa"/>
          </w:tcPr>
          <w:p w14:paraId="5CE4B453" w14:textId="77777777" w:rsidR="007A3C4B" w:rsidRPr="007A3C4B" w:rsidRDefault="007A3C4B" w:rsidP="007A3C4B">
            <w:pPr>
              <w:pStyle w:val="code"/>
            </w:pPr>
            <w:r w:rsidRPr="007A3C4B">
              <w:t>public static function page_dashboard() {</w:t>
            </w:r>
          </w:p>
          <w:p w14:paraId="4CE6CB70" w14:textId="77777777" w:rsidR="007A3C4B" w:rsidRPr="007A3C4B" w:rsidRDefault="007A3C4B" w:rsidP="007A3C4B">
            <w:pPr>
              <w:pStyle w:val="code"/>
              <w:rPr>
                <w:rtl/>
              </w:rPr>
            </w:pPr>
            <w:r w:rsidRPr="007A3C4B">
              <w:t xml:space="preserve">    echo '&lt;div class="wrap"&gt;&lt;h1&gt;Clinic Booking&lt;/h1&gt;&lt;p&gt;</w:t>
            </w:r>
            <w:r w:rsidRPr="007A3C4B">
              <w:rPr>
                <w:rtl/>
              </w:rPr>
              <w:t>خوش آمد</w:t>
            </w:r>
            <w:r w:rsidRPr="007A3C4B">
              <w:rPr>
                <w:rFonts w:hint="cs"/>
                <w:rtl/>
              </w:rPr>
              <w:t>ی</w:t>
            </w:r>
            <w:r w:rsidRPr="007A3C4B">
              <w:rPr>
                <w:rFonts w:hint="eastAsia"/>
                <w:rtl/>
              </w:rPr>
              <w:t>د</w:t>
            </w:r>
            <w:r w:rsidRPr="007A3C4B">
              <w:rPr>
                <w:rtl/>
              </w:rPr>
              <w:t xml:space="preserve"> به س</w:t>
            </w:r>
            <w:r w:rsidRPr="007A3C4B">
              <w:rPr>
                <w:rFonts w:hint="cs"/>
                <w:rtl/>
              </w:rPr>
              <w:t>ی</w:t>
            </w:r>
            <w:r w:rsidRPr="007A3C4B">
              <w:rPr>
                <w:rFonts w:hint="eastAsia"/>
                <w:rtl/>
              </w:rPr>
              <w:t>ستم</w:t>
            </w:r>
            <w:r w:rsidRPr="007A3C4B">
              <w:rPr>
                <w:rtl/>
              </w:rPr>
              <w:t xml:space="preserve"> نوبت‌ده</w:t>
            </w:r>
            <w:r w:rsidRPr="007A3C4B">
              <w:rPr>
                <w:rFonts w:hint="cs"/>
                <w:rtl/>
              </w:rPr>
              <w:t>ی</w:t>
            </w:r>
            <w:r w:rsidRPr="007A3C4B">
              <w:t>&lt;/p&gt;&lt;/div&gt;';</w:t>
            </w:r>
          </w:p>
          <w:p w14:paraId="69C23C70" w14:textId="4D17681F" w:rsidR="007A3C4B" w:rsidRDefault="007A3C4B" w:rsidP="007A3C4B">
            <w:pPr>
              <w:pStyle w:val="code"/>
            </w:pPr>
            <w:r w:rsidRPr="007A3C4B">
              <w:t>}</w:t>
            </w:r>
          </w:p>
        </w:tc>
      </w:tr>
    </w:tbl>
    <w:p w14:paraId="6126D6B4" w14:textId="77777777" w:rsidR="007A3C4B" w:rsidRPr="00EF14B1" w:rsidRDefault="007A3C4B" w:rsidP="007A3C4B">
      <w:pPr>
        <w:bidi w:val="0"/>
        <w:rPr>
          <w:bCs/>
        </w:rPr>
      </w:pPr>
    </w:p>
    <w:p w14:paraId="33ED2DC1" w14:textId="77777777" w:rsidR="00EF14B1" w:rsidRPr="00EF14B1" w:rsidRDefault="00EF14B1" w:rsidP="00EF14B1">
      <w:r w:rsidRPr="00EF14B1">
        <w:rPr>
          <w:rtl/>
          <w:lang w:bidi="ar-SA"/>
        </w:rPr>
        <w:t>این صفحه صرفاً یک پیام خوش‌آمدگویی ساده نمایش می‌دهد</w:t>
      </w:r>
      <w:r w:rsidRPr="00EF14B1">
        <w:t>.</w:t>
      </w:r>
      <w:r w:rsidRPr="00EF14B1">
        <w:br/>
      </w:r>
      <w:r w:rsidRPr="00EF14B1">
        <w:rPr>
          <w:rtl/>
          <w:lang w:bidi="ar-SA"/>
        </w:rPr>
        <w:t>این صفحه قابل گسترش برای گزارش‌ها، نمودارها یا خلاصه وضعیت مطب است</w:t>
      </w:r>
      <w:r w:rsidRPr="00EF14B1">
        <w:t>.</w:t>
      </w:r>
    </w:p>
    <w:p w14:paraId="1EFC0917" w14:textId="77777777" w:rsidR="00EF14B1" w:rsidRPr="00EF14B1" w:rsidRDefault="00EF14B1" w:rsidP="00EF14B1">
      <w:pPr>
        <w:rPr>
          <w:bCs/>
        </w:rPr>
      </w:pPr>
      <w:r w:rsidRPr="00EF14B1">
        <w:rPr>
          <w:bCs/>
        </w:rPr>
        <w:t>4️</w:t>
      </w:r>
      <w:r w:rsidRPr="00EF14B1">
        <w:rPr>
          <w:rFonts w:ascii="Segoe UI Symbol" w:hAnsi="Segoe UI Symbol" w:cs="Segoe UI Symbol"/>
          <w:bCs/>
        </w:rPr>
        <w:t>⃣</w:t>
      </w:r>
      <w:r w:rsidRPr="00EF14B1">
        <w:rPr>
          <w:bCs/>
        </w:rPr>
        <w:t xml:space="preserve"> </w:t>
      </w:r>
      <w:r w:rsidRPr="00EF14B1">
        <w:rPr>
          <w:bCs/>
          <w:rtl/>
          <w:lang w:bidi="ar-SA"/>
        </w:rPr>
        <w:t>صفحه مدیریت ساعات کاری</w:t>
      </w:r>
    </w:p>
    <w:p w14:paraId="45F5831C" w14:textId="77777777" w:rsidR="00EF14B1" w:rsidRPr="00EF14B1" w:rsidRDefault="00EF14B1" w:rsidP="00EF14B1">
      <w:r w:rsidRPr="00EF14B1">
        <w:rPr>
          <w:rtl/>
          <w:lang w:bidi="ar-SA"/>
        </w:rPr>
        <w:t>این یکی از مهم‌ترین بخش‌های پلاگین است</w:t>
      </w:r>
      <w:r w:rsidRPr="00EF14B1">
        <w:t>.</w:t>
      </w:r>
    </w:p>
    <w:p w14:paraId="76B39525" w14:textId="77777777" w:rsidR="00EF14B1" w:rsidRPr="00EF14B1" w:rsidRDefault="00EF14B1" w:rsidP="00EF14B1">
      <w:pPr>
        <w:rPr>
          <w:bCs/>
        </w:rPr>
      </w:pPr>
      <w:r w:rsidRPr="00EF14B1">
        <w:rPr>
          <w:rFonts w:ascii="Segoe UI Emoji" w:hAnsi="Segoe UI Emoji" w:cs="Segoe UI Emoji"/>
          <w:bCs/>
        </w:rPr>
        <w:t>👇</w:t>
      </w:r>
      <w:r w:rsidRPr="00EF14B1">
        <w:rPr>
          <w:bCs/>
        </w:rPr>
        <w:t xml:space="preserve"> </w:t>
      </w:r>
      <w:r w:rsidRPr="00EF14B1">
        <w:rPr>
          <w:bCs/>
          <w:rtl/>
          <w:lang w:bidi="ar-SA"/>
        </w:rPr>
        <w:t>کاری که صفحه انجام می‌دهد</w:t>
      </w:r>
      <w:r w:rsidRPr="00EF14B1">
        <w:rPr>
          <w:bCs/>
        </w:rPr>
        <w:t>:</w:t>
      </w:r>
    </w:p>
    <w:p w14:paraId="626DB3AF" w14:textId="77777777" w:rsidR="00EF14B1" w:rsidRPr="00EF14B1" w:rsidRDefault="00EF14B1" w:rsidP="00EF14B1">
      <w:pPr>
        <w:numPr>
          <w:ilvl w:val="0"/>
          <w:numId w:val="1"/>
        </w:numPr>
      </w:pPr>
      <w:r w:rsidRPr="00EF14B1">
        <w:rPr>
          <w:rtl/>
          <w:lang w:bidi="ar-SA"/>
        </w:rPr>
        <w:t>دریافت ساعات کاری از دیتابیس</w:t>
      </w:r>
    </w:p>
    <w:p w14:paraId="25933B89" w14:textId="77777777" w:rsidR="00EF14B1" w:rsidRPr="00EF14B1" w:rsidRDefault="00EF14B1" w:rsidP="00EF14B1">
      <w:pPr>
        <w:numPr>
          <w:ilvl w:val="0"/>
          <w:numId w:val="1"/>
        </w:numPr>
      </w:pPr>
      <w:r w:rsidRPr="00EF14B1">
        <w:rPr>
          <w:rtl/>
          <w:lang w:bidi="ar-SA"/>
        </w:rPr>
        <w:t>گروه‌بندی سطرها براساس روز هفته</w:t>
      </w:r>
    </w:p>
    <w:p w14:paraId="1C5FAD05" w14:textId="77777777" w:rsidR="00EF14B1" w:rsidRPr="00EF14B1" w:rsidRDefault="00EF14B1" w:rsidP="00EF14B1">
      <w:pPr>
        <w:numPr>
          <w:ilvl w:val="0"/>
          <w:numId w:val="1"/>
        </w:numPr>
      </w:pPr>
      <w:r w:rsidRPr="00EF14B1">
        <w:rPr>
          <w:rtl/>
          <w:lang w:bidi="ar-SA"/>
        </w:rPr>
        <w:t>نمایش فرم ویرایش ساعات کاری</w:t>
      </w:r>
    </w:p>
    <w:p w14:paraId="1D7D5FC7" w14:textId="77777777" w:rsidR="00EF14B1" w:rsidRPr="00EF14B1" w:rsidRDefault="00EF14B1" w:rsidP="00EF14B1">
      <w:pPr>
        <w:numPr>
          <w:ilvl w:val="0"/>
          <w:numId w:val="1"/>
        </w:numPr>
      </w:pPr>
      <w:r w:rsidRPr="00EF14B1">
        <w:rPr>
          <w:rtl/>
          <w:lang w:bidi="ar-SA"/>
        </w:rPr>
        <w:t>امکان حذف هر بازه زمانی</w:t>
      </w:r>
    </w:p>
    <w:p w14:paraId="6DD0094A" w14:textId="77777777" w:rsidR="00EF14B1" w:rsidRPr="00EF14B1" w:rsidRDefault="00EF14B1" w:rsidP="00EF14B1">
      <w:pPr>
        <w:numPr>
          <w:ilvl w:val="0"/>
          <w:numId w:val="1"/>
        </w:numPr>
      </w:pPr>
      <w:r w:rsidRPr="00EF14B1">
        <w:rPr>
          <w:rtl/>
          <w:lang w:bidi="ar-SA"/>
        </w:rPr>
        <w:t>فرم افزودن ساعت کاری جدید</w:t>
      </w:r>
    </w:p>
    <w:p w14:paraId="0C8CC5DD" w14:textId="77777777" w:rsidR="00EF14B1" w:rsidRDefault="00EF14B1" w:rsidP="00EF14B1">
      <w:pPr>
        <w:rPr>
          <w:bCs/>
          <w:rtl/>
          <w:lang w:bidi="ar-SA"/>
        </w:rPr>
      </w:pPr>
      <w:r w:rsidRPr="00EF14B1">
        <w:rPr>
          <w:rFonts w:ascii="Segoe UI Emoji" w:hAnsi="Segoe UI Emoji" w:cs="Segoe UI Emoji"/>
          <w:bCs/>
        </w:rPr>
        <w:lastRenderedPageBreak/>
        <w:t>🔍</w:t>
      </w:r>
      <w:r w:rsidRPr="00EF14B1">
        <w:rPr>
          <w:bCs/>
        </w:rPr>
        <w:t xml:space="preserve"> </w:t>
      </w:r>
      <w:r w:rsidRPr="00EF14B1">
        <w:rPr>
          <w:bCs/>
          <w:rtl/>
          <w:lang w:bidi="ar-SA"/>
        </w:rPr>
        <w:t>بخش دریافت و گروه‌بندی داده‌ها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3C4B" w14:paraId="022FD00B" w14:textId="77777777" w:rsidTr="007A3C4B">
        <w:tc>
          <w:tcPr>
            <w:tcW w:w="9350" w:type="dxa"/>
          </w:tcPr>
          <w:p w14:paraId="2120ED82" w14:textId="77777777" w:rsidR="007A3C4B" w:rsidRPr="007A3C4B" w:rsidRDefault="007A3C4B" w:rsidP="007A3C4B">
            <w:pPr>
              <w:pStyle w:val="code"/>
            </w:pPr>
            <w:r w:rsidRPr="007A3C4B">
              <w:t>$rows = $wpdb-&gt;get_results("SELECT * FROM {$schedules_table} ORDER BY weekday, start_time");</w:t>
            </w:r>
          </w:p>
          <w:p w14:paraId="074469CC" w14:textId="77777777" w:rsidR="007A3C4B" w:rsidRPr="007A3C4B" w:rsidRDefault="007A3C4B" w:rsidP="007A3C4B">
            <w:pPr>
              <w:pStyle w:val="code"/>
              <w:rPr>
                <w:rtl/>
              </w:rPr>
            </w:pPr>
          </w:p>
          <w:p w14:paraId="669B7B38" w14:textId="77777777" w:rsidR="007A3C4B" w:rsidRPr="007A3C4B" w:rsidRDefault="007A3C4B" w:rsidP="007A3C4B">
            <w:pPr>
              <w:pStyle w:val="code"/>
            </w:pPr>
            <w:r w:rsidRPr="007A3C4B">
              <w:t>$byday = array();</w:t>
            </w:r>
          </w:p>
          <w:p w14:paraId="75D2F173" w14:textId="77777777" w:rsidR="007A3C4B" w:rsidRPr="007A3C4B" w:rsidRDefault="007A3C4B" w:rsidP="007A3C4B">
            <w:pPr>
              <w:pStyle w:val="code"/>
            </w:pPr>
            <w:r w:rsidRPr="007A3C4B">
              <w:t>foreach ($rows as $r) {</w:t>
            </w:r>
          </w:p>
          <w:p w14:paraId="3885CE60" w14:textId="77777777" w:rsidR="007A3C4B" w:rsidRPr="007A3C4B" w:rsidRDefault="007A3C4B" w:rsidP="007A3C4B">
            <w:pPr>
              <w:pStyle w:val="code"/>
            </w:pPr>
            <w:r w:rsidRPr="007A3C4B">
              <w:t xml:space="preserve">    $byday[$r-&gt;weekday][] = $r;</w:t>
            </w:r>
          </w:p>
          <w:p w14:paraId="3B352DEE" w14:textId="004B0DA0" w:rsidR="007A3C4B" w:rsidRDefault="007A3C4B" w:rsidP="007A3C4B">
            <w:pPr>
              <w:pStyle w:val="code"/>
            </w:pPr>
            <w:r w:rsidRPr="007A3C4B">
              <w:t>}</w:t>
            </w:r>
          </w:p>
        </w:tc>
      </w:tr>
    </w:tbl>
    <w:p w14:paraId="6930D91E" w14:textId="77777777" w:rsidR="00EF14B1" w:rsidRPr="00EF14B1" w:rsidRDefault="00EF14B1" w:rsidP="00EF14B1">
      <w:pPr>
        <w:rPr>
          <w:bCs/>
        </w:rPr>
      </w:pPr>
      <w:r w:rsidRPr="00EF14B1">
        <w:rPr>
          <w:rFonts w:ascii="Segoe UI Symbol" w:hAnsi="Segoe UI Symbol" w:cs="Segoe UI Symbol"/>
          <w:bCs/>
        </w:rPr>
        <w:t>✔</w:t>
      </w:r>
      <w:r w:rsidRPr="00EF14B1">
        <w:rPr>
          <w:bCs/>
        </w:rPr>
        <w:t xml:space="preserve"> </w:t>
      </w:r>
      <w:r w:rsidRPr="00EF14B1">
        <w:rPr>
          <w:bCs/>
          <w:rtl/>
          <w:lang w:bidi="ar-SA"/>
        </w:rPr>
        <w:t>این قسمت چه می‌کند؟</w:t>
      </w:r>
    </w:p>
    <w:p w14:paraId="1206377B" w14:textId="77777777" w:rsidR="00EF14B1" w:rsidRPr="00EF14B1" w:rsidRDefault="00EF14B1" w:rsidP="00EF14B1">
      <w:pPr>
        <w:numPr>
          <w:ilvl w:val="0"/>
          <w:numId w:val="2"/>
        </w:numPr>
      </w:pPr>
      <w:r w:rsidRPr="00EF14B1">
        <w:rPr>
          <w:rtl/>
          <w:lang w:bidi="ar-SA"/>
        </w:rPr>
        <w:t>تمام ساعات کاری ضبط‌شده را می‌خواند</w:t>
      </w:r>
      <w:r w:rsidRPr="00EF14B1">
        <w:t>.</w:t>
      </w:r>
    </w:p>
    <w:p w14:paraId="138B2C86" w14:textId="77777777" w:rsidR="00EF14B1" w:rsidRPr="00EF14B1" w:rsidRDefault="00EF14B1" w:rsidP="00EF14B1">
      <w:pPr>
        <w:numPr>
          <w:ilvl w:val="0"/>
          <w:numId w:val="2"/>
        </w:numPr>
      </w:pPr>
      <w:r w:rsidRPr="00EF14B1">
        <w:rPr>
          <w:rtl/>
          <w:lang w:bidi="ar-SA"/>
        </w:rPr>
        <w:t>سپس داده‌ها را بر اساس شماره روز هفته گروه‌بندی می‌کند (</w:t>
      </w:r>
      <w:r w:rsidRPr="00EF14B1">
        <w:rPr>
          <w:rtl/>
        </w:rPr>
        <w:t>۰</w:t>
      </w:r>
      <w:r w:rsidRPr="00EF14B1">
        <w:rPr>
          <w:rtl/>
          <w:lang w:bidi="ar-SA"/>
        </w:rPr>
        <w:t xml:space="preserve"> تا </w:t>
      </w:r>
      <w:r w:rsidRPr="00EF14B1">
        <w:rPr>
          <w:rtl/>
        </w:rPr>
        <w:t>۶)</w:t>
      </w:r>
      <w:r w:rsidRPr="00EF14B1">
        <w:t>.</w:t>
      </w:r>
    </w:p>
    <w:p w14:paraId="5D37C50E" w14:textId="77777777" w:rsidR="00EF14B1" w:rsidRPr="00EF14B1" w:rsidRDefault="00EF14B1" w:rsidP="00EF14B1">
      <w:pPr>
        <w:rPr>
          <w:bCs/>
        </w:rPr>
      </w:pPr>
      <w:r w:rsidRPr="00EF14B1">
        <w:rPr>
          <w:rFonts w:ascii="Segoe UI Emoji" w:hAnsi="Segoe UI Emoji" w:cs="Segoe UI Emoji"/>
          <w:bCs/>
        </w:rPr>
        <w:t>📌</w:t>
      </w:r>
      <w:r w:rsidRPr="00EF14B1">
        <w:rPr>
          <w:bCs/>
        </w:rPr>
        <w:t xml:space="preserve"> </w:t>
      </w:r>
      <w:r w:rsidRPr="00EF14B1">
        <w:rPr>
          <w:bCs/>
          <w:rtl/>
          <w:lang w:bidi="ar-SA"/>
        </w:rPr>
        <w:t>چرا گروه‌بندی لازم است؟</w:t>
      </w:r>
    </w:p>
    <w:p w14:paraId="3F8F82A7" w14:textId="77777777" w:rsidR="00EF14B1" w:rsidRDefault="00EF14B1" w:rsidP="00EF14B1">
      <w:pPr>
        <w:rPr>
          <w:rtl/>
        </w:rPr>
      </w:pPr>
      <w:r w:rsidRPr="00EF14B1">
        <w:rPr>
          <w:rtl/>
          <w:lang w:bidi="ar-SA"/>
        </w:rPr>
        <w:t>چون باید جدول را به شکل</w:t>
      </w:r>
      <w:r w:rsidRPr="00EF14B1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3C4B" w14:paraId="0F2D8E7C" w14:textId="77777777" w:rsidTr="007A3C4B">
        <w:tc>
          <w:tcPr>
            <w:tcW w:w="9350" w:type="dxa"/>
          </w:tcPr>
          <w:p w14:paraId="50A1F32C" w14:textId="77777777" w:rsidR="007A3C4B" w:rsidRDefault="007A3C4B" w:rsidP="007A3C4B">
            <w:pPr>
              <w:bidi w:val="0"/>
              <w:rPr>
                <w:rtl/>
              </w:rPr>
            </w:pPr>
            <w:r>
              <w:rPr>
                <w:rtl/>
              </w:rPr>
              <w:t>شنبه:    9 تا 12</w:t>
            </w:r>
            <w:r>
              <w:t xml:space="preserve"> -  interval 30 min</w:t>
            </w:r>
          </w:p>
          <w:p w14:paraId="6FFACA47" w14:textId="77777777" w:rsidR="007A3C4B" w:rsidRDefault="007A3C4B" w:rsidP="007A3C4B">
            <w:pPr>
              <w:bidi w:val="0"/>
              <w:rPr>
                <w:rtl/>
              </w:rPr>
            </w:pPr>
            <w:r>
              <w:rPr>
                <w:rtl/>
              </w:rPr>
              <w:t>شنبه:    17 تا 20</w:t>
            </w:r>
            <w:r>
              <w:t xml:space="preserve"> - interval 20 min</w:t>
            </w:r>
          </w:p>
          <w:p w14:paraId="113090BE" w14:textId="032F0A32" w:rsidR="007A3C4B" w:rsidRDefault="007A3C4B" w:rsidP="007A3C4B">
            <w:pPr>
              <w:bidi w:val="0"/>
            </w:pP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کشنبه</w:t>
            </w:r>
            <w:r>
              <w:t>:  ...</w:t>
            </w:r>
          </w:p>
        </w:tc>
      </w:tr>
    </w:tbl>
    <w:p w14:paraId="4F45E775" w14:textId="77777777" w:rsidR="007A3C4B" w:rsidRPr="00EF14B1" w:rsidRDefault="007A3C4B" w:rsidP="007A3C4B">
      <w:pPr>
        <w:bidi w:val="0"/>
      </w:pPr>
    </w:p>
    <w:p w14:paraId="7E0510FC" w14:textId="77777777" w:rsidR="00EF14B1" w:rsidRPr="00EF14B1" w:rsidRDefault="00EF14B1" w:rsidP="00EF14B1">
      <w:r w:rsidRPr="00EF14B1">
        <w:rPr>
          <w:rtl/>
          <w:lang w:bidi="ar-SA"/>
        </w:rPr>
        <w:t>نمایش دهیم</w:t>
      </w:r>
      <w:r w:rsidRPr="00EF14B1">
        <w:t>.</w:t>
      </w:r>
    </w:p>
    <w:p w14:paraId="236991E1" w14:textId="76B964E9" w:rsidR="00EF14B1" w:rsidRPr="00EF14B1" w:rsidRDefault="00EF14B1" w:rsidP="00EF14B1"/>
    <w:p w14:paraId="240E21CF" w14:textId="77777777" w:rsidR="00EF14B1" w:rsidRDefault="00EF14B1" w:rsidP="00EF14B1">
      <w:pPr>
        <w:rPr>
          <w:bCs/>
          <w:rtl/>
          <w:lang w:bidi="ar-SA"/>
        </w:rPr>
      </w:pPr>
      <w:r w:rsidRPr="00EF14B1">
        <w:rPr>
          <w:bCs/>
        </w:rPr>
        <w:t>5️</w:t>
      </w:r>
      <w:r w:rsidRPr="00EF14B1">
        <w:rPr>
          <w:rFonts w:ascii="Segoe UI Symbol" w:hAnsi="Segoe UI Symbol" w:cs="Segoe UI Symbol"/>
          <w:bCs/>
        </w:rPr>
        <w:t>⃣</w:t>
      </w:r>
      <w:r w:rsidRPr="00EF14B1">
        <w:rPr>
          <w:bCs/>
        </w:rPr>
        <w:t xml:space="preserve"> </w:t>
      </w:r>
      <w:r w:rsidRPr="00EF14B1">
        <w:rPr>
          <w:bCs/>
          <w:rtl/>
          <w:lang w:bidi="ar-SA"/>
        </w:rPr>
        <w:t>نمایش جدول تنظیم ساعات کاری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3C4B" w14:paraId="2681842C" w14:textId="77777777" w:rsidTr="007A3C4B">
        <w:tc>
          <w:tcPr>
            <w:tcW w:w="9350" w:type="dxa"/>
          </w:tcPr>
          <w:p w14:paraId="1529295A" w14:textId="77777777" w:rsidR="007A3C4B" w:rsidRPr="007A3C4B" w:rsidRDefault="007A3C4B" w:rsidP="007A3C4B">
            <w:pPr>
              <w:pStyle w:val="code"/>
            </w:pPr>
            <w:r w:rsidRPr="007A3C4B">
              <w:t>for ($d=0;$d&lt;=6;$d++) {</w:t>
            </w:r>
          </w:p>
          <w:p w14:paraId="672424AE" w14:textId="77777777" w:rsidR="007A3C4B" w:rsidRPr="007A3C4B" w:rsidRDefault="007A3C4B" w:rsidP="007A3C4B">
            <w:pPr>
              <w:pStyle w:val="code"/>
            </w:pPr>
            <w:r w:rsidRPr="007A3C4B">
              <w:t xml:space="preserve">    echo '&lt;tr&gt;&lt;td&gt;'.$weekdays[$d].'&lt;/td&gt;&lt;td&gt;';</w:t>
            </w:r>
          </w:p>
          <w:p w14:paraId="70A00FE2" w14:textId="77777777" w:rsidR="007A3C4B" w:rsidRPr="007A3C4B" w:rsidRDefault="007A3C4B" w:rsidP="007A3C4B">
            <w:pPr>
              <w:pStyle w:val="code"/>
            </w:pPr>
            <w:r w:rsidRPr="007A3C4B">
              <w:t xml:space="preserve">    if (!empty($byday[$d])) {</w:t>
            </w:r>
          </w:p>
          <w:p w14:paraId="478E47CA" w14:textId="77777777" w:rsidR="007A3C4B" w:rsidRPr="007A3C4B" w:rsidRDefault="007A3C4B" w:rsidP="007A3C4B">
            <w:pPr>
              <w:pStyle w:val="code"/>
            </w:pPr>
            <w:r w:rsidRPr="007A3C4B">
              <w:t xml:space="preserve">        foreach ($byday[$d] as $r) {</w:t>
            </w:r>
          </w:p>
          <w:p w14:paraId="3864DF6F" w14:textId="77777777" w:rsidR="007A3C4B" w:rsidRPr="007A3C4B" w:rsidRDefault="007A3C4B" w:rsidP="007A3C4B">
            <w:pPr>
              <w:pStyle w:val="code"/>
            </w:pPr>
            <w:r w:rsidRPr="007A3C4B">
              <w:t xml:space="preserve">            echo '&lt;div&gt;</w:t>
            </w:r>
          </w:p>
          <w:p w14:paraId="10DC7101" w14:textId="77777777" w:rsidR="007A3C4B" w:rsidRPr="007A3C4B" w:rsidRDefault="007A3C4B" w:rsidP="007A3C4B">
            <w:pPr>
              <w:pStyle w:val="code"/>
            </w:pPr>
            <w:r w:rsidRPr="007A3C4B">
              <w:t xml:space="preserve">                &lt;input type="text" name="start_'.$r-&gt;id.'" value="'.$r-&gt;start_time.'"&gt;</w:t>
            </w:r>
          </w:p>
          <w:p w14:paraId="73E7F85F" w14:textId="77777777" w:rsidR="007A3C4B" w:rsidRPr="007A3C4B" w:rsidRDefault="007A3C4B" w:rsidP="007A3C4B">
            <w:pPr>
              <w:pStyle w:val="code"/>
              <w:rPr>
                <w:rtl/>
              </w:rPr>
            </w:pPr>
            <w:r w:rsidRPr="007A3C4B">
              <w:t xml:space="preserve">                -</w:t>
            </w:r>
          </w:p>
          <w:p w14:paraId="25303984" w14:textId="77777777" w:rsidR="007A3C4B" w:rsidRPr="007A3C4B" w:rsidRDefault="007A3C4B" w:rsidP="007A3C4B">
            <w:pPr>
              <w:pStyle w:val="code"/>
            </w:pPr>
            <w:r w:rsidRPr="007A3C4B">
              <w:t xml:space="preserve">                &lt;input type="text" name="end_'.$r-&gt;id.'" value="'.$r-&gt;end_time.'"&gt;</w:t>
            </w:r>
          </w:p>
          <w:p w14:paraId="461B5119" w14:textId="77777777" w:rsidR="007A3C4B" w:rsidRPr="007A3C4B" w:rsidRDefault="007A3C4B" w:rsidP="007A3C4B">
            <w:pPr>
              <w:pStyle w:val="code"/>
            </w:pPr>
            <w:r w:rsidRPr="007A3C4B">
              <w:t xml:space="preserve">                Interval: </w:t>
            </w:r>
          </w:p>
          <w:p w14:paraId="21030540" w14:textId="77777777" w:rsidR="007A3C4B" w:rsidRPr="007A3C4B" w:rsidRDefault="007A3C4B" w:rsidP="007A3C4B">
            <w:pPr>
              <w:pStyle w:val="code"/>
            </w:pPr>
            <w:r w:rsidRPr="007A3C4B">
              <w:t xml:space="preserve">                &lt;input type="number" name="interval_'.$r-&gt;id.'" value="'.$r-&gt;interval_minutes.'"&gt; </w:t>
            </w:r>
          </w:p>
          <w:p w14:paraId="0BED2193" w14:textId="77777777" w:rsidR="007A3C4B" w:rsidRPr="007A3C4B" w:rsidRDefault="007A3C4B" w:rsidP="007A3C4B">
            <w:pPr>
              <w:pStyle w:val="code"/>
              <w:rPr>
                <w:rtl/>
              </w:rPr>
            </w:pPr>
            <w:r w:rsidRPr="007A3C4B">
              <w:t xml:space="preserve">                &lt;label&gt;&lt;input type="checkbox" name="delete_ids[]" value="'.$r-&gt;id.'"&gt; </w:t>
            </w:r>
            <w:r w:rsidRPr="007A3C4B">
              <w:rPr>
                <w:rtl/>
              </w:rPr>
              <w:t>حذف</w:t>
            </w:r>
            <w:r w:rsidRPr="007A3C4B">
              <w:t>&lt;/label&gt;</w:t>
            </w:r>
          </w:p>
          <w:p w14:paraId="232DB628" w14:textId="77777777" w:rsidR="007A3C4B" w:rsidRPr="007A3C4B" w:rsidRDefault="007A3C4B" w:rsidP="007A3C4B">
            <w:pPr>
              <w:pStyle w:val="code"/>
            </w:pPr>
            <w:r w:rsidRPr="007A3C4B">
              <w:t xml:space="preserve">            &lt;/div&gt;';</w:t>
            </w:r>
          </w:p>
          <w:p w14:paraId="2BB1E763" w14:textId="77777777" w:rsidR="007A3C4B" w:rsidRPr="007A3C4B" w:rsidRDefault="007A3C4B" w:rsidP="007A3C4B">
            <w:pPr>
              <w:pStyle w:val="code"/>
              <w:rPr>
                <w:rtl/>
              </w:rPr>
            </w:pPr>
            <w:r w:rsidRPr="007A3C4B">
              <w:lastRenderedPageBreak/>
              <w:t xml:space="preserve">        }</w:t>
            </w:r>
          </w:p>
          <w:p w14:paraId="6306860C" w14:textId="77777777" w:rsidR="007A3C4B" w:rsidRPr="007A3C4B" w:rsidRDefault="007A3C4B" w:rsidP="007A3C4B">
            <w:pPr>
              <w:pStyle w:val="code"/>
              <w:rPr>
                <w:rtl/>
              </w:rPr>
            </w:pPr>
            <w:r w:rsidRPr="007A3C4B">
              <w:t xml:space="preserve">    }</w:t>
            </w:r>
          </w:p>
          <w:p w14:paraId="43080A57" w14:textId="0C516656" w:rsidR="007A3C4B" w:rsidRDefault="007A3C4B" w:rsidP="007A3C4B">
            <w:pPr>
              <w:pStyle w:val="code"/>
            </w:pPr>
            <w:r w:rsidRPr="007A3C4B">
              <w:t>}</w:t>
            </w:r>
          </w:p>
        </w:tc>
      </w:tr>
    </w:tbl>
    <w:p w14:paraId="2AD6D45D" w14:textId="77777777" w:rsidR="00EF14B1" w:rsidRPr="00EF14B1" w:rsidRDefault="00EF14B1" w:rsidP="00EF14B1">
      <w:pPr>
        <w:rPr>
          <w:bCs/>
        </w:rPr>
      </w:pPr>
      <w:r w:rsidRPr="00EF14B1">
        <w:rPr>
          <w:rFonts w:ascii="Segoe UI Emoji" w:hAnsi="Segoe UI Emoji" w:cs="Segoe UI Emoji"/>
          <w:bCs/>
        </w:rPr>
        <w:lastRenderedPageBreak/>
        <w:t>✨</w:t>
      </w:r>
      <w:r w:rsidRPr="00EF14B1">
        <w:rPr>
          <w:bCs/>
        </w:rPr>
        <w:t xml:space="preserve"> </w:t>
      </w:r>
      <w:r w:rsidRPr="00EF14B1">
        <w:rPr>
          <w:bCs/>
          <w:rtl/>
          <w:lang w:bidi="ar-SA"/>
        </w:rPr>
        <w:t>کاربران با این بخش چه می‌توانند بکنند؟</w:t>
      </w:r>
    </w:p>
    <w:p w14:paraId="0E9DAEAF" w14:textId="77777777" w:rsidR="00EF14B1" w:rsidRPr="00EF14B1" w:rsidRDefault="00EF14B1" w:rsidP="00EF14B1">
      <w:pPr>
        <w:numPr>
          <w:ilvl w:val="0"/>
          <w:numId w:val="3"/>
        </w:numPr>
      </w:pPr>
      <w:r w:rsidRPr="00EF14B1">
        <w:rPr>
          <w:rtl/>
          <w:lang w:bidi="ar-SA"/>
        </w:rPr>
        <w:t>بازه‌های ساعت کاری را ویرایش کنند</w:t>
      </w:r>
    </w:p>
    <w:p w14:paraId="52431A35" w14:textId="77777777" w:rsidR="00EF14B1" w:rsidRPr="00EF14B1" w:rsidRDefault="00EF14B1" w:rsidP="00EF14B1">
      <w:pPr>
        <w:numPr>
          <w:ilvl w:val="0"/>
          <w:numId w:val="3"/>
        </w:numPr>
      </w:pPr>
      <w:r w:rsidRPr="00EF14B1">
        <w:rPr>
          <w:rtl/>
          <w:lang w:bidi="ar-SA"/>
        </w:rPr>
        <w:t>تعداد دقیقه فاصله بین نوبت‌ها را تغییر دهند</w:t>
      </w:r>
    </w:p>
    <w:p w14:paraId="73514AA7" w14:textId="77777777" w:rsidR="00EF14B1" w:rsidRPr="00EF14B1" w:rsidRDefault="00EF14B1" w:rsidP="00EF14B1">
      <w:pPr>
        <w:numPr>
          <w:ilvl w:val="0"/>
          <w:numId w:val="3"/>
        </w:numPr>
      </w:pPr>
      <w:r w:rsidRPr="00EF14B1">
        <w:rPr>
          <w:rtl/>
          <w:lang w:bidi="ar-SA"/>
        </w:rPr>
        <w:t>بازه‌ای را حذف کنند</w:t>
      </w:r>
    </w:p>
    <w:p w14:paraId="10A9DBFC" w14:textId="77777777" w:rsidR="00EF14B1" w:rsidRPr="00EF14B1" w:rsidRDefault="00EF14B1" w:rsidP="00EF14B1">
      <w:r w:rsidRPr="00EF14B1">
        <w:pict w14:anchorId="46B3A786">
          <v:rect id="_x0000_i1098" style="width:0;height:1.5pt" o:hralign="center" o:hrstd="t" o:hr="t" fillcolor="#a0a0a0" stroked="f"/>
        </w:pict>
      </w:r>
    </w:p>
    <w:p w14:paraId="5F691B00" w14:textId="77777777" w:rsidR="00EF14B1" w:rsidRPr="00EF14B1" w:rsidRDefault="00EF14B1" w:rsidP="00EF14B1">
      <w:pPr>
        <w:rPr>
          <w:bCs/>
        </w:rPr>
      </w:pPr>
      <w:r w:rsidRPr="00EF14B1">
        <w:rPr>
          <w:bCs/>
        </w:rPr>
        <w:t>6️</w:t>
      </w:r>
      <w:r w:rsidRPr="00EF14B1">
        <w:rPr>
          <w:rFonts w:ascii="Segoe UI Symbol" w:hAnsi="Segoe UI Symbol" w:cs="Segoe UI Symbol"/>
          <w:bCs/>
        </w:rPr>
        <w:t>⃣</w:t>
      </w:r>
      <w:r w:rsidRPr="00EF14B1">
        <w:rPr>
          <w:bCs/>
        </w:rPr>
        <w:t xml:space="preserve"> </w:t>
      </w:r>
      <w:r w:rsidRPr="00EF14B1">
        <w:rPr>
          <w:bCs/>
          <w:rtl/>
          <w:lang w:bidi="ar-SA"/>
        </w:rPr>
        <w:t>ذخیره‌سازی ساعات کاری</w:t>
      </w:r>
      <w:r w:rsidRPr="00EF14B1">
        <w:rPr>
          <w:bCs/>
        </w:rPr>
        <w:t xml:space="preserve"> (</w:t>
      </w:r>
      <w:r w:rsidRPr="00EF14B1">
        <w:rPr>
          <w:bCs/>
          <w:rtl/>
          <w:lang w:bidi="ar-SA"/>
        </w:rPr>
        <w:t>تابع</w:t>
      </w:r>
      <w:r w:rsidRPr="00EF14B1">
        <w:rPr>
          <w:bCs/>
        </w:rPr>
        <w:t xml:space="preserve"> save)</w:t>
      </w:r>
    </w:p>
    <w:p w14:paraId="5E3DC1A4" w14:textId="77777777" w:rsidR="00EF14B1" w:rsidRDefault="00EF14B1" w:rsidP="00EF14B1">
      <w:pPr>
        <w:rPr>
          <w:bCs/>
          <w:rtl/>
          <w:lang w:bidi="ar-SA"/>
        </w:rPr>
      </w:pPr>
      <w:r w:rsidRPr="00EF14B1">
        <w:rPr>
          <w:rFonts w:ascii="Segoe UI Symbol" w:hAnsi="Segoe UI Symbol" w:cs="Segoe UI Symbol"/>
          <w:bCs/>
        </w:rPr>
        <w:t>✔</w:t>
      </w:r>
      <w:r w:rsidRPr="00EF14B1">
        <w:rPr>
          <w:bCs/>
        </w:rPr>
        <w:t xml:space="preserve"> </w:t>
      </w:r>
      <w:r w:rsidRPr="00EF14B1">
        <w:rPr>
          <w:bCs/>
          <w:rtl/>
          <w:lang w:bidi="ar-SA"/>
        </w:rPr>
        <w:t>محافظت امنیتی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3C4B" w14:paraId="37E62F3A" w14:textId="77777777" w:rsidTr="007A3C4B">
        <w:tc>
          <w:tcPr>
            <w:tcW w:w="9350" w:type="dxa"/>
          </w:tcPr>
          <w:p w14:paraId="697281B3" w14:textId="77777777" w:rsidR="007A3C4B" w:rsidRPr="007A3C4B" w:rsidRDefault="007A3C4B" w:rsidP="007A3C4B">
            <w:pPr>
              <w:pStyle w:val="code"/>
            </w:pPr>
            <w:r w:rsidRPr="007A3C4B">
              <w:t>if ( ! current_user_can('manage_options') ) wp_die('No permission');</w:t>
            </w:r>
          </w:p>
          <w:p w14:paraId="61593F81" w14:textId="68E696FA" w:rsidR="007A3C4B" w:rsidRDefault="007A3C4B" w:rsidP="007A3C4B">
            <w:pPr>
              <w:pStyle w:val="code"/>
            </w:pPr>
            <w:r w:rsidRPr="007A3C4B">
              <w:t>check_admin_referer('wdc_save_schedule');</w:t>
            </w:r>
          </w:p>
        </w:tc>
      </w:tr>
    </w:tbl>
    <w:p w14:paraId="2C639E6D" w14:textId="77777777" w:rsidR="007A3C4B" w:rsidRPr="00EF14B1" w:rsidRDefault="007A3C4B" w:rsidP="007A3C4B">
      <w:pPr>
        <w:bidi w:val="0"/>
        <w:rPr>
          <w:bCs/>
        </w:rPr>
      </w:pPr>
    </w:p>
    <w:p w14:paraId="5A2A32EB" w14:textId="77777777" w:rsidR="00EF14B1" w:rsidRDefault="00EF14B1" w:rsidP="00EF14B1">
      <w:pPr>
        <w:rPr>
          <w:bCs/>
          <w:rtl/>
          <w:lang w:bidi="ar-SA"/>
        </w:rPr>
      </w:pPr>
      <w:r w:rsidRPr="00EF14B1">
        <w:rPr>
          <w:rFonts w:ascii="Segoe UI Symbol" w:hAnsi="Segoe UI Symbol" w:cs="Segoe UI Symbol"/>
          <w:bCs/>
        </w:rPr>
        <w:t>✔</w:t>
      </w:r>
      <w:r w:rsidRPr="00EF14B1">
        <w:rPr>
          <w:bCs/>
        </w:rPr>
        <w:t xml:space="preserve"> </w:t>
      </w:r>
      <w:r w:rsidRPr="00EF14B1">
        <w:rPr>
          <w:bCs/>
          <w:rtl/>
          <w:lang w:bidi="ar-SA"/>
        </w:rPr>
        <w:t>حذف بازه‌های انتخاب‌شده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3C4B" w14:paraId="64959D26" w14:textId="77777777" w:rsidTr="007A3C4B">
        <w:tc>
          <w:tcPr>
            <w:tcW w:w="9350" w:type="dxa"/>
          </w:tcPr>
          <w:p w14:paraId="14F3A767" w14:textId="77777777" w:rsidR="007A3C4B" w:rsidRPr="007A3C4B" w:rsidRDefault="007A3C4B" w:rsidP="007A3C4B">
            <w:pPr>
              <w:pStyle w:val="code"/>
            </w:pPr>
            <w:r w:rsidRPr="007A3C4B">
              <w:t>if (! empty($_POST['delete_ids']) ) {</w:t>
            </w:r>
          </w:p>
          <w:p w14:paraId="6269E4BF" w14:textId="77777777" w:rsidR="007A3C4B" w:rsidRPr="007A3C4B" w:rsidRDefault="007A3C4B" w:rsidP="007A3C4B">
            <w:pPr>
              <w:pStyle w:val="code"/>
            </w:pPr>
            <w:r w:rsidRPr="007A3C4B">
              <w:t xml:space="preserve">    foreach ($_POST['delete_ids'] as $id) {</w:t>
            </w:r>
          </w:p>
          <w:p w14:paraId="1379546C" w14:textId="77777777" w:rsidR="007A3C4B" w:rsidRPr="007A3C4B" w:rsidRDefault="007A3C4B" w:rsidP="007A3C4B">
            <w:pPr>
              <w:pStyle w:val="code"/>
            </w:pPr>
            <w:r w:rsidRPr="007A3C4B">
              <w:t xml:space="preserve">        $wpdb-&gt;delete($schedules_table, array('id'=&gt;intval($id)));</w:t>
            </w:r>
          </w:p>
          <w:p w14:paraId="30A86F54" w14:textId="77777777" w:rsidR="007A3C4B" w:rsidRPr="007A3C4B" w:rsidRDefault="007A3C4B" w:rsidP="007A3C4B">
            <w:pPr>
              <w:pStyle w:val="code"/>
              <w:rPr>
                <w:rtl/>
              </w:rPr>
            </w:pPr>
            <w:r w:rsidRPr="007A3C4B">
              <w:t xml:space="preserve">    }</w:t>
            </w:r>
          </w:p>
          <w:p w14:paraId="19441991" w14:textId="48C3B6EB" w:rsidR="007A3C4B" w:rsidRDefault="007A3C4B" w:rsidP="007A3C4B">
            <w:pPr>
              <w:pStyle w:val="code"/>
            </w:pPr>
            <w:r w:rsidRPr="007A3C4B">
              <w:t>}</w:t>
            </w:r>
          </w:p>
        </w:tc>
      </w:tr>
    </w:tbl>
    <w:p w14:paraId="79B005B7" w14:textId="77777777" w:rsidR="007A3C4B" w:rsidRPr="00EF14B1" w:rsidRDefault="007A3C4B" w:rsidP="007A3C4B">
      <w:pPr>
        <w:bidi w:val="0"/>
        <w:rPr>
          <w:bCs/>
        </w:rPr>
      </w:pPr>
    </w:p>
    <w:p w14:paraId="3FCA0B5F" w14:textId="77777777" w:rsidR="00EF14B1" w:rsidRPr="00EF14B1" w:rsidRDefault="00EF14B1" w:rsidP="00EF14B1">
      <w:pPr>
        <w:rPr>
          <w:bCs/>
        </w:rPr>
      </w:pPr>
      <w:r w:rsidRPr="00EF14B1">
        <w:rPr>
          <w:rFonts w:ascii="Segoe UI Symbol" w:hAnsi="Segoe UI Symbol" w:cs="Segoe UI Symbol"/>
          <w:bCs/>
        </w:rPr>
        <w:t>✔</w:t>
      </w:r>
      <w:r w:rsidRPr="00EF14B1">
        <w:rPr>
          <w:bCs/>
        </w:rPr>
        <w:t xml:space="preserve"> </w:t>
      </w:r>
      <w:r w:rsidRPr="00EF14B1">
        <w:rPr>
          <w:bCs/>
          <w:rtl/>
          <w:lang w:bidi="ar-SA"/>
        </w:rPr>
        <w:t>بروزرسانی بازه‌های قبلی</w:t>
      </w:r>
    </w:p>
    <w:p w14:paraId="45230458" w14:textId="77777777" w:rsidR="00EF14B1" w:rsidRDefault="00EF14B1" w:rsidP="00EF14B1">
      <w:pPr>
        <w:rPr>
          <w:rtl/>
        </w:rPr>
      </w:pPr>
      <w:r w:rsidRPr="00EF14B1">
        <w:rPr>
          <w:rtl/>
          <w:lang w:bidi="ar-SA"/>
        </w:rPr>
        <w:t>کدی که ورودی‌های جدید را تحلیل می‌کند</w:t>
      </w:r>
      <w:r w:rsidRPr="00EF14B1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3C4B" w14:paraId="2767A108" w14:textId="77777777" w:rsidTr="007A3C4B">
        <w:tc>
          <w:tcPr>
            <w:tcW w:w="9350" w:type="dxa"/>
          </w:tcPr>
          <w:p w14:paraId="00DE2581" w14:textId="77777777" w:rsidR="007A3C4B" w:rsidRDefault="007A3C4B" w:rsidP="007A3C4B">
            <w:pPr>
              <w:pStyle w:val="code"/>
            </w:pPr>
            <w:r>
              <w:t>foreach ($_POST as $k=&gt;$v) {</w:t>
            </w:r>
          </w:p>
          <w:p w14:paraId="65518134" w14:textId="77777777" w:rsidR="007A3C4B" w:rsidRDefault="007A3C4B" w:rsidP="007A3C4B">
            <w:pPr>
              <w:pStyle w:val="code"/>
            </w:pPr>
            <w:r>
              <w:t xml:space="preserve">    if (preg_match('/^start_(\d+)$/', $k, $m)) {</w:t>
            </w:r>
          </w:p>
          <w:p w14:paraId="02D6A2B4" w14:textId="77777777" w:rsidR="007A3C4B" w:rsidRDefault="007A3C4B" w:rsidP="007A3C4B">
            <w:pPr>
              <w:pStyle w:val="code"/>
            </w:pPr>
            <w:r>
              <w:t xml:space="preserve">        $id = intval($m[1]);</w:t>
            </w:r>
          </w:p>
          <w:p w14:paraId="7F2C872A" w14:textId="77777777" w:rsidR="007A3C4B" w:rsidRDefault="007A3C4B" w:rsidP="007A3C4B">
            <w:pPr>
              <w:pStyle w:val="code"/>
            </w:pPr>
            <w:r>
              <w:t xml:space="preserve">        $start = sanitize_text_field($v);</w:t>
            </w:r>
          </w:p>
          <w:p w14:paraId="6A4A43CE" w14:textId="77777777" w:rsidR="007A3C4B" w:rsidRDefault="007A3C4B" w:rsidP="007A3C4B">
            <w:pPr>
              <w:pStyle w:val="code"/>
            </w:pPr>
            <w:r>
              <w:t xml:space="preserve">        $end = sanitize_text_field($_POST['end_'.$id]);</w:t>
            </w:r>
          </w:p>
          <w:p w14:paraId="3E1815D2" w14:textId="77777777" w:rsidR="007A3C4B" w:rsidRDefault="007A3C4B" w:rsidP="007A3C4B">
            <w:pPr>
              <w:pStyle w:val="code"/>
            </w:pPr>
            <w:r>
              <w:t xml:space="preserve">        $interval = intval($_POST['interval_'.$id]);</w:t>
            </w:r>
          </w:p>
          <w:p w14:paraId="3D09E6EA" w14:textId="77777777" w:rsidR="007A3C4B" w:rsidRDefault="007A3C4B" w:rsidP="007A3C4B">
            <w:pPr>
              <w:pStyle w:val="code"/>
            </w:pPr>
            <w:r>
              <w:t xml:space="preserve">        $wpdb-&gt;update(...);</w:t>
            </w:r>
          </w:p>
          <w:p w14:paraId="3FEC7FBE" w14:textId="77777777" w:rsidR="007A3C4B" w:rsidRDefault="007A3C4B" w:rsidP="007A3C4B">
            <w:pPr>
              <w:pStyle w:val="code"/>
              <w:rPr>
                <w:rtl/>
              </w:rPr>
            </w:pPr>
            <w:r>
              <w:t xml:space="preserve">    }</w:t>
            </w:r>
          </w:p>
          <w:p w14:paraId="5BB0C44D" w14:textId="6EED629A" w:rsidR="007A3C4B" w:rsidRDefault="007A3C4B" w:rsidP="007A3C4B">
            <w:pPr>
              <w:pStyle w:val="code"/>
            </w:pPr>
            <w:r>
              <w:t>}</w:t>
            </w:r>
          </w:p>
        </w:tc>
      </w:tr>
    </w:tbl>
    <w:p w14:paraId="1FCDEB44" w14:textId="77777777" w:rsidR="00EF14B1" w:rsidRDefault="00EF14B1" w:rsidP="00EF14B1">
      <w:pPr>
        <w:rPr>
          <w:bCs/>
          <w:rtl/>
          <w:lang w:bidi="ar-SA"/>
        </w:rPr>
      </w:pPr>
      <w:r w:rsidRPr="00EF14B1">
        <w:rPr>
          <w:rFonts w:ascii="Segoe UI Symbol" w:hAnsi="Segoe UI Symbol" w:cs="Segoe UI Symbol"/>
          <w:bCs/>
        </w:rPr>
        <w:t>✔</w:t>
      </w:r>
      <w:r w:rsidRPr="00EF14B1">
        <w:rPr>
          <w:bCs/>
        </w:rPr>
        <w:t xml:space="preserve"> </w:t>
      </w:r>
      <w:r w:rsidRPr="00EF14B1">
        <w:rPr>
          <w:bCs/>
          <w:rtl/>
          <w:lang w:bidi="ar-SA"/>
        </w:rPr>
        <w:t>افزودن یک بازه جدید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3C4B" w14:paraId="4C756629" w14:textId="77777777" w:rsidTr="007A3C4B">
        <w:tc>
          <w:tcPr>
            <w:tcW w:w="9350" w:type="dxa"/>
          </w:tcPr>
          <w:p w14:paraId="5627DA6B" w14:textId="77777777" w:rsidR="007A3C4B" w:rsidRPr="007A3C4B" w:rsidRDefault="007A3C4B" w:rsidP="007A3C4B">
            <w:pPr>
              <w:pStyle w:val="code"/>
            </w:pPr>
            <w:r w:rsidRPr="007A3C4B">
              <w:t>$wpdb-&gt;insert($schedules_table, array(</w:t>
            </w:r>
          </w:p>
          <w:p w14:paraId="51F32352" w14:textId="77777777" w:rsidR="007A3C4B" w:rsidRPr="007A3C4B" w:rsidRDefault="007A3C4B" w:rsidP="007A3C4B">
            <w:pPr>
              <w:pStyle w:val="code"/>
            </w:pPr>
            <w:r w:rsidRPr="007A3C4B">
              <w:t xml:space="preserve">    'weekday' =&gt; intval($_POST['new_weekday']),</w:t>
            </w:r>
          </w:p>
          <w:p w14:paraId="779EE291" w14:textId="77777777" w:rsidR="007A3C4B" w:rsidRPr="007A3C4B" w:rsidRDefault="007A3C4B" w:rsidP="007A3C4B">
            <w:pPr>
              <w:pStyle w:val="code"/>
            </w:pPr>
            <w:r w:rsidRPr="007A3C4B">
              <w:t xml:space="preserve">    'start_time' =&gt; sanitize_text_field($_POST['new_start']),</w:t>
            </w:r>
          </w:p>
          <w:p w14:paraId="2566D674" w14:textId="77777777" w:rsidR="007A3C4B" w:rsidRPr="007A3C4B" w:rsidRDefault="007A3C4B" w:rsidP="007A3C4B">
            <w:pPr>
              <w:pStyle w:val="code"/>
            </w:pPr>
            <w:r w:rsidRPr="007A3C4B">
              <w:lastRenderedPageBreak/>
              <w:t xml:space="preserve">    'end_time' =&gt; sanitize_text_field($_POST['new_end']),</w:t>
            </w:r>
          </w:p>
          <w:p w14:paraId="753DEAB1" w14:textId="77777777" w:rsidR="007A3C4B" w:rsidRPr="007A3C4B" w:rsidRDefault="007A3C4B" w:rsidP="007A3C4B">
            <w:pPr>
              <w:pStyle w:val="code"/>
            </w:pPr>
            <w:r w:rsidRPr="007A3C4B">
              <w:t xml:space="preserve">    'interval_minutes' =&gt; intval($_POST['new_interval'])</w:t>
            </w:r>
          </w:p>
          <w:p w14:paraId="568521FA" w14:textId="63617E3C" w:rsidR="007A3C4B" w:rsidRDefault="007A3C4B" w:rsidP="007A3C4B">
            <w:pPr>
              <w:pStyle w:val="code"/>
            </w:pPr>
            <w:r w:rsidRPr="007A3C4B">
              <w:t>));</w:t>
            </w:r>
          </w:p>
        </w:tc>
      </w:tr>
    </w:tbl>
    <w:p w14:paraId="50A11766" w14:textId="77777777" w:rsidR="007A3C4B" w:rsidRPr="00EF14B1" w:rsidRDefault="007A3C4B" w:rsidP="007A3C4B">
      <w:pPr>
        <w:bidi w:val="0"/>
        <w:rPr>
          <w:bCs/>
        </w:rPr>
      </w:pPr>
    </w:p>
    <w:p w14:paraId="5296A5E1" w14:textId="77777777" w:rsidR="00EF14B1" w:rsidRDefault="00EF14B1" w:rsidP="00EF14B1">
      <w:pPr>
        <w:rPr>
          <w:bCs/>
          <w:rtl/>
          <w:lang w:bidi="ar-SA"/>
        </w:rPr>
      </w:pPr>
      <w:r w:rsidRPr="00EF14B1">
        <w:rPr>
          <w:bCs/>
        </w:rPr>
        <w:t>7️</w:t>
      </w:r>
      <w:r w:rsidRPr="00EF14B1">
        <w:rPr>
          <w:rFonts w:ascii="Segoe UI Symbol" w:hAnsi="Segoe UI Symbol" w:cs="Segoe UI Symbol"/>
          <w:bCs/>
        </w:rPr>
        <w:t>⃣</w:t>
      </w:r>
      <w:r w:rsidRPr="00EF14B1">
        <w:rPr>
          <w:bCs/>
        </w:rPr>
        <w:t xml:space="preserve"> </w:t>
      </w:r>
      <w:r w:rsidRPr="00EF14B1">
        <w:rPr>
          <w:bCs/>
          <w:rtl/>
          <w:lang w:bidi="ar-SA"/>
        </w:rPr>
        <w:t>صفحه لیست نوبت‌ها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3C4B" w14:paraId="6FF65EF3" w14:textId="77777777" w:rsidTr="007A3C4B">
        <w:tc>
          <w:tcPr>
            <w:tcW w:w="9350" w:type="dxa"/>
          </w:tcPr>
          <w:p w14:paraId="62E1152E" w14:textId="013BE0BA" w:rsidR="007A3C4B" w:rsidRDefault="007A3C4B" w:rsidP="007A3C4B">
            <w:pPr>
              <w:pStyle w:val="code"/>
            </w:pPr>
            <w:r w:rsidRPr="007A3C4B">
              <w:t>$rows = $wpdb-&gt;get_results("SELECT * FROM {$appointments_table} ORDER BY appointment_date DESC, appointment_time DESC LIMIT 200");</w:t>
            </w:r>
          </w:p>
        </w:tc>
      </w:tr>
    </w:tbl>
    <w:p w14:paraId="5CA856BB" w14:textId="77777777" w:rsidR="007A3C4B" w:rsidRPr="00EF14B1" w:rsidRDefault="007A3C4B" w:rsidP="007A3C4B">
      <w:pPr>
        <w:bidi w:val="0"/>
        <w:rPr>
          <w:bCs/>
        </w:rPr>
      </w:pPr>
    </w:p>
    <w:p w14:paraId="0E1F8B4A" w14:textId="77777777" w:rsidR="00EF14B1" w:rsidRPr="00EF14B1" w:rsidRDefault="00EF14B1" w:rsidP="00EF14B1">
      <w:r w:rsidRPr="00EF14B1">
        <w:t xml:space="preserve">→ </w:t>
      </w:r>
      <w:r w:rsidRPr="00EF14B1">
        <w:rPr>
          <w:rtl/>
          <w:lang w:bidi="ar-SA"/>
        </w:rPr>
        <w:t>این داده‌ها را از جدول نوبت‌ها می‌خواند و نمایش می‌دهد</w:t>
      </w:r>
      <w:r w:rsidRPr="00EF14B1">
        <w:t>.</w:t>
      </w:r>
    </w:p>
    <w:p w14:paraId="6B2F422A" w14:textId="77777777" w:rsidR="00EF14B1" w:rsidRPr="00EF14B1" w:rsidRDefault="00EF14B1" w:rsidP="00EF14B1">
      <w:pPr>
        <w:rPr>
          <w:bCs/>
        </w:rPr>
      </w:pPr>
      <w:r w:rsidRPr="00EF14B1">
        <w:rPr>
          <w:rFonts w:ascii="Segoe UI Symbol" w:hAnsi="Segoe UI Symbol" w:cs="Segoe UI Symbol"/>
          <w:bCs/>
        </w:rPr>
        <w:t>✔</w:t>
      </w:r>
      <w:r w:rsidRPr="00EF14B1">
        <w:rPr>
          <w:bCs/>
        </w:rPr>
        <w:t xml:space="preserve"> </w:t>
      </w:r>
      <w:r w:rsidRPr="00EF14B1">
        <w:rPr>
          <w:bCs/>
          <w:rtl/>
          <w:lang w:bidi="ar-SA"/>
        </w:rPr>
        <w:t>مهم‌ترین نکته</w:t>
      </w:r>
    </w:p>
    <w:p w14:paraId="0F0A2C83" w14:textId="77777777" w:rsidR="00EF14B1" w:rsidRDefault="00EF14B1" w:rsidP="00EF14B1">
      <w:pPr>
        <w:rPr>
          <w:rtl/>
        </w:rPr>
      </w:pPr>
      <w:r w:rsidRPr="00EF14B1">
        <w:rPr>
          <w:rtl/>
          <w:lang w:bidi="ar-SA"/>
        </w:rPr>
        <w:t>تاریخ قبل از نمایش، با تابع جلالی تبدیل می‌شود</w:t>
      </w:r>
      <w:r w:rsidRPr="00EF14B1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3C4B" w14:paraId="7C900BF4" w14:textId="77777777" w:rsidTr="007A3C4B">
        <w:tc>
          <w:tcPr>
            <w:tcW w:w="9350" w:type="dxa"/>
          </w:tcPr>
          <w:p w14:paraId="35399183" w14:textId="218F1AFD" w:rsidR="007A3C4B" w:rsidRDefault="007A3C4B" w:rsidP="007A3C4B">
            <w:pPr>
              <w:pStyle w:val="code"/>
            </w:pPr>
            <w:r w:rsidRPr="007A3C4B">
              <w:t>$jalali = WDC_helpers::gregorian_to_jalali($r-&gt;appointment_date);</w:t>
            </w:r>
          </w:p>
        </w:tc>
      </w:tr>
    </w:tbl>
    <w:p w14:paraId="69A536AC" w14:textId="193C8879" w:rsidR="00EF14B1" w:rsidRPr="00EF14B1" w:rsidRDefault="00EF14B1" w:rsidP="00EF14B1"/>
    <w:p w14:paraId="022F472B" w14:textId="77777777" w:rsidR="00EF14B1" w:rsidRPr="00EF14B1" w:rsidRDefault="00EF14B1" w:rsidP="00EF14B1">
      <w:pPr>
        <w:rPr>
          <w:bCs/>
        </w:rPr>
      </w:pPr>
      <w:r w:rsidRPr="00EF14B1">
        <w:rPr>
          <w:rFonts w:ascii="Segoe UI Emoji" w:hAnsi="Segoe UI Emoji" w:cs="Segoe UI Emoji"/>
          <w:bCs/>
        </w:rPr>
        <w:t>📘</w:t>
      </w:r>
      <w:r w:rsidRPr="00EF14B1">
        <w:rPr>
          <w:bCs/>
        </w:rPr>
        <w:t xml:space="preserve"> </w:t>
      </w:r>
      <w:r w:rsidRPr="00EF14B1">
        <w:rPr>
          <w:bCs/>
          <w:rtl/>
          <w:lang w:bidi="ar-SA"/>
        </w:rPr>
        <w:t>نتیجه‌گیری آموزشی</w:t>
      </w:r>
    </w:p>
    <w:p w14:paraId="6AC9F890" w14:textId="77777777" w:rsidR="00EF14B1" w:rsidRPr="00EF14B1" w:rsidRDefault="00EF14B1" w:rsidP="00EF14B1">
      <w:r w:rsidRPr="00EF14B1">
        <w:rPr>
          <w:rtl/>
          <w:lang w:bidi="ar-SA"/>
        </w:rPr>
        <w:t>این کلاس یک نمونه کامل و حرفه‌ای از ساخت</w:t>
      </w:r>
      <w:r w:rsidRPr="00EF14B1">
        <w:t>:</w:t>
      </w:r>
    </w:p>
    <w:p w14:paraId="61519224" w14:textId="77777777" w:rsidR="00EF14B1" w:rsidRDefault="00EF14B1" w:rsidP="00EF14B1">
      <w:pPr>
        <w:rPr>
          <w:rtl/>
          <w:lang w:bidi="ar-SA"/>
        </w:rPr>
      </w:pPr>
      <w:r w:rsidRPr="00EF14B1">
        <w:rPr>
          <w:rFonts w:ascii="Segoe UI Emoji" w:hAnsi="Segoe UI Emoji" w:cs="Segoe UI Emoji"/>
        </w:rPr>
        <w:t>✅</w:t>
      </w:r>
      <w:r w:rsidRPr="00EF14B1">
        <w:t xml:space="preserve"> </w:t>
      </w:r>
      <w:r w:rsidRPr="00EF14B1">
        <w:rPr>
          <w:rtl/>
          <w:lang w:bidi="ar-SA"/>
        </w:rPr>
        <w:t>منوی اختصاصی وردپرس</w:t>
      </w:r>
      <w:r w:rsidRPr="00EF14B1">
        <w:br/>
      </w:r>
      <w:r w:rsidRPr="00EF14B1">
        <w:rPr>
          <w:rFonts w:ascii="Segoe UI Emoji" w:hAnsi="Segoe UI Emoji" w:cs="Segoe UI Emoji"/>
        </w:rPr>
        <w:t>✅</w:t>
      </w:r>
      <w:r w:rsidRPr="00EF14B1">
        <w:t xml:space="preserve"> </w:t>
      </w:r>
      <w:r w:rsidRPr="00EF14B1">
        <w:rPr>
          <w:rtl/>
          <w:lang w:bidi="ar-SA"/>
        </w:rPr>
        <w:t>زیرمنوهای مجزا</w:t>
      </w:r>
      <w:r w:rsidRPr="00EF14B1">
        <w:br/>
      </w:r>
      <w:r w:rsidRPr="00EF14B1">
        <w:rPr>
          <w:rFonts w:ascii="Segoe UI Emoji" w:hAnsi="Segoe UI Emoji" w:cs="Segoe UI Emoji"/>
        </w:rPr>
        <w:t>✅</w:t>
      </w:r>
      <w:r w:rsidRPr="00EF14B1">
        <w:t xml:space="preserve"> </w:t>
      </w:r>
      <w:r w:rsidRPr="00EF14B1">
        <w:rPr>
          <w:rtl/>
          <w:lang w:bidi="ar-SA"/>
        </w:rPr>
        <w:t>صفحات مدیریت</w:t>
      </w:r>
      <w:r w:rsidRPr="00EF14B1">
        <w:t xml:space="preserve"> HTML</w:t>
      </w:r>
      <w:r w:rsidRPr="00EF14B1">
        <w:br/>
      </w:r>
      <w:r w:rsidRPr="00EF14B1">
        <w:rPr>
          <w:rFonts w:ascii="Segoe UI Emoji" w:hAnsi="Segoe UI Emoji" w:cs="Segoe UI Emoji"/>
        </w:rPr>
        <w:t>✅</w:t>
      </w:r>
      <w:r w:rsidRPr="00EF14B1">
        <w:t xml:space="preserve"> </w:t>
      </w:r>
      <w:r w:rsidRPr="00EF14B1">
        <w:rPr>
          <w:rtl/>
          <w:lang w:bidi="ar-SA"/>
        </w:rPr>
        <w:t>فرم امن با</w:t>
      </w:r>
      <w:r w:rsidRPr="00EF14B1">
        <w:t xml:space="preserve"> nonce</w:t>
      </w:r>
      <w:r w:rsidRPr="00EF14B1">
        <w:br/>
      </w:r>
      <w:r w:rsidRPr="00EF14B1">
        <w:rPr>
          <w:rFonts w:ascii="Segoe UI Emoji" w:hAnsi="Segoe UI Emoji" w:cs="Segoe UI Emoji"/>
        </w:rPr>
        <w:t>✅</w:t>
      </w:r>
      <w:r w:rsidRPr="00EF14B1">
        <w:t xml:space="preserve"> </w:t>
      </w:r>
      <w:r w:rsidRPr="00EF14B1">
        <w:rPr>
          <w:rtl/>
          <w:lang w:bidi="ar-SA"/>
        </w:rPr>
        <w:t>ذخیره‌سازی با</w:t>
      </w:r>
      <w:r w:rsidRPr="00EF14B1">
        <w:t xml:space="preserve"> $wpdb</w:t>
      </w:r>
      <w:r w:rsidRPr="00EF14B1">
        <w:br/>
      </w:r>
      <w:r w:rsidRPr="00EF14B1">
        <w:rPr>
          <w:rFonts w:ascii="Segoe UI Emoji" w:hAnsi="Segoe UI Emoji" w:cs="Segoe UI Emoji"/>
        </w:rPr>
        <w:t>✅</w:t>
      </w:r>
      <w:r w:rsidRPr="00EF14B1">
        <w:t xml:space="preserve"> </w:t>
      </w:r>
      <w:r w:rsidRPr="00EF14B1">
        <w:rPr>
          <w:rtl/>
          <w:lang w:bidi="ar-SA"/>
        </w:rPr>
        <w:t>ویرایش - حذف - افزودن رکورد</w:t>
      </w:r>
      <w:r w:rsidRPr="00EF14B1">
        <w:br/>
      </w:r>
      <w:r w:rsidRPr="00EF14B1">
        <w:rPr>
          <w:rFonts w:ascii="Segoe UI Emoji" w:hAnsi="Segoe UI Emoji" w:cs="Segoe UI Emoji"/>
        </w:rPr>
        <w:t>✅</w:t>
      </w:r>
      <w:r w:rsidRPr="00EF14B1">
        <w:t xml:space="preserve"> </w:t>
      </w:r>
      <w:r w:rsidRPr="00EF14B1">
        <w:rPr>
          <w:rtl/>
          <w:lang w:bidi="ar-SA"/>
        </w:rPr>
        <w:t>و نمایش دیتا از دیتابیس</w:t>
      </w:r>
    </w:p>
    <w:p w14:paraId="00EC27DD" w14:textId="77777777" w:rsidR="007A3C4B" w:rsidRDefault="007A3C4B" w:rsidP="00EF14B1">
      <w:pPr>
        <w:rPr>
          <w:rtl/>
          <w:lang w:bidi="ar-SA"/>
        </w:rPr>
      </w:pPr>
    </w:p>
    <w:p w14:paraId="6D661FF3" w14:textId="77777777" w:rsidR="007A3C4B" w:rsidRDefault="007A3C4B" w:rsidP="00501530">
      <w:pPr>
        <w:pStyle w:val="Heading1"/>
        <w:jc w:val="left"/>
        <w:rPr>
          <w:rtl/>
        </w:rPr>
      </w:pPr>
      <w:r>
        <w:rPr>
          <w:rFonts w:hint="cs"/>
          <w:rtl/>
          <w:lang w:bidi="ar-SA"/>
        </w:rPr>
        <w:t xml:space="preserve">در </w:t>
      </w:r>
      <w:r>
        <w:rPr>
          <w:lang w:bidi="ar-SA"/>
        </w:rPr>
        <w:t>includs</w:t>
      </w:r>
      <w:r>
        <w:rPr>
          <w:rFonts w:hint="cs"/>
          <w:rtl/>
        </w:rPr>
        <w:t xml:space="preserve"> فایل </w:t>
      </w:r>
      <w:r w:rsidRPr="007A3C4B">
        <w:t>class-assets.php</w:t>
      </w:r>
      <w:r>
        <w:rPr>
          <w:rFonts w:hint="cs"/>
          <w:rtl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3C4B" w14:paraId="77BD75C7" w14:textId="77777777" w:rsidTr="007A3C4B">
        <w:tc>
          <w:tcPr>
            <w:tcW w:w="9350" w:type="dxa"/>
          </w:tcPr>
          <w:p w14:paraId="1255FF89" w14:textId="77777777" w:rsidR="008D5D21" w:rsidRDefault="008D5D21" w:rsidP="008D5D21">
            <w:pPr>
              <w:pStyle w:val="code"/>
            </w:pPr>
            <w:r>
              <w:t>&lt;?php</w:t>
            </w:r>
          </w:p>
          <w:p w14:paraId="0838E704" w14:textId="77777777" w:rsidR="008D5D21" w:rsidRDefault="008D5D21" w:rsidP="008D5D21">
            <w:pPr>
              <w:pStyle w:val="code"/>
            </w:pPr>
            <w:r>
              <w:t>if ( ! defined( 'ABSPATH' ) ) exit;</w:t>
            </w:r>
          </w:p>
          <w:p w14:paraId="0A03396E" w14:textId="77777777" w:rsidR="008D5D21" w:rsidRDefault="008D5D21" w:rsidP="008D5D21">
            <w:pPr>
              <w:pStyle w:val="code"/>
              <w:rPr>
                <w:rtl/>
              </w:rPr>
            </w:pPr>
          </w:p>
          <w:p w14:paraId="38BEF48C" w14:textId="77777777" w:rsidR="008D5D21" w:rsidRDefault="008D5D21" w:rsidP="008D5D21">
            <w:pPr>
              <w:pStyle w:val="code"/>
            </w:pPr>
            <w:r>
              <w:t>class WDC_Assets {</w:t>
            </w:r>
          </w:p>
          <w:p w14:paraId="10B8728F" w14:textId="77777777" w:rsidR="008D5D21" w:rsidRDefault="008D5D21" w:rsidP="008D5D21">
            <w:pPr>
              <w:pStyle w:val="code"/>
            </w:pPr>
            <w:r>
              <w:t xml:space="preserve">    public static function init() {</w:t>
            </w:r>
          </w:p>
          <w:p w14:paraId="0F0F874F" w14:textId="77777777" w:rsidR="008D5D21" w:rsidRDefault="008D5D21" w:rsidP="008D5D21">
            <w:pPr>
              <w:pStyle w:val="code"/>
            </w:pPr>
            <w:r>
              <w:lastRenderedPageBreak/>
              <w:t xml:space="preserve">        add_action('wp_enqueue_scripts', array(__CLASS__, 'public_assets'));</w:t>
            </w:r>
          </w:p>
          <w:p w14:paraId="61C68D61" w14:textId="77777777" w:rsidR="008D5D21" w:rsidRDefault="008D5D21" w:rsidP="008D5D21">
            <w:pPr>
              <w:pStyle w:val="code"/>
            </w:pPr>
            <w:r>
              <w:t xml:space="preserve">        add_action('admin_enqueue_scripts', array(__CLASS__, 'admin_assets'));</w:t>
            </w:r>
          </w:p>
          <w:p w14:paraId="192ABE79" w14:textId="77777777" w:rsidR="008D5D21" w:rsidRDefault="008D5D21" w:rsidP="008D5D21">
            <w:pPr>
              <w:pStyle w:val="code"/>
            </w:pPr>
            <w:r>
              <w:t xml:space="preserve">        add_action('wp_ajax_wdc_get_times', array(__CLASS__, 'ajax_get_times'));</w:t>
            </w:r>
          </w:p>
          <w:p w14:paraId="17D9E194" w14:textId="77777777" w:rsidR="008D5D21" w:rsidRDefault="008D5D21" w:rsidP="008D5D21">
            <w:pPr>
              <w:pStyle w:val="code"/>
            </w:pPr>
            <w:r>
              <w:t xml:space="preserve">        add_action('wp_ajax_nopriv_wdc_get_times', array(__CLASS__, 'ajax_get_times'));</w:t>
            </w:r>
          </w:p>
          <w:p w14:paraId="1CAFB865" w14:textId="77777777" w:rsidR="008D5D21" w:rsidRDefault="008D5D21" w:rsidP="008D5D21">
            <w:pPr>
              <w:pStyle w:val="code"/>
            </w:pPr>
            <w:r>
              <w:t xml:space="preserve">        add_action('wp_ajax_wdc_book', array(__CLASS__, 'ajax_book'));</w:t>
            </w:r>
          </w:p>
          <w:p w14:paraId="1C41B510" w14:textId="77777777" w:rsidR="008D5D21" w:rsidRDefault="008D5D21" w:rsidP="008D5D21">
            <w:pPr>
              <w:pStyle w:val="code"/>
            </w:pPr>
            <w:r>
              <w:t xml:space="preserve">        add_action('wp_ajax_nopriv_wdc_book', array(__CLASS__, 'ajax_book'));</w:t>
            </w:r>
          </w:p>
          <w:p w14:paraId="1FCBED66" w14:textId="77777777" w:rsidR="008D5D21" w:rsidRDefault="008D5D21" w:rsidP="008D5D21">
            <w:pPr>
              <w:pStyle w:val="code"/>
              <w:rPr>
                <w:rtl/>
              </w:rPr>
            </w:pPr>
            <w:r>
              <w:t xml:space="preserve">    }</w:t>
            </w:r>
          </w:p>
          <w:p w14:paraId="6D5F1993" w14:textId="77777777" w:rsidR="008D5D21" w:rsidRDefault="008D5D21" w:rsidP="008D5D21">
            <w:pPr>
              <w:pStyle w:val="code"/>
              <w:rPr>
                <w:rtl/>
              </w:rPr>
            </w:pPr>
          </w:p>
          <w:p w14:paraId="74650D17" w14:textId="77777777" w:rsidR="008D5D21" w:rsidRDefault="008D5D21" w:rsidP="008D5D21">
            <w:pPr>
              <w:pStyle w:val="code"/>
            </w:pPr>
            <w:r>
              <w:t xml:space="preserve">    public static function public_assets() {</w:t>
            </w:r>
          </w:p>
          <w:p w14:paraId="63B432C0" w14:textId="77777777" w:rsidR="008D5D21" w:rsidRDefault="008D5D21" w:rsidP="008D5D21">
            <w:pPr>
              <w:pStyle w:val="code"/>
            </w:pPr>
            <w:r>
              <w:t xml:space="preserve">        wp_enqueue_style('wdc-public-style', WDC_PLUGIN_URL . 'public/css/public-style.css');</w:t>
            </w:r>
          </w:p>
          <w:p w14:paraId="130BD249" w14:textId="77777777" w:rsidR="008D5D21" w:rsidRDefault="008D5D21" w:rsidP="008D5D21">
            <w:pPr>
              <w:pStyle w:val="code"/>
            </w:pPr>
            <w:r>
              <w:t xml:space="preserve">        wp_enqueue_script('wdc-public-js', WDC_PLUGIN_URL . 'public/js/booking.js', array('jquery'), null, true);</w:t>
            </w:r>
          </w:p>
          <w:p w14:paraId="478EE886" w14:textId="77777777" w:rsidR="008D5D21" w:rsidRDefault="008D5D21" w:rsidP="008D5D21">
            <w:pPr>
              <w:pStyle w:val="code"/>
            </w:pPr>
            <w:r>
              <w:t xml:space="preserve">        wp_localize_script('wdc-public-js', 'WDC_Ajax', array(</w:t>
            </w:r>
          </w:p>
          <w:p w14:paraId="507B4AC0" w14:textId="77777777" w:rsidR="008D5D21" w:rsidRDefault="008D5D21" w:rsidP="008D5D21">
            <w:pPr>
              <w:pStyle w:val="code"/>
            </w:pPr>
            <w:r>
              <w:t xml:space="preserve">            'ajax_url' =&gt; admin_url('admin-ajax.php'),</w:t>
            </w:r>
          </w:p>
          <w:p w14:paraId="24EF7B12" w14:textId="77777777" w:rsidR="008D5D21" w:rsidRDefault="008D5D21" w:rsidP="008D5D21">
            <w:pPr>
              <w:pStyle w:val="code"/>
            </w:pPr>
            <w:r>
              <w:t xml:space="preserve">            'nonce' =&gt; wp_create_nonce('wdc_nonce')</w:t>
            </w:r>
          </w:p>
          <w:p w14:paraId="12513AC8" w14:textId="77777777" w:rsidR="008D5D21" w:rsidRDefault="008D5D21" w:rsidP="008D5D21">
            <w:pPr>
              <w:pStyle w:val="code"/>
              <w:rPr>
                <w:rtl/>
              </w:rPr>
            </w:pPr>
            <w:r>
              <w:t xml:space="preserve">        ));</w:t>
            </w:r>
          </w:p>
          <w:p w14:paraId="5148CAF2" w14:textId="77777777" w:rsidR="008D5D21" w:rsidRDefault="008D5D21" w:rsidP="008D5D21">
            <w:pPr>
              <w:pStyle w:val="code"/>
              <w:rPr>
                <w:rtl/>
              </w:rPr>
            </w:pPr>
            <w:r>
              <w:t xml:space="preserve">    }</w:t>
            </w:r>
          </w:p>
          <w:p w14:paraId="709E79E8" w14:textId="77777777" w:rsidR="008D5D21" w:rsidRDefault="008D5D21" w:rsidP="008D5D21">
            <w:pPr>
              <w:pStyle w:val="code"/>
              <w:rPr>
                <w:rtl/>
              </w:rPr>
            </w:pPr>
          </w:p>
          <w:p w14:paraId="0AB7AAE0" w14:textId="77777777" w:rsidR="008D5D21" w:rsidRDefault="008D5D21" w:rsidP="008D5D21">
            <w:pPr>
              <w:pStyle w:val="code"/>
            </w:pPr>
            <w:r>
              <w:t xml:space="preserve">    public static function admin_assets($hook) {</w:t>
            </w:r>
          </w:p>
          <w:p w14:paraId="432314F0" w14:textId="77777777" w:rsidR="008D5D21" w:rsidRDefault="008D5D21" w:rsidP="008D5D21">
            <w:pPr>
              <w:pStyle w:val="code"/>
            </w:pPr>
            <w:r>
              <w:t xml:space="preserve">        wp_enqueue_style('wdc-admin-style', WDC_PLUGIN_URL . 'admin/css/admin-style.css');</w:t>
            </w:r>
          </w:p>
          <w:p w14:paraId="33E7128E" w14:textId="77777777" w:rsidR="008D5D21" w:rsidRDefault="008D5D21" w:rsidP="008D5D21">
            <w:pPr>
              <w:pStyle w:val="code"/>
            </w:pPr>
            <w:r>
              <w:t xml:space="preserve">        wp_enqueue_script('wdc-admin-js', WDC_PLUGIN_URL . 'admin/js/admin.js', array('jquery'), null, true);</w:t>
            </w:r>
          </w:p>
          <w:p w14:paraId="42BFA37C" w14:textId="77777777" w:rsidR="008D5D21" w:rsidRDefault="008D5D21" w:rsidP="008D5D21">
            <w:pPr>
              <w:pStyle w:val="code"/>
              <w:rPr>
                <w:rtl/>
              </w:rPr>
            </w:pPr>
            <w:r>
              <w:t xml:space="preserve">    }</w:t>
            </w:r>
          </w:p>
          <w:p w14:paraId="4CEF93FA" w14:textId="77777777" w:rsidR="008D5D21" w:rsidRDefault="008D5D21" w:rsidP="008D5D21">
            <w:pPr>
              <w:pStyle w:val="code"/>
              <w:rPr>
                <w:rtl/>
              </w:rPr>
            </w:pPr>
          </w:p>
          <w:p w14:paraId="1E0CC60C" w14:textId="77777777" w:rsidR="008D5D21" w:rsidRDefault="008D5D21" w:rsidP="008D5D21">
            <w:pPr>
              <w:pStyle w:val="code"/>
            </w:pPr>
            <w:r>
              <w:t xml:space="preserve">    // AJAX: return available times for a date (expects 'date' param in Y-m-d)</w:t>
            </w:r>
          </w:p>
          <w:p w14:paraId="6B16873C" w14:textId="77777777" w:rsidR="008D5D21" w:rsidRDefault="008D5D21" w:rsidP="008D5D21">
            <w:pPr>
              <w:pStyle w:val="code"/>
            </w:pPr>
            <w:r>
              <w:t xml:space="preserve">    public static function ajax_get_times() {</w:t>
            </w:r>
          </w:p>
          <w:p w14:paraId="5A4EF092" w14:textId="77777777" w:rsidR="008D5D21" w:rsidRDefault="008D5D21" w:rsidP="008D5D21">
            <w:pPr>
              <w:pStyle w:val="code"/>
            </w:pPr>
            <w:r>
              <w:t xml:space="preserve">        check_ajax_referer('wdc_nonce', 'nonce');</w:t>
            </w:r>
          </w:p>
          <w:p w14:paraId="217000E9" w14:textId="77777777" w:rsidR="008D5D21" w:rsidRDefault="008D5D21" w:rsidP="008D5D21">
            <w:pPr>
              <w:pStyle w:val="code"/>
            </w:pPr>
            <w:r>
              <w:t xml:space="preserve">        if ( empty($_POST['date']) ) {</w:t>
            </w:r>
          </w:p>
          <w:p w14:paraId="60DFA563" w14:textId="77777777" w:rsidR="008D5D21" w:rsidRDefault="008D5D21" w:rsidP="008D5D21">
            <w:pPr>
              <w:pStyle w:val="code"/>
              <w:rPr>
                <w:rtl/>
              </w:rPr>
            </w:pPr>
            <w:r>
              <w:t xml:space="preserve">            wp_send_json_error('</w:t>
            </w:r>
            <w:r>
              <w:rPr>
                <w:rtl/>
              </w:rPr>
              <w:t>تار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خ</w:t>
            </w:r>
            <w:r>
              <w:rPr>
                <w:rtl/>
              </w:rPr>
              <w:t xml:space="preserve"> ارسال نشده است</w:t>
            </w:r>
            <w:r>
              <w:t>');</w:t>
            </w:r>
          </w:p>
          <w:p w14:paraId="7ED8B063" w14:textId="77777777" w:rsidR="008D5D21" w:rsidRDefault="008D5D21" w:rsidP="008D5D21">
            <w:pPr>
              <w:pStyle w:val="code"/>
              <w:rPr>
                <w:rtl/>
              </w:rPr>
            </w:pPr>
            <w:r>
              <w:t xml:space="preserve">        }</w:t>
            </w:r>
          </w:p>
          <w:p w14:paraId="59F3B59B" w14:textId="77777777" w:rsidR="008D5D21" w:rsidRDefault="008D5D21" w:rsidP="008D5D21">
            <w:pPr>
              <w:pStyle w:val="code"/>
            </w:pPr>
            <w:r>
              <w:t xml:space="preserve">        $date = sanitize_text_field($_POST['date']);</w:t>
            </w:r>
          </w:p>
          <w:p w14:paraId="758AEE05" w14:textId="77777777" w:rsidR="008D5D21" w:rsidRDefault="008D5D21" w:rsidP="008D5D21">
            <w:pPr>
              <w:pStyle w:val="code"/>
            </w:pPr>
            <w:r>
              <w:t xml:space="preserve">        $timestamp = strtotime($date);</w:t>
            </w:r>
          </w:p>
          <w:p w14:paraId="6DDA398A" w14:textId="77777777" w:rsidR="008D5D21" w:rsidRDefault="008D5D21" w:rsidP="008D5D21">
            <w:pPr>
              <w:pStyle w:val="code"/>
              <w:rPr>
                <w:rtl/>
              </w:rPr>
            </w:pPr>
            <w:r>
              <w:t xml:space="preserve">        if ( $timestamp === false ) wp_send_json_error('</w:t>
            </w:r>
            <w:r>
              <w:rPr>
                <w:rtl/>
              </w:rPr>
              <w:t>تار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خ</w:t>
            </w:r>
            <w:r>
              <w:rPr>
                <w:rtl/>
              </w:rPr>
              <w:t xml:space="preserve"> نامعتبر</w:t>
            </w:r>
            <w:r>
              <w:t>');</w:t>
            </w:r>
          </w:p>
          <w:p w14:paraId="67DE498F" w14:textId="77777777" w:rsidR="008D5D21" w:rsidRDefault="008D5D21" w:rsidP="008D5D21">
            <w:pPr>
              <w:pStyle w:val="code"/>
              <w:rPr>
                <w:rtl/>
              </w:rPr>
            </w:pPr>
          </w:p>
          <w:p w14:paraId="55B8D87A" w14:textId="77777777" w:rsidR="008D5D21" w:rsidRDefault="008D5D21" w:rsidP="008D5D21">
            <w:pPr>
              <w:pStyle w:val="code"/>
            </w:pPr>
            <w:r>
              <w:t xml:space="preserve">        $weekday = (int) date('w', $timestamp); // 0 (Sunday) - 6 (Saturday)</w:t>
            </w:r>
          </w:p>
          <w:p w14:paraId="2F559EE2" w14:textId="77777777" w:rsidR="008D5D21" w:rsidRDefault="008D5D21" w:rsidP="008D5D21">
            <w:pPr>
              <w:pStyle w:val="code"/>
            </w:pPr>
            <w:r>
              <w:t xml:space="preserve">        global $wpdb;</w:t>
            </w:r>
          </w:p>
          <w:p w14:paraId="02BD006C" w14:textId="77777777" w:rsidR="008D5D21" w:rsidRDefault="008D5D21" w:rsidP="008D5D21">
            <w:pPr>
              <w:pStyle w:val="code"/>
            </w:pPr>
            <w:r>
              <w:t xml:space="preserve">        $schedules_table = $wpdb-&gt;prefix . 'wdc_schedules';</w:t>
            </w:r>
          </w:p>
          <w:p w14:paraId="27C5EB2E" w14:textId="77777777" w:rsidR="008D5D21" w:rsidRDefault="008D5D21" w:rsidP="008D5D21">
            <w:pPr>
              <w:pStyle w:val="code"/>
            </w:pPr>
            <w:r>
              <w:t xml:space="preserve">        $appointments_table = $wpdb-&gt;prefix . 'wdc_appointments';</w:t>
            </w:r>
          </w:p>
          <w:p w14:paraId="6EDC032D" w14:textId="77777777" w:rsidR="008D5D21" w:rsidRDefault="008D5D21" w:rsidP="008D5D21">
            <w:pPr>
              <w:pStyle w:val="code"/>
              <w:rPr>
                <w:rtl/>
              </w:rPr>
            </w:pPr>
          </w:p>
          <w:p w14:paraId="0972C06D" w14:textId="77777777" w:rsidR="008D5D21" w:rsidRDefault="008D5D21" w:rsidP="008D5D21">
            <w:pPr>
              <w:pStyle w:val="code"/>
            </w:pPr>
            <w:r>
              <w:t xml:space="preserve">        $schedules = $wpdb-&gt;get_results($wpdb-&gt;prepare("SELECT * FROM {$schedules_table} WHERE weekday=%d", $weekday));</w:t>
            </w:r>
          </w:p>
          <w:p w14:paraId="124CB871" w14:textId="77777777" w:rsidR="008D5D21" w:rsidRDefault="008D5D21" w:rsidP="008D5D21">
            <w:pPr>
              <w:pStyle w:val="code"/>
              <w:rPr>
                <w:rtl/>
              </w:rPr>
            </w:pPr>
          </w:p>
          <w:p w14:paraId="244C8C49" w14:textId="77777777" w:rsidR="008D5D21" w:rsidRDefault="008D5D21" w:rsidP="008D5D21">
            <w:pPr>
              <w:pStyle w:val="code"/>
            </w:pPr>
            <w:r>
              <w:t xml:space="preserve">        if ( empty($schedules) ) {</w:t>
            </w:r>
          </w:p>
          <w:p w14:paraId="27AEA011" w14:textId="77777777" w:rsidR="008D5D21" w:rsidRDefault="008D5D21" w:rsidP="008D5D21">
            <w:pPr>
              <w:pStyle w:val="code"/>
            </w:pPr>
            <w:r>
              <w:t xml:space="preserve">            wp_send_json_success(array('times'=&gt;array()));</w:t>
            </w:r>
          </w:p>
          <w:p w14:paraId="713F73F4" w14:textId="77777777" w:rsidR="008D5D21" w:rsidRDefault="008D5D21" w:rsidP="008D5D21">
            <w:pPr>
              <w:pStyle w:val="code"/>
              <w:rPr>
                <w:rtl/>
              </w:rPr>
            </w:pPr>
            <w:r>
              <w:lastRenderedPageBreak/>
              <w:t xml:space="preserve">        }</w:t>
            </w:r>
          </w:p>
          <w:p w14:paraId="2A50584B" w14:textId="77777777" w:rsidR="008D5D21" w:rsidRDefault="008D5D21" w:rsidP="008D5D21">
            <w:pPr>
              <w:pStyle w:val="code"/>
              <w:rPr>
                <w:rtl/>
              </w:rPr>
            </w:pPr>
          </w:p>
          <w:p w14:paraId="67580A70" w14:textId="77777777" w:rsidR="008D5D21" w:rsidRDefault="008D5D21" w:rsidP="008D5D21">
            <w:pPr>
              <w:pStyle w:val="code"/>
            </w:pPr>
            <w:r>
              <w:t xml:space="preserve">        $times = array();</w:t>
            </w:r>
          </w:p>
          <w:p w14:paraId="379558AF" w14:textId="77777777" w:rsidR="008D5D21" w:rsidRDefault="008D5D21" w:rsidP="008D5D21">
            <w:pPr>
              <w:pStyle w:val="code"/>
            </w:pPr>
            <w:r>
              <w:t xml:space="preserve">        foreach ($schedules as $s) {</w:t>
            </w:r>
          </w:p>
          <w:p w14:paraId="7777FDEC" w14:textId="77777777" w:rsidR="008D5D21" w:rsidRDefault="008D5D21" w:rsidP="008D5D21">
            <w:pPr>
              <w:pStyle w:val="code"/>
            </w:pPr>
            <w:r>
              <w:t xml:space="preserve">            $start = strtotime($s-&gt;start_time);</w:t>
            </w:r>
          </w:p>
          <w:p w14:paraId="51554A75" w14:textId="77777777" w:rsidR="008D5D21" w:rsidRDefault="008D5D21" w:rsidP="008D5D21">
            <w:pPr>
              <w:pStyle w:val="code"/>
            </w:pPr>
            <w:r>
              <w:t xml:space="preserve">            $end = strtotime($s-&gt;end_time);</w:t>
            </w:r>
          </w:p>
          <w:p w14:paraId="501650EE" w14:textId="77777777" w:rsidR="008D5D21" w:rsidRDefault="008D5D21" w:rsidP="008D5D21">
            <w:pPr>
              <w:pStyle w:val="code"/>
            </w:pPr>
            <w:r>
              <w:t xml:space="preserve">            $interval = intval($s-&gt;interval_minutes);</w:t>
            </w:r>
          </w:p>
          <w:p w14:paraId="032B9FEB" w14:textId="77777777" w:rsidR="008D5D21" w:rsidRDefault="008D5D21" w:rsidP="008D5D21">
            <w:pPr>
              <w:pStyle w:val="code"/>
            </w:pPr>
            <w:r>
              <w:t xml:space="preserve">            for ($t = $start; $t &lt; $end; $t += $interval*60) {</w:t>
            </w:r>
          </w:p>
          <w:p w14:paraId="3BA2AB99" w14:textId="77777777" w:rsidR="008D5D21" w:rsidRDefault="008D5D21" w:rsidP="008D5D21">
            <w:pPr>
              <w:pStyle w:val="code"/>
            </w:pPr>
            <w:r>
              <w:t xml:space="preserve">                $time_str = date('H:i:s', $t);</w:t>
            </w:r>
          </w:p>
          <w:p w14:paraId="6A9DF362" w14:textId="77777777" w:rsidR="008D5D21" w:rsidRDefault="008D5D21" w:rsidP="008D5D21">
            <w:pPr>
              <w:pStyle w:val="code"/>
            </w:pPr>
            <w:r>
              <w:t xml:space="preserve">                // check if slot exists</w:t>
            </w:r>
          </w:p>
          <w:p w14:paraId="488EEF89" w14:textId="77777777" w:rsidR="008D5D21" w:rsidRDefault="008D5D21" w:rsidP="008D5D21">
            <w:pPr>
              <w:pStyle w:val="code"/>
            </w:pPr>
            <w:r>
              <w:t xml:space="preserve">                $exists = $wpdb-&gt;get_var($wpdb-&gt;prepare("SELECT COUNT(*) FROM {$appointments_table} WHERE appointment_date=%s AND appointment_time=%s", $date, $time_str));</w:t>
            </w:r>
          </w:p>
          <w:p w14:paraId="2E883B0E" w14:textId="77777777" w:rsidR="008D5D21" w:rsidRDefault="008D5D21" w:rsidP="008D5D21">
            <w:pPr>
              <w:pStyle w:val="code"/>
            </w:pPr>
            <w:r>
              <w:t xml:space="preserve">                if ( intval($exists) === 0 ) {</w:t>
            </w:r>
          </w:p>
          <w:p w14:paraId="3B4E4B39" w14:textId="77777777" w:rsidR="008D5D21" w:rsidRDefault="008D5D21" w:rsidP="008D5D21">
            <w:pPr>
              <w:pStyle w:val="code"/>
            </w:pPr>
            <w:r>
              <w:t xml:space="preserve">                    $times[] = $time_str;</w:t>
            </w:r>
          </w:p>
          <w:p w14:paraId="45A899F5" w14:textId="77777777" w:rsidR="008D5D21" w:rsidRDefault="008D5D21" w:rsidP="008D5D21">
            <w:pPr>
              <w:pStyle w:val="code"/>
              <w:rPr>
                <w:rtl/>
              </w:rPr>
            </w:pPr>
            <w:r>
              <w:t xml:space="preserve">                }</w:t>
            </w:r>
          </w:p>
          <w:p w14:paraId="70271415" w14:textId="77777777" w:rsidR="008D5D21" w:rsidRDefault="008D5D21" w:rsidP="008D5D21">
            <w:pPr>
              <w:pStyle w:val="code"/>
              <w:rPr>
                <w:rtl/>
              </w:rPr>
            </w:pPr>
            <w:r>
              <w:t xml:space="preserve">            }</w:t>
            </w:r>
          </w:p>
          <w:p w14:paraId="263A5FCB" w14:textId="77777777" w:rsidR="008D5D21" w:rsidRDefault="008D5D21" w:rsidP="008D5D21">
            <w:pPr>
              <w:pStyle w:val="code"/>
              <w:rPr>
                <w:rtl/>
              </w:rPr>
            </w:pPr>
            <w:r>
              <w:t xml:space="preserve">        }</w:t>
            </w:r>
          </w:p>
          <w:p w14:paraId="2879B375" w14:textId="77777777" w:rsidR="008D5D21" w:rsidRDefault="008D5D21" w:rsidP="008D5D21">
            <w:pPr>
              <w:pStyle w:val="code"/>
            </w:pPr>
            <w:r>
              <w:t xml:space="preserve">        wp_send_json_success(array('times'=&gt;$times));</w:t>
            </w:r>
          </w:p>
          <w:p w14:paraId="5FE658A2" w14:textId="77777777" w:rsidR="008D5D21" w:rsidRDefault="008D5D21" w:rsidP="008D5D21">
            <w:pPr>
              <w:pStyle w:val="code"/>
              <w:rPr>
                <w:rtl/>
              </w:rPr>
            </w:pPr>
            <w:r>
              <w:t xml:space="preserve">    }</w:t>
            </w:r>
          </w:p>
          <w:p w14:paraId="22E3237B" w14:textId="77777777" w:rsidR="008D5D21" w:rsidRDefault="008D5D21" w:rsidP="008D5D21">
            <w:pPr>
              <w:pStyle w:val="code"/>
              <w:rPr>
                <w:rtl/>
              </w:rPr>
            </w:pPr>
          </w:p>
          <w:p w14:paraId="7ED4FD59" w14:textId="77777777" w:rsidR="008D5D21" w:rsidRDefault="008D5D21" w:rsidP="008D5D21">
            <w:pPr>
              <w:pStyle w:val="code"/>
            </w:pPr>
            <w:r>
              <w:t xml:space="preserve">    // AJAX: book appointment</w:t>
            </w:r>
          </w:p>
          <w:p w14:paraId="4C082D1A" w14:textId="77777777" w:rsidR="008D5D21" w:rsidRDefault="008D5D21" w:rsidP="008D5D21">
            <w:pPr>
              <w:pStyle w:val="code"/>
            </w:pPr>
            <w:r>
              <w:t xml:space="preserve">    public static function ajax_book() {</w:t>
            </w:r>
          </w:p>
          <w:p w14:paraId="70B71C54" w14:textId="77777777" w:rsidR="008D5D21" w:rsidRDefault="008D5D21" w:rsidP="008D5D21">
            <w:pPr>
              <w:pStyle w:val="code"/>
            </w:pPr>
            <w:r>
              <w:t xml:space="preserve">        check_ajax_referer('wdc_nonce', 'nonce');</w:t>
            </w:r>
          </w:p>
          <w:p w14:paraId="3BC6B335" w14:textId="77777777" w:rsidR="008D5D21" w:rsidRDefault="008D5D21" w:rsidP="008D5D21">
            <w:pPr>
              <w:pStyle w:val="code"/>
            </w:pPr>
            <w:r>
              <w:t xml:space="preserve">        $data = array_map('sanitize_text_field', $_POST);</w:t>
            </w:r>
          </w:p>
          <w:p w14:paraId="50D5D949" w14:textId="77777777" w:rsidR="008D5D21" w:rsidRDefault="008D5D21" w:rsidP="008D5D21">
            <w:pPr>
              <w:pStyle w:val="code"/>
            </w:pPr>
            <w:r>
              <w:t xml:space="preserve">        $required = array('date','time','name','mobile');</w:t>
            </w:r>
          </w:p>
          <w:p w14:paraId="36FDA7FA" w14:textId="77777777" w:rsidR="008D5D21" w:rsidRDefault="008D5D21" w:rsidP="008D5D21">
            <w:pPr>
              <w:pStyle w:val="code"/>
            </w:pPr>
            <w:r>
              <w:t xml:space="preserve">        foreach ($required as $r) {</w:t>
            </w:r>
          </w:p>
          <w:p w14:paraId="3C21EF39" w14:textId="77777777" w:rsidR="008D5D21" w:rsidRDefault="008D5D21" w:rsidP="008D5D21">
            <w:pPr>
              <w:pStyle w:val="code"/>
              <w:rPr>
                <w:rtl/>
              </w:rPr>
            </w:pPr>
            <w:r>
              <w:t xml:space="preserve">            if ( empty($data[$r]) ) wp_send_json_error('</w:t>
            </w:r>
            <w:r>
              <w:rPr>
                <w:rtl/>
              </w:rPr>
              <w:t>ف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لد</w:t>
            </w:r>
            <w:r>
              <w:t xml:space="preserve"> ' . $r . ' </w:t>
            </w:r>
            <w:r>
              <w:rPr>
                <w:rtl/>
              </w:rPr>
              <w:t>لازم است</w:t>
            </w:r>
            <w:r>
              <w:t>');</w:t>
            </w:r>
          </w:p>
          <w:p w14:paraId="7CE32988" w14:textId="77777777" w:rsidR="008D5D21" w:rsidRDefault="008D5D21" w:rsidP="008D5D21">
            <w:pPr>
              <w:pStyle w:val="code"/>
              <w:rPr>
                <w:rtl/>
              </w:rPr>
            </w:pPr>
            <w:r>
              <w:t xml:space="preserve">        }</w:t>
            </w:r>
          </w:p>
          <w:p w14:paraId="31BD3FB7" w14:textId="77777777" w:rsidR="008D5D21" w:rsidRDefault="008D5D21" w:rsidP="008D5D21">
            <w:pPr>
              <w:pStyle w:val="code"/>
            </w:pPr>
            <w:r>
              <w:t xml:space="preserve">        $date = $data['date'];</w:t>
            </w:r>
          </w:p>
          <w:p w14:paraId="44422C51" w14:textId="77777777" w:rsidR="008D5D21" w:rsidRDefault="008D5D21" w:rsidP="008D5D21">
            <w:pPr>
              <w:pStyle w:val="code"/>
            </w:pPr>
            <w:r>
              <w:t xml:space="preserve">        $time = $data['time'];</w:t>
            </w:r>
          </w:p>
          <w:p w14:paraId="39AAFB4A" w14:textId="77777777" w:rsidR="008D5D21" w:rsidRDefault="008D5D21" w:rsidP="008D5D21">
            <w:pPr>
              <w:pStyle w:val="code"/>
            </w:pPr>
            <w:r>
              <w:t xml:space="preserve">        $name = $data['name'];</w:t>
            </w:r>
          </w:p>
          <w:p w14:paraId="6F7713E1" w14:textId="77777777" w:rsidR="008D5D21" w:rsidRDefault="008D5D21" w:rsidP="008D5D21">
            <w:pPr>
              <w:pStyle w:val="code"/>
            </w:pPr>
            <w:r>
              <w:t xml:space="preserve">        $mobile = $data['mobile'];</w:t>
            </w:r>
          </w:p>
          <w:p w14:paraId="4642A250" w14:textId="77777777" w:rsidR="008D5D21" w:rsidRDefault="008D5D21" w:rsidP="008D5D21">
            <w:pPr>
              <w:pStyle w:val="code"/>
              <w:rPr>
                <w:rtl/>
              </w:rPr>
            </w:pPr>
          </w:p>
          <w:p w14:paraId="0559AF68" w14:textId="77777777" w:rsidR="008D5D21" w:rsidRDefault="008D5D21" w:rsidP="008D5D21">
            <w:pPr>
              <w:pStyle w:val="code"/>
            </w:pPr>
            <w:r>
              <w:t xml:space="preserve">        global $wpdb;</w:t>
            </w:r>
          </w:p>
          <w:p w14:paraId="5CAAE22D" w14:textId="77777777" w:rsidR="008D5D21" w:rsidRDefault="008D5D21" w:rsidP="008D5D21">
            <w:pPr>
              <w:pStyle w:val="code"/>
            </w:pPr>
            <w:r>
              <w:t xml:space="preserve">        $appointments_table = $wpdb-&gt;prefix . 'wdc_appointments';</w:t>
            </w:r>
          </w:p>
          <w:p w14:paraId="22B3B76F" w14:textId="77777777" w:rsidR="008D5D21" w:rsidRDefault="008D5D21" w:rsidP="008D5D21">
            <w:pPr>
              <w:pStyle w:val="code"/>
            </w:pPr>
            <w:r>
              <w:t xml:space="preserve">        // check unique slot</w:t>
            </w:r>
          </w:p>
          <w:p w14:paraId="6390E40E" w14:textId="77777777" w:rsidR="008D5D21" w:rsidRDefault="008D5D21" w:rsidP="008D5D21">
            <w:pPr>
              <w:pStyle w:val="code"/>
            </w:pPr>
            <w:r>
              <w:t xml:space="preserve">        $exists = $wpdb-&gt;get_var($wpdb-&gt;prepare("SELECT COUNT(*) FROM {$appointments_table} WHERE appointment_date=%s AND appointment_time=%s", $date, $time));</w:t>
            </w:r>
          </w:p>
          <w:p w14:paraId="4889D8E8" w14:textId="77777777" w:rsidR="008D5D21" w:rsidRDefault="008D5D21" w:rsidP="008D5D21">
            <w:pPr>
              <w:pStyle w:val="code"/>
            </w:pPr>
            <w:r>
              <w:t xml:space="preserve">        if ( intval($exists) &gt; 0 ) {</w:t>
            </w:r>
          </w:p>
          <w:p w14:paraId="6B5324BB" w14:textId="77777777" w:rsidR="008D5D21" w:rsidRDefault="008D5D21" w:rsidP="008D5D21">
            <w:pPr>
              <w:pStyle w:val="code"/>
              <w:rPr>
                <w:rtl/>
              </w:rPr>
            </w:pPr>
            <w:r>
              <w:t xml:space="preserve">            wp_send_json_error('</w:t>
            </w:r>
            <w:r>
              <w:rPr>
                <w:rtl/>
              </w:rPr>
              <w:t>ا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ن</w:t>
            </w:r>
            <w:r>
              <w:rPr>
                <w:rtl/>
              </w:rPr>
              <w:t xml:space="preserve"> ساعت قبلاً رزرو شده است</w:t>
            </w:r>
            <w:r>
              <w:t>');</w:t>
            </w:r>
          </w:p>
          <w:p w14:paraId="6FB4FBB6" w14:textId="77777777" w:rsidR="008D5D21" w:rsidRDefault="008D5D21" w:rsidP="008D5D21">
            <w:pPr>
              <w:pStyle w:val="code"/>
              <w:rPr>
                <w:rtl/>
              </w:rPr>
            </w:pPr>
            <w:r>
              <w:t xml:space="preserve">        }</w:t>
            </w:r>
          </w:p>
          <w:p w14:paraId="0D2976F9" w14:textId="77777777" w:rsidR="008D5D21" w:rsidRDefault="008D5D21" w:rsidP="008D5D21">
            <w:pPr>
              <w:pStyle w:val="code"/>
              <w:rPr>
                <w:rtl/>
              </w:rPr>
            </w:pPr>
          </w:p>
          <w:p w14:paraId="0AC5D9B2" w14:textId="77777777" w:rsidR="008D5D21" w:rsidRDefault="008D5D21" w:rsidP="008D5D21">
            <w:pPr>
              <w:pStyle w:val="code"/>
            </w:pPr>
            <w:r>
              <w:t xml:space="preserve">        // find or create user by mobile (user_login = mobile)</w:t>
            </w:r>
          </w:p>
          <w:p w14:paraId="633D2DB8" w14:textId="77777777" w:rsidR="008D5D21" w:rsidRDefault="008D5D21" w:rsidP="008D5D21">
            <w:pPr>
              <w:pStyle w:val="code"/>
            </w:pPr>
            <w:r>
              <w:t xml:space="preserve">        $user = get_user_by('login', $mobile);</w:t>
            </w:r>
          </w:p>
          <w:p w14:paraId="3D0FE48E" w14:textId="77777777" w:rsidR="008D5D21" w:rsidRDefault="008D5D21" w:rsidP="008D5D21">
            <w:pPr>
              <w:pStyle w:val="code"/>
            </w:pPr>
            <w:r>
              <w:t xml:space="preserve">        if ( ! $user ) {</w:t>
            </w:r>
          </w:p>
          <w:p w14:paraId="25BFE6F7" w14:textId="77777777" w:rsidR="008D5D21" w:rsidRDefault="008D5D21" w:rsidP="008D5D21">
            <w:pPr>
              <w:pStyle w:val="code"/>
            </w:pPr>
            <w:r>
              <w:t xml:space="preserve">            $password = wp_generate_password(8, false);</w:t>
            </w:r>
          </w:p>
          <w:p w14:paraId="4E0C613B" w14:textId="77777777" w:rsidR="008D5D21" w:rsidRDefault="008D5D21" w:rsidP="008D5D21">
            <w:pPr>
              <w:pStyle w:val="code"/>
            </w:pPr>
            <w:r>
              <w:t xml:space="preserve">            $user_id = wp_create_user($mobile, $password, $mobile . '@example.invalid');</w:t>
            </w:r>
          </w:p>
          <w:p w14:paraId="4BFAE38F" w14:textId="77777777" w:rsidR="008D5D21" w:rsidRDefault="008D5D21" w:rsidP="008D5D21">
            <w:pPr>
              <w:pStyle w:val="code"/>
            </w:pPr>
            <w:r>
              <w:lastRenderedPageBreak/>
              <w:t xml:space="preserve">            if ( is_wp_error($user_id) ) {</w:t>
            </w:r>
          </w:p>
          <w:p w14:paraId="72F8B798" w14:textId="77777777" w:rsidR="008D5D21" w:rsidRDefault="008D5D21" w:rsidP="008D5D21">
            <w:pPr>
              <w:pStyle w:val="code"/>
            </w:pPr>
            <w:r>
              <w:t xml:space="preserve">                $user_id = null;</w:t>
            </w:r>
          </w:p>
          <w:p w14:paraId="4AA82978" w14:textId="77777777" w:rsidR="008D5D21" w:rsidRDefault="008D5D21" w:rsidP="008D5D21">
            <w:pPr>
              <w:pStyle w:val="code"/>
            </w:pPr>
            <w:r>
              <w:t xml:space="preserve">            } else {</w:t>
            </w:r>
          </w:p>
          <w:p w14:paraId="304BC61F" w14:textId="77777777" w:rsidR="008D5D21" w:rsidRDefault="008D5D21" w:rsidP="008D5D21">
            <w:pPr>
              <w:pStyle w:val="code"/>
            </w:pPr>
            <w:r>
              <w:t xml:space="preserve">                wp_update_user(array('ID'=&gt;$user_id, 'display_name'=&gt;$name));</w:t>
            </w:r>
          </w:p>
          <w:p w14:paraId="65FC71D2" w14:textId="77777777" w:rsidR="008D5D21" w:rsidRDefault="008D5D21" w:rsidP="008D5D21">
            <w:pPr>
              <w:pStyle w:val="code"/>
            </w:pPr>
            <w:r>
              <w:t xml:space="preserve">                update_user_meta($user_id, 'phone', $mobile);</w:t>
            </w:r>
          </w:p>
          <w:p w14:paraId="20A767F9" w14:textId="77777777" w:rsidR="008D5D21" w:rsidRDefault="008D5D21" w:rsidP="008D5D21">
            <w:pPr>
              <w:pStyle w:val="code"/>
              <w:rPr>
                <w:rtl/>
              </w:rPr>
            </w:pPr>
            <w:r>
              <w:t xml:space="preserve">            }</w:t>
            </w:r>
          </w:p>
          <w:p w14:paraId="514C7766" w14:textId="77777777" w:rsidR="008D5D21" w:rsidRDefault="008D5D21" w:rsidP="008D5D21">
            <w:pPr>
              <w:pStyle w:val="code"/>
            </w:pPr>
            <w:r>
              <w:t xml:space="preserve">        } else {</w:t>
            </w:r>
          </w:p>
          <w:p w14:paraId="7D8D69E1" w14:textId="77777777" w:rsidR="008D5D21" w:rsidRDefault="008D5D21" w:rsidP="008D5D21">
            <w:pPr>
              <w:pStyle w:val="code"/>
            </w:pPr>
            <w:r>
              <w:t xml:space="preserve">            $user_id = $user-&gt;ID;</w:t>
            </w:r>
          </w:p>
          <w:p w14:paraId="3523D72C" w14:textId="77777777" w:rsidR="008D5D21" w:rsidRDefault="008D5D21" w:rsidP="008D5D21">
            <w:pPr>
              <w:pStyle w:val="code"/>
              <w:rPr>
                <w:rtl/>
              </w:rPr>
            </w:pPr>
            <w:r>
              <w:t xml:space="preserve">        }</w:t>
            </w:r>
          </w:p>
          <w:p w14:paraId="3B028555" w14:textId="77777777" w:rsidR="008D5D21" w:rsidRDefault="008D5D21" w:rsidP="008D5D21">
            <w:pPr>
              <w:pStyle w:val="code"/>
              <w:rPr>
                <w:rtl/>
              </w:rPr>
            </w:pPr>
          </w:p>
          <w:p w14:paraId="6AC1D941" w14:textId="77777777" w:rsidR="008D5D21" w:rsidRDefault="008D5D21" w:rsidP="008D5D21">
            <w:pPr>
              <w:pStyle w:val="code"/>
            </w:pPr>
            <w:r>
              <w:t xml:space="preserve">        $insert = $wpdb-&gt;insert($appointments_table, array(</w:t>
            </w:r>
          </w:p>
          <w:p w14:paraId="29B8887A" w14:textId="77777777" w:rsidR="008D5D21" w:rsidRDefault="008D5D21" w:rsidP="008D5D21">
            <w:pPr>
              <w:pStyle w:val="code"/>
            </w:pPr>
            <w:r>
              <w:t xml:space="preserve">            'user_id' =&gt; $user_id,</w:t>
            </w:r>
          </w:p>
          <w:p w14:paraId="27587F72" w14:textId="77777777" w:rsidR="008D5D21" w:rsidRDefault="008D5D21" w:rsidP="008D5D21">
            <w:pPr>
              <w:pStyle w:val="code"/>
            </w:pPr>
            <w:r>
              <w:t xml:space="preserve">            'patient_name' =&gt; $name,</w:t>
            </w:r>
          </w:p>
          <w:p w14:paraId="091E0B10" w14:textId="77777777" w:rsidR="008D5D21" w:rsidRDefault="008D5D21" w:rsidP="008D5D21">
            <w:pPr>
              <w:pStyle w:val="code"/>
            </w:pPr>
            <w:r>
              <w:t xml:space="preserve">            'patient_mobile' =&gt; $mobile,</w:t>
            </w:r>
          </w:p>
          <w:p w14:paraId="609B25B3" w14:textId="77777777" w:rsidR="008D5D21" w:rsidRDefault="008D5D21" w:rsidP="008D5D21">
            <w:pPr>
              <w:pStyle w:val="code"/>
            </w:pPr>
            <w:r>
              <w:t xml:space="preserve">            'appointment_date' =&gt; $date,</w:t>
            </w:r>
          </w:p>
          <w:p w14:paraId="3B022968" w14:textId="77777777" w:rsidR="008D5D21" w:rsidRDefault="008D5D21" w:rsidP="008D5D21">
            <w:pPr>
              <w:pStyle w:val="code"/>
            </w:pPr>
            <w:r>
              <w:t xml:space="preserve">            'appointment_time' =&gt; $time,</w:t>
            </w:r>
          </w:p>
          <w:p w14:paraId="5CFB4B67" w14:textId="77777777" w:rsidR="008D5D21" w:rsidRDefault="008D5D21" w:rsidP="008D5D21">
            <w:pPr>
              <w:pStyle w:val="code"/>
            </w:pPr>
            <w:r>
              <w:t xml:space="preserve">            'status' =&gt; 'confirmed'</w:t>
            </w:r>
          </w:p>
          <w:p w14:paraId="2F889958" w14:textId="77777777" w:rsidR="008D5D21" w:rsidRDefault="008D5D21" w:rsidP="008D5D21">
            <w:pPr>
              <w:pStyle w:val="code"/>
            </w:pPr>
            <w:r>
              <w:t xml:space="preserve">        ), array('%d','%s','%s','%s','%s','%s'));</w:t>
            </w:r>
          </w:p>
          <w:p w14:paraId="266F802A" w14:textId="77777777" w:rsidR="008D5D21" w:rsidRDefault="008D5D21" w:rsidP="008D5D21">
            <w:pPr>
              <w:pStyle w:val="code"/>
              <w:rPr>
                <w:rtl/>
              </w:rPr>
            </w:pPr>
          </w:p>
          <w:p w14:paraId="1E9491C5" w14:textId="77777777" w:rsidR="008D5D21" w:rsidRDefault="008D5D21" w:rsidP="008D5D21">
            <w:pPr>
              <w:pStyle w:val="code"/>
            </w:pPr>
            <w:r>
              <w:t xml:space="preserve">        if ( $insert === false ) {</w:t>
            </w:r>
          </w:p>
          <w:p w14:paraId="44A8E31F" w14:textId="77777777" w:rsidR="008D5D21" w:rsidRDefault="008D5D21" w:rsidP="008D5D21">
            <w:pPr>
              <w:pStyle w:val="code"/>
              <w:rPr>
                <w:rtl/>
              </w:rPr>
            </w:pPr>
            <w:r>
              <w:t xml:space="preserve">            wp_send_json_error('</w:t>
            </w:r>
            <w:r>
              <w:rPr>
                <w:rtl/>
              </w:rPr>
              <w:t>خطا در ذخ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ره‌ساز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نوبت</w:t>
            </w:r>
            <w:r>
              <w:t>');</w:t>
            </w:r>
          </w:p>
          <w:p w14:paraId="1E1DEAB7" w14:textId="77777777" w:rsidR="008D5D21" w:rsidRDefault="008D5D21" w:rsidP="008D5D21">
            <w:pPr>
              <w:pStyle w:val="code"/>
              <w:rPr>
                <w:rtl/>
              </w:rPr>
            </w:pPr>
            <w:r>
              <w:t xml:space="preserve">        }</w:t>
            </w:r>
          </w:p>
          <w:p w14:paraId="7CC228C5" w14:textId="77777777" w:rsidR="008D5D21" w:rsidRDefault="008D5D21" w:rsidP="008D5D21">
            <w:pPr>
              <w:pStyle w:val="code"/>
              <w:rPr>
                <w:rtl/>
              </w:rPr>
            </w:pPr>
          </w:p>
          <w:p w14:paraId="3FA319E8" w14:textId="77777777" w:rsidR="008D5D21" w:rsidRDefault="008D5D21" w:rsidP="008D5D21">
            <w:pPr>
              <w:pStyle w:val="code"/>
              <w:rPr>
                <w:rtl/>
              </w:rPr>
            </w:pPr>
            <w:r>
              <w:t xml:space="preserve">        wp_send_json_success('</w:t>
            </w:r>
            <w:r>
              <w:rPr>
                <w:rtl/>
              </w:rPr>
              <w:t>رزرو با موفق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ت</w:t>
            </w:r>
            <w:r>
              <w:rPr>
                <w:rtl/>
              </w:rPr>
              <w:t xml:space="preserve"> انجام شد</w:t>
            </w:r>
            <w:r>
              <w:t>');</w:t>
            </w:r>
          </w:p>
          <w:p w14:paraId="6F25BB5C" w14:textId="77777777" w:rsidR="008D5D21" w:rsidRDefault="008D5D21" w:rsidP="008D5D21">
            <w:pPr>
              <w:pStyle w:val="code"/>
              <w:rPr>
                <w:rtl/>
              </w:rPr>
            </w:pPr>
            <w:r>
              <w:t xml:space="preserve">    }</w:t>
            </w:r>
          </w:p>
          <w:p w14:paraId="50CD86E9" w14:textId="2CD04C7D" w:rsidR="007A3C4B" w:rsidRDefault="008D5D21" w:rsidP="008D5D21">
            <w:pPr>
              <w:pStyle w:val="code"/>
            </w:pPr>
            <w:r>
              <w:t>}</w:t>
            </w:r>
          </w:p>
        </w:tc>
      </w:tr>
    </w:tbl>
    <w:p w14:paraId="46852683" w14:textId="77777777" w:rsidR="008D5D21" w:rsidRPr="008D5D21" w:rsidRDefault="007A3C4B" w:rsidP="008D5D21">
      <w:r>
        <w:rPr>
          <w:rtl/>
        </w:rPr>
        <w:lastRenderedPageBreak/>
        <w:br/>
      </w:r>
      <w:r w:rsidR="008D5D21" w:rsidRPr="008D5D21">
        <w:rPr>
          <w:rtl/>
          <w:lang w:bidi="ar-SA"/>
        </w:rPr>
        <w:t xml:space="preserve">در ادامه، این کلاس </w:t>
      </w:r>
      <w:r w:rsidR="008D5D21" w:rsidRPr="008D5D21">
        <w:rPr>
          <w:bCs/>
        </w:rPr>
        <w:t>WDC_Assets</w:t>
      </w:r>
      <w:r w:rsidR="008D5D21" w:rsidRPr="008D5D21">
        <w:t xml:space="preserve"> </w:t>
      </w:r>
      <w:r w:rsidR="008D5D21" w:rsidRPr="008D5D21">
        <w:rPr>
          <w:rtl/>
          <w:lang w:bidi="ar-SA"/>
        </w:rPr>
        <w:t>را قدم‌به‌قدم و کاملاً آموزشی توضیح می‌دهم</w:t>
      </w:r>
      <w:r w:rsidR="008D5D21" w:rsidRPr="008D5D21">
        <w:t>.</w:t>
      </w:r>
      <w:r w:rsidR="008D5D21" w:rsidRPr="008D5D21">
        <w:br/>
      </w:r>
      <w:r w:rsidR="008D5D21" w:rsidRPr="008D5D21">
        <w:rPr>
          <w:rtl/>
          <w:lang w:bidi="ar-SA"/>
        </w:rPr>
        <w:t>این توضیحات دقیقاً مثل یک مربی پلاگین‌نویسی عمل می‌کند تا یاد بگیرید هر بخش این کد چه وظیفه‌ای دارد و چرا لازم است</w:t>
      </w:r>
      <w:r w:rsidR="008D5D21" w:rsidRPr="008D5D21">
        <w:t>.</w:t>
      </w:r>
    </w:p>
    <w:p w14:paraId="4E040FC9" w14:textId="77777777" w:rsidR="008D5D21" w:rsidRPr="008D5D21" w:rsidRDefault="008D5D21" w:rsidP="008D5D21">
      <w:pPr>
        <w:rPr>
          <w:bCs/>
        </w:rPr>
      </w:pPr>
      <w:r w:rsidRPr="008D5D21">
        <w:rPr>
          <w:rFonts w:ascii="Segoe UI Emoji" w:hAnsi="Segoe UI Emoji" w:cs="Segoe UI Emoji"/>
          <w:bCs/>
        </w:rPr>
        <w:t>🎓</w:t>
      </w:r>
      <w:r w:rsidRPr="008D5D21">
        <w:rPr>
          <w:bCs/>
        </w:rPr>
        <w:t xml:space="preserve"> </w:t>
      </w:r>
      <w:r w:rsidRPr="008D5D21">
        <w:rPr>
          <w:bCs/>
          <w:rtl/>
          <w:lang w:bidi="ar-SA"/>
        </w:rPr>
        <w:t xml:space="preserve">آموزش کامل کلاس </w:t>
      </w:r>
      <w:r w:rsidRPr="008D5D21">
        <w:rPr>
          <w:bCs/>
        </w:rPr>
        <w:t>WDC_Assets</w:t>
      </w:r>
    </w:p>
    <w:p w14:paraId="0CDE83D7" w14:textId="77777777" w:rsidR="008D5D21" w:rsidRPr="008D5D21" w:rsidRDefault="008D5D21" w:rsidP="008D5D21">
      <w:r w:rsidRPr="008D5D21">
        <w:rPr>
          <w:rtl/>
          <w:lang w:bidi="ar-SA"/>
        </w:rPr>
        <w:t>این کلاس سه وظیفه اصلی دارد</w:t>
      </w:r>
      <w:r w:rsidRPr="008D5D21">
        <w:t>:</w:t>
      </w:r>
    </w:p>
    <w:p w14:paraId="4F747F35" w14:textId="77777777" w:rsidR="008D5D21" w:rsidRPr="008D5D21" w:rsidRDefault="008D5D21" w:rsidP="008D5D21">
      <w:pPr>
        <w:rPr>
          <w:bCs/>
        </w:rPr>
      </w:pPr>
      <w:r w:rsidRPr="008D5D21">
        <w:rPr>
          <w:rFonts w:ascii="Segoe UI Symbol" w:hAnsi="Segoe UI Symbol" w:cs="Segoe UI Symbol"/>
          <w:bCs/>
        </w:rPr>
        <w:t>✔</w:t>
      </w:r>
      <w:r w:rsidRPr="008D5D21">
        <w:rPr>
          <w:bCs/>
        </w:rPr>
        <w:t xml:space="preserve"> </w:t>
      </w:r>
      <w:r w:rsidRPr="008D5D21">
        <w:rPr>
          <w:bCs/>
          <w:rtl/>
        </w:rPr>
        <w:t>۱</w:t>
      </w:r>
      <w:r w:rsidRPr="008D5D21">
        <w:rPr>
          <w:bCs/>
        </w:rPr>
        <w:t xml:space="preserve">— </w:t>
      </w:r>
      <w:r w:rsidRPr="008D5D21">
        <w:rPr>
          <w:bCs/>
          <w:rtl/>
          <w:lang w:bidi="ar-SA"/>
        </w:rPr>
        <w:t>بارگذاری</w:t>
      </w:r>
      <w:r w:rsidRPr="008D5D21">
        <w:rPr>
          <w:bCs/>
        </w:rPr>
        <w:t xml:space="preserve"> CSS </w:t>
      </w:r>
      <w:r w:rsidRPr="008D5D21">
        <w:rPr>
          <w:bCs/>
          <w:rtl/>
          <w:lang w:bidi="ar-SA"/>
        </w:rPr>
        <w:t>و</w:t>
      </w:r>
      <w:r w:rsidRPr="008D5D21">
        <w:rPr>
          <w:bCs/>
        </w:rPr>
        <w:t xml:space="preserve"> JS </w:t>
      </w:r>
      <w:r w:rsidRPr="008D5D21">
        <w:rPr>
          <w:bCs/>
          <w:rtl/>
          <w:lang w:bidi="ar-SA"/>
        </w:rPr>
        <w:t>در بخش کاربری</w:t>
      </w:r>
      <w:r w:rsidRPr="008D5D21">
        <w:rPr>
          <w:bCs/>
        </w:rPr>
        <w:t xml:space="preserve"> (Front-End)</w:t>
      </w:r>
    </w:p>
    <w:p w14:paraId="4341059F" w14:textId="77777777" w:rsidR="008D5D21" w:rsidRPr="008D5D21" w:rsidRDefault="008D5D21" w:rsidP="008D5D21">
      <w:pPr>
        <w:rPr>
          <w:bCs/>
        </w:rPr>
      </w:pPr>
      <w:r w:rsidRPr="008D5D21">
        <w:rPr>
          <w:rFonts w:ascii="Segoe UI Symbol" w:hAnsi="Segoe UI Symbol" w:cs="Segoe UI Symbol"/>
          <w:bCs/>
        </w:rPr>
        <w:t>✔</w:t>
      </w:r>
      <w:r w:rsidRPr="008D5D21">
        <w:rPr>
          <w:bCs/>
        </w:rPr>
        <w:t xml:space="preserve"> </w:t>
      </w:r>
      <w:r w:rsidRPr="008D5D21">
        <w:rPr>
          <w:bCs/>
          <w:rtl/>
        </w:rPr>
        <w:t>۲</w:t>
      </w:r>
      <w:r w:rsidRPr="008D5D21">
        <w:rPr>
          <w:bCs/>
        </w:rPr>
        <w:t xml:space="preserve">— </w:t>
      </w:r>
      <w:r w:rsidRPr="008D5D21">
        <w:rPr>
          <w:bCs/>
          <w:rtl/>
          <w:lang w:bidi="ar-SA"/>
        </w:rPr>
        <w:t>بارگذاری</w:t>
      </w:r>
      <w:r w:rsidRPr="008D5D21">
        <w:rPr>
          <w:bCs/>
        </w:rPr>
        <w:t xml:space="preserve"> CSS </w:t>
      </w:r>
      <w:r w:rsidRPr="008D5D21">
        <w:rPr>
          <w:bCs/>
          <w:rtl/>
          <w:lang w:bidi="ar-SA"/>
        </w:rPr>
        <w:t>و</w:t>
      </w:r>
      <w:r w:rsidRPr="008D5D21">
        <w:rPr>
          <w:bCs/>
        </w:rPr>
        <w:t xml:space="preserve"> JS </w:t>
      </w:r>
      <w:r w:rsidRPr="008D5D21">
        <w:rPr>
          <w:bCs/>
          <w:rtl/>
          <w:lang w:bidi="ar-SA"/>
        </w:rPr>
        <w:t>در بخش مدیریت</w:t>
      </w:r>
      <w:r w:rsidRPr="008D5D21">
        <w:rPr>
          <w:bCs/>
        </w:rPr>
        <w:t xml:space="preserve"> (Admin)</w:t>
      </w:r>
    </w:p>
    <w:p w14:paraId="308177C9" w14:textId="77777777" w:rsidR="008D5D21" w:rsidRPr="008D5D21" w:rsidRDefault="008D5D21" w:rsidP="008D5D21">
      <w:pPr>
        <w:rPr>
          <w:bCs/>
        </w:rPr>
      </w:pPr>
      <w:r w:rsidRPr="008D5D21">
        <w:rPr>
          <w:rFonts w:ascii="Segoe UI Symbol" w:hAnsi="Segoe UI Symbol" w:cs="Segoe UI Symbol"/>
          <w:bCs/>
        </w:rPr>
        <w:t>✔</w:t>
      </w:r>
      <w:r w:rsidRPr="008D5D21">
        <w:rPr>
          <w:bCs/>
        </w:rPr>
        <w:t xml:space="preserve"> </w:t>
      </w:r>
      <w:r w:rsidRPr="008D5D21">
        <w:rPr>
          <w:bCs/>
          <w:rtl/>
        </w:rPr>
        <w:t>۳</w:t>
      </w:r>
      <w:r w:rsidRPr="008D5D21">
        <w:rPr>
          <w:bCs/>
        </w:rPr>
        <w:t xml:space="preserve">— </w:t>
      </w:r>
      <w:r w:rsidRPr="008D5D21">
        <w:rPr>
          <w:bCs/>
          <w:rtl/>
          <w:lang w:bidi="ar-SA"/>
        </w:rPr>
        <w:t>مدیریت درخواست‌های</w:t>
      </w:r>
      <w:r w:rsidRPr="008D5D21">
        <w:rPr>
          <w:bCs/>
        </w:rPr>
        <w:t xml:space="preserve"> AJAX</w:t>
      </w:r>
    </w:p>
    <w:p w14:paraId="71DD1762" w14:textId="77777777" w:rsidR="008D5D21" w:rsidRPr="008D5D21" w:rsidRDefault="008D5D21" w:rsidP="008D5D21">
      <w:r w:rsidRPr="008D5D21">
        <w:rPr>
          <w:rtl/>
          <w:lang w:bidi="ar-SA"/>
        </w:rPr>
        <w:t>برای</w:t>
      </w:r>
      <w:r w:rsidRPr="008D5D21">
        <w:t>:</w:t>
      </w:r>
    </w:p>
    <w:p w14:paraId="49D701BD" w14:textId="77777777" w:rsidR="008D5D21" w:rsidRPr="008D5D21" w:rsidRDefault="008D5D21" w:rsidP="008D5D21">
      <w:pPr>
        <w:numPr>
          <w:ilvl w:val="0"/>
          <w:numId w:val="4"/>
        </w:numPr>
      </w:pPr>
      <w:r w:rsidRPr="008D5D21">
        <w:rPr>
          <w:rtl/>
          <w:lang w:bidi="ar-SA"/>
        </w:rPr>
        <w:lastRenderedPageBreak/>
        <w:t>دریافت ساعات آزاد</w:t>
      </w:r>
      <w:r w:rsidRPr="008D5D21">
        <w:t xml:space="preserve"> (wdc_get_times)</w:t>
      </w:r>
    </w:p>
    <w:p w14:paraId="586A824E" w14:textId="77777777" w:rsidR="008D5D21" w:rsidRPr="008D5D21" w:rsidRDefault="008D5D21" w:rsidP="008D5D21">
      <w:pPr>
        <w:numPr>
          <w:ilvl w:val="0"/>
          <w:numId w:val="4"/>
        </w:numPr>
      </w:pPr>
      <w:r w:rsidRPr="008D5D21">
        <w:rPr>
          <w:rtl/>
          <w:lang w:bidi="ar-SA"/>
        </w:rPr>
        <w:t>رزرو نوبت</w:t>
      </w:r>
      <w:r w:rsidRPr="008D5D21">
        <w:t xml:space="preserve"> (wdc_book)</w:t>
      </w:r>
    </w:p>
    <w:p w14:paraId="0915D197" w14:textId="77777777" w:rsidR="008D5D21" w:rsidRPr="008D5D21" w:rsidRDefault="008D5D21" w:rsidP="008D5D21">
      <w:r w:rsidRPr="008D5D21">
        <w:rPr>
          <w:rtl/>
          <w:lang w:bidi="ar-SA"/>
        </w:rPr>
        <w:t>این کلاس قلب سیستم رزرو و عملکرد</w:t>
      </w:r>
      <w:r w:rsidRPr="008D5D21">
        <w:t xml:space="preserve"> AJAX </w:t>
      </w:r>
      <w:r w:rsidRPr="008D5D21">
        <w:rPr>
          <w:rtl/>
          <w:lang w:bidi="ar-SA"/>
        </w:rPr>
        <w:t>پلاگین است</w:t>
      </w:r>
      <w:r w:rsidRPr="008D5D21">
        <w:t>.</w:t>
      </w:r>
    </w:p>
    <w:p w14:paraId="25164CDF" w14:textId="3D9D69F5" w:rsidR="008D5D21" w:rsidRPr="008D5D21" w:rsidRDefault="008D5D21" w:rsidP="008D5D21"/>
    <w:p w14:paraId="638FD7A2" w14:textId="77777777" w:rsidR="008D5D21" w:rsidRDefault="008D5D21" w:rsidP="008D5D21">
      <w:pPr>
        <w:rPr>
          <w:bCs/>
          <w:rtl/>
        </w:rPr>
      </w:pPr>
      <w:r w:rsidRPr="008D5D21">
        <w:rPr>
          <w:bCs/>
        </w:rPr>
        <w:t>1️</w:t>
      </w:r>
      <w:r w:rsidRPr="008D5D21">
        <w:rPr>
          <w:rFonts w:ascii="Segoe UI Symbol" w:hAnsi="Segoe UI Symbol" w:cs="Segoe UI Symbol"/>
          <w:bCs/>
        </w:rPr>
        <w:t>⃣</w:t>
      </w:r>
      <w:r w:rsidRPr="008D5D21">
        <w:rPr>
          <w:bCs/>
        </w:rPr>
        <w:t xml:space="preserve"> </w:t>
      </w:r>
      <w:r w:rsidRPr="008D5D21">
        <w:rPr>
          <w:bCs/>
          <w:rtl/>
          <w:lang w:bidi="ar-SA"/>
        </w:rPr>
        <w:t>تابع</w:t>
      </w:r>
      <w:r w:rsidRPr="008D5D21">
        <w:rPr>
          <w:bCs/>
        </w:rPr>
        <w:t xml:space="preserve"> init()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5D21" w14:paraId="1F37CE84" w14:textId="77777777" w:rsidTr="008D5D21">
        <w:tc>
          <w:tcPr>
            <w:tcW w:w="9350" w:type="dxa"/>
          </w:tcPr>
          <w:p w14:paraId="1B9EB775" w14:textId="77777777" w:rsidR="008D5D21" w:rsidRPr="008D5D21" w:rsidRDefault="008D5D21" w:rsidP="008D5D21">
            <w:pPr>
              <w:pStyle w:val="code"/>
            </w:pPr>
            <w:r w:rsidRPr="008D5D21">
              <w:t>public static function init() {</w:t>
            </w:r>
          </w:p>
          <w:p w14:paraId="32F0D27B" w14:textId="77777777" w:rsidR="008D5D21" w:rsidRPr="008D5D21" w:rsidRDefault="008D5D21" w:rsidP="008D5D21">
            <w:pPr>
              <w:pStyle w:val="code"/>
            </w:pPr>
            <w:r w:rsidRPr="008D5D21">
              <w:t xml:space="preserve">    add_action('wp_enqueue_scripts', array(__CLASS__, 'public_assets'));</w:t>
            </w:r>
          </w:p>
          <w:p w14:paraId="5BC77D64" w14:textId="77777777" w:rsidR="008D5D21" w:rsidRPr="008D5D21" w:rsidRDefault="008D5D21" w:rsidP="008D5D21">
            <w:pPr>
              <w:pStyle w:val="code"/>
            </w:pPr>
            <w:r w:rsidRPr="008D5D21">
              <w:t xml:space="preserve">    add_action('admin_enqueue_scripts', array(__CLASS__, 'admin_assets'));</w:t>
            </w:r>
          </w:p>
          <w:p w14:paraId="0F2254D3" w14:textId="77777777" w:rsidR="008D5D21" w:rsidRPr="008D5D21" w:rsidRDefault="008D5D21" w:rsidP="008D5D21">
            <w:pPr>
              <w:pStyle w:val="code"/>
              <w:rPr>
                <w:rtl/>
              </w:rPr>
            </w:pPr>
          </w:p>
          <w:p w14:paraId="331CE0EB" w14:textId="77777777" w:rsidR="008D5D21" w:rsidRPr="008D5D21" w:rsidRDefault="008D5D21" w:rsidP="008D5D21">
            <w:pPr>
              <w:pStyle w:val="code"/>
            </w:pPr>
            <w:r w:rsidRPr="008D5D21">
              <w:t xml:space="preserve">    add_action('wp_ajax_wdc_get_times', array(__CLASS__, 'ajax_get_times'));</w:t>
            </w:r>
          </w:p>
          <w:p w14:paraId="75ED6F09" w14:textId="77777777" w:rsidR="008D5D21" w:rsidRPr="008D5D21" w:rsidRDefault="008D5D21" w:rsidP="008D5D21">
            <w:pPr>
              <w:pStyle w:val="code"/>
            </w:pPr>
            <w:r w:rsidRPr="008D5D21">
              <w:t xml:space="preserve">    add_action('wp_ajax_nopriv_wdc_get_times', array(__CLASS__, 'ajax_get_times'));</w:t>
            </w:r>
          </w:p>
          <w:p w14:paraId="30C99A0A" w14:textId="77777777" w:rsidR="008D5D21" w:rsidRPr="008D5D21" w:rsidRDefault="008D5D21" w:rsidP="008D5D21">
            <w:pPr>
              <w:pStyle w:val="code"/>
              <w:rPr>
                <w:rtl/>
              </w:rPr>
            </w:pPr>
          </w:p>
          <w:p w14:paraId="41274F85" w14:textId="77777777" w:rsidR="008D5D21" w:rsidRPr="008D5D21" w:rsidRDefault="008D5D21" w:rsidP="008D5D21">
            <w:pPr>
              <w:pStyle w:val="code"/>
            </w:pPr>
            <w:r w:rsidRPr="008D5D21">
              <w:t xml:space="preserve">    add_action('wp_ajax_wdc_book', array(__CLASS__, 'ajax_book'));</w:t>
            </w:r>
          </w:p>
          <w:p w14:paraId="1C226BA6" w14:textId="77777777" w:rsidR="008D5D21" w:rsidRPr="008D5D21" w:rsidRDefault="008D5D21" w:rsidP="008D5D21">
            <w:pPr>
              <w:pStyle w:val="code"/>
            </w:pPr>
            <w:r w:rsidRPr="008D5D21">
              <w:t xml:space="preserve">    add_action('wp_ajax_nopriv_wdc_book', array(__CLASS__, 'ajax_book'));</w:t>
            </w:r>
          </w:p>
          <w:p w14:paraId="3436390F" w14:textId="6F8879F9" w:rsidR="008D5D21" w:rsidRDefault="008D5D21" w:rsidP="008D5D21">
            <w:pPr>
              <w:pStyle w:val="code"/>
            </w:pPr>
            <w:r w:rsidRPr="008D5D21">
              <w:t>}</w:t>
            </w:r>
          </w:p>
        </w:tc>
      </w:tr>
    </w:tbl>
    <w:p w14:paraId="4688472F" w14:textId="77777777" w:rsidR="008D5D21" w:rsidRPr="008D5D21" w:rsidRDefault="008D5D21" w:rsidP="008D5D21">
      <w:pPr>
        <w:bidi w:val="0"/>
        <w:rPr>
          <w:bCs/>
        </w:rPr>
      </w:pPr>
    </w:p>
    <w:p w14:paraId="28080ED6" w14:textId="77777777" w:rsidR="008D5D21" w:rsidRPr="008D5D21" w:rsidRDefault="008D5D21" w:rsidP="008D5D21">
      <w:pPr>
        <w:rPr>
          <w:bCs/>
        </w:rPr>
      </w:pPr>
      <w:r w:rsidRPr="008D5D21">
        <w:rPr>
          <w:rFonts w:ascii="Segoe UI Symbol" w:hAnsi="Segoe UI Symbol" w:cs="Segoe UI Symbol"/>
          <w:bCs/>
        </w:rPr>
        <w:t>✔</w:t>
      </w:r>
      <w:r w:rsidRPr="008D5D21">
        <w:rPr>
          <w:bCs/>
        </w:rPr>
        <w:t xml:space="preserve"> </w:t>
      </w:r>
      <w:r w:rsidRPr="008D5D21">
        <w:rPr>
          <w:bCs/>
          <w:rtl/>
          <w:lang w:bidi="ar-SA"/>
        </w:rPr>
        <w:t>چه اتفاقی می‌افتد؟</w:t>
      </w:r>
    </w:p>
    <w:p w14:paraId="582DF345" w14:textId="77777777" w:rsidR="008D5D21" w:rsidRPr="008D5D21" w:rsidRDefault="008D5D21" w:rsidP="008D5D21">
      <w:pPr>
        <w:rPr>
          <w:bCs/>
        </w:rPr>
      </w:pPr>
      <w:r w:rsidRPr="008D5D21">
        <w:rPr>
          <w:bCs/>
          <w:rtl/>
        </w:rPr>
        <w:t>۱</w:t>
      </w:r>
      <w:r w:rsidRPr="008D5D21">
        <w:rPr>
          <w:bCs/>
        </w:rPr>
        <w:t xml:space="preserve">— </w:t>
      </w:r>
      <w:r w:rsidRPr="008D5D21">
        <w:rPr>
          <w:bCs/>
          <w:rtl/>
          <w:lang w:bidi="ar-SA"/>
        </w:rPr>
        <w:t>بارگذاری فایل‌ها در سایت</w:t>
      </w:r>
      <w:r w:rsidRPr="008D5D21">
        <w:rPr>
          <w:bCs/>
        </w:rPr>
        <w:t>:</w:t>
      </w:r>
    </w:p>
    <w:p w14:paraId="75DA7B80" w14:textId="77777777" w:rsidR="008D5D21" w:rsidRPr="008D5D21" w:rsidRDefault="008D5D21" w:rsidP="008D5D21">
      <w:pPr>
        <w:numPr>
          <w:ilvl w:val="0"/>
          <w:numId w:val="5"/>
        </w:numPr>
      </w:pPr>
      <w:r w:rsidRPr="008D5D21">
        <w:t xml:space="preserve">wp_enqueue_scripts → </w:t>
      </w:r>
      <w:r w:rsidRPr="008D5D21">
        <w:rPr>
          <w:rtl/>
          <w:lang w:bidi="ar-SA"/>
        </w:rPr>
        <w:t>فایل‌های قسمت عمومی سایت</w:t>
      </w:r>
    </w:p>
    <w:p w14:paraId="59C0CABF" w14:textId="77777777" w:rsidR="008D5D21" w:rsidRPr="008D5D21" w:rsidRDefault="008D5D21" w:rsidP="008D5D21">
      <w:pPr>
        <w:rPr>
          <w:bCs/>
        </w:rPr>
      </w:pPr>
      <w:r w:rsidRPr="008D5D21">
        <w:rPr>
          <w:bCs/>
          <w:rtl/>
        </w:rPr>
        <w:t>۲</w:t>
      </w:r>
      <w:r w:rsidRPr="008D5D21">
        <w:rPr>
          <w:bCs/>
        </w:rPr>
        <w:t xml:space="preserve">— </w:t>
      </w:r>
      <w:r w:rsidRPr="008D5D21">
        <w:rPr>
          <w:bCs/>
          <w:rtl/>
          <w:lang w:bidi="ar-SA"/>
        </w:rPr>
        <w:t>بارگذاری فایل‌ها در داشبورد وردپرس</w:t>
      </w:r>
      <w:r w:rsidRPr="008D5D21">
        <w:rPr>
          <w:bCs/>
        </w:rPr>
        <w:t>:</w:t>
      </w:r>
    </w:p>
    <w:p w14:paraId="542ED4EE" w14:textId="77777777" w:rsidR="008D5D21" w:rsidRPr="008D5D21" w:rsidRDefault="008D5D21" w:rsidP="008D5D21">
      <w:pPr>
        <w:numPr>
          <w:ilvl w:val="0"/>
          <w:numId w:val="6"/>
        </w:numPr>
      </w:pPr>
      <w:r w:rsidRPr="008D5D21">
        <w:t xml:space="preserve">admin_enqueue_scripts → </w:t>
      </w:r>
      <w:r w:rsidRPr="008D5D21">
        <w:rPr>
          <w:rtl/>
          <w:lang w:bidi="ar-SA"/>
        </w:rPr>
        <w:t>فایل‌های بخش مدیریت</w:t>
      </w:r>
    </w:p>
    <w:p w14:paraId="23AB9C9C" w14:textId="77777777" w:rsidR="008D5D21" w:rsidRPr="008D5D21" w:rsidRDefault="008D5D21" w:rsidP="008D5D21">
      <w:pPr>
        <w:rPr>
          <w:bCs/>
        </w:rPr>
      </w:pPr>
      <w:r w:rsidRPr="008D5D21">
        <w:rPr>
          <w:bCs/>
          <w:rtl/>
        </w:rPr>
        <w:t>۳</w:t>
      </w:r>
      <w:r w:rsidRPr="008D5D21">
        <w:rPr>
          <w:bCs/>
        </w:rPr>
        <w:t xml:space="preserve">— </w:t>
      </w:r>
      <w:r w:rsidRPr="008D5D21">
        <w:rPr>
          <w:bCs/>
          <w:rtl/>
          <w:lang w:bidi="ar-SA"/>
        </w:rPr>
        <w:t>ثبت</w:t>
      </w:r>
      <w:r w:rsidRPr="008D5D21">
        <w:rPr>
          <w:bCs/>
        </w:rPr>
        <w:t xml:space="preserve"> Ajax </w:t>
      </w:r>
      <w:r w:rsidRPr="008D5D21">
        <w:rPr>
          <w:bCs/>
          <w:rtl/>
          <w:lang w:bidi="ar-SA"/>
        </w:rPr>
        <w:t>برای کاربران واردشده و مهمان</w:t>
      </w:r>
      <w:r w:rsidRPr="008D5D21">
        <w:rPr>
          <w:bCs/>
        </w:rPr>
        <w:t>:</w:t>
      </w:r>
    </w:p>
    <w:p w14:paraId="09A3C09A" w14:textId="77777777" w:rsidR="008D5D21" w:rsidRPr="008D5D21" w:rsidRDefault="008D5D21" w:rsidP="008D5D21">
      <w:pPr>
        <w:numPr>
          <w:ilvl w:val="0"/>
          <w:numId w:val="7"/>
        </w:numPr>
      </w:pPr>
      <w:r w:rsidRPr="008D5D21">
        <w:t xml:space="preserve">wp_ajax_… → </w:t>
      </w:r>
      <w:r w:rsidRPr="008D5D21">
        <w:rPr>
          <w:rtl/>
          <w:lang w:bidi="ar-SA"/>
        </w:rPr>
        <w:t>برای کاربران لاگین‌شده</w:t>
      </w:r>
    </w:p>
    <w:p w14:paraId="6A2082B3" w14:textId="77777777" w:rsidR="008D5D21" w:rsidRPr="008D5D21" w:rsidRDefault="008D5D21" w:rsidP="008D5D21">
      <w:pPr>
        <w:numPr>
          <w:ilvl w:val="0"/>
          <w:numId w:val="7"/>
        </w:numPr>
      </w:pPr>
      <w:r w:rsidRPr="008D5D21">
        <w:t xml:space="preserve">wp_ajax_nopriv_… → </w:t>
      </w:r>
      <w:r w:rsidRPr="008D5D21">
        <w:rPr>
          <w:rtl/>
          <w:lang w:bidi="ar-SA"/>
        </w:rPr>
        <w:t>برای کاربران مهمان</w:t>
      </w:r>
    </w:p>
    <w:p w14:paraId="7C42F40D" w14:textId="77777777" w:rsidR="008D5D21" w:rsidRPr="008D5D21" w:rsidRDefault="008D5D21" w:rsidP="008D5D21">
      <w:pPr>
        <w:rPr>
          <w:bCs/>
        </w:rPr>
      </w:pPr>
      <w:r w:rsidRPr="008D5D21">
        <w:rPr>
          <w:rFonts w:ascii="Segoe UI Emoji" w:hAnsi="Segoe UI Emoji" w:cs="Segoe UI Emoji"/>
          <w:bCs/>
        </w:rPr>
        <w:t>📌</w:t>
      </w:r>
      <w:r w:rsidRPr="008D5D21">
        <w:rPr>
          <w:bCs/>
        </w:rPr>
        <w:t xml:space="preserve"> </w:t>
      </w:r>
      <w:r w:rsidRPr="008D5D21">
        <w:rPr>
          <w:bCs/>
          <w:rtl/>
          <w:lang w:bidi="ar-SA"/>
        </w:rPr>
        <w:t>چرا دو خط برای هر درخواست</w:t>
      </w:r>
      <w:r w:rsidRPr="008D5D21">
        <w:rPr>
          <w:bCs/>
        </w:rPr>
        <w:t xml:space="preserve"> AJAX </w:t>
      </w:r>
      <w:r w:rsidRPr="008D5D21">
        <w:rPr>
          <w:bCs/>
          <w:rtl/>
          <w:lang w:bidi="ar-SA"/>
        </w:rPr>
        <w:t>داریم؟</w:t>
      </w:r>
    </w:p>
    <w:p w14:paraId="2F998D8F" w14:textId="044F6DFA" w:rsidR="008D5D21" w:rsidRDefault="008D5D21" w:rsidP="008D5D21">
      <w:pPr>
        <w:rPr>
          <w:rtl/>
        </w:rPr>
      </w:pPr>
      <w:r w:rsidRPr="008D5D21">
        <w:rPr>
          <w:rtl/>
          <w:lang w:bidi="ar-SA"/>
        </w:rPr>
        <w:t>چون وردپرس دو سیستم</w:t>
      </w:r>
      <w:r w:rsidRPr="008D5D21">
        <w:t xml:space="preserve"> AJAX </w:t>
      </w:r>
      <w:r w:rsidRPr="008D5D21">
        <w:rPr>
          <w:rtl/>
          <w:lang w:bidi="ar-SA"/>
        </w:rPr>
        <w:t>دارد</w:t>
      </w:r>
      <w:r w:rsidRPr="008D5D21">
        <w:t>:</w:t>
      </w:r>
    </w:p>
    <w:tbl>
      <w:tblPr>
        <w:tblStyle w:val="PlainTable1"/>
        <w:tblW w:w="9119" w:type="dxa"/>
        <w:tblLook w:val="04A0" w:firstRow="1" w:lastRow="0" w:firstColumn="1" w:lastColumn="0" w:noHBand="0" w:noVBand="1"/>
      </w:tblPr>
      <w:tblGrid>
        <w:gridCol w:w="3314"/>
        <w:gridCol w:w="5805"/>
      </w:tblGrid>
      <w:tr w:rsidR="008D5D21" w:rsidRPr="008D5D21" w14:paraId="039B69DE" w14:textId="77777777" w:rsidTr="008D5D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52BC3" w14:textId="77777777" w:rsidR="008D5D21" w:rsidRPr="008D5D21" w:rsidRDefault="008D5D21" w:rsidP="008D5D21">
            <w:pPr>
              <w:spacing w:after="160" w:line="278" w:lineRule="auto"/>
              <w:rPr>
                <w:b/>
              </w:rPr>
            </w:pPr>
            <w:r w:rsidRPr="008D5D21">
              <w:rPr>
                <w:b/>
                <w:rtl/>
                <w:lang w:bidi="ar-SA"/>
              </w:rPr>
              <w:lastRenderedPageBreak/>
              <w:t>کاربران لاگین</w:t>
            </w:r>
          </w:p>
        </w:tc>
        <w:tc>
          <w:tcPr>
            <w:tcW w:w="0" w:type="auto"/>
            <w:hideMark/>
          </w:tcPr>
          <w:p w14:paraId="366CB653" w14:textId="77777777" w:rsidR="008D5D21" w:rsidRPr="008D5D21" w:rsidRDefault="008D5D21" w:rsidP="008D5D2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D5D21">
              <w:rPr>
                <w:b/>
              </w:rPr>
              <w:t>wp_ajax_XXXX</w:t>
            </w:r>
          </w:p>
        </w:tc>
      </w:tr>
      <w:tr w:rsidR="008D5D21" w:rsidRPr="008D5D21" w14:paraId="424288C8" w14:textId="77777777" w:rsidTr="008D5D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929B5" w14:textId="77777777" w:rsidR="008D5D21" w:rsidRPr="008D5D21" w:rsidRDefault="008D5D21" w:rsidP="008D5D21">
            <w:pPr>
              <w:spacing w:after="160" w:line="278" w:lineRule="auto"/>
            </w:pPr>
            <w:r w:rsidRPr="008D5D21">
              <w:rPr>
                <w:rtl/>
                <w:lang w:bidi="ar-SA"/>
              </w:rPr>
              <w:t>کاربران مهمان</w:t>
            </w:r>
          </w:p>
        </w:tc>
        <w:tc>
          <w:tcPr>
            <w:tcW w:w="0" w:type="auto"/>
            <w:hideMark/>
          </w:tcPr>
          <w:p w14:paraId="38021092" w14:textId="77777777" w:rsidR="008D5D21" w:rsidRPr="008D5D21" w:rsidRDefault="008D5D21" w:rsidP="008D5D2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D21">
              <w:t>wp_ajax_nopriv_XXXX</w:t>
            </w:r>
          </w:p>
        </w:tc>
      </w:tr>
    </w:tbl>
    <w:p w14:paraId="044CB229" w14:textId="77777777" w:rsidR="008D5D21" w:rsidRDefault="008D5D21" w:rsidP="008D5D21">
      <w:pPr>
        <w:rPr>
          <w:rtl/>
        </w:rPr>
      </w:pPr>
    </w:p>
    <w:p w14:paraId="656B12F8" w14:textId="77777777" w:rsidR="008D5D21" w:rsidRPr="008D5D21" w:rsidRDefault="008D5D21" w:rsidP="008D5D21">
      <w:r w:rsidRPr="008D5D21">
        <w:pict w14:anchorId="678D05C5">
          <v:rect id="_x0000_i1233" style="width:0;height:1.5pt" o:hralign="center" o:hrstd="t" o:hr="t" fillcolor="#a0a0a0" stroked="f"/>
        </w:pict>
      </w:r>
    </w:p>
    <w:p w14:paraId="57C3A3F6" w14:textId="77777777" w:rsidR="008D5D21" w:rsidRDefault="008D5D21" w:rsidP="008D5D21">
      <w:pPr>
        <w:rPr>
          <w:bCs/>
          <w:rtl/>
        </w:rPr>
      </w:pPr>
      <w:r w:rsidRPr="008D5D21">
        <w:rPr>
          <w:bCs/>
        </w:rPr>
        <w:t>2️</w:t>
      </w:r>
      <w:r w:rsidRPr="008D5D21">
        <w:rPr>
          <w:rFonts w:ascii="Segoe UI Symbol" w:hAnsi="Segoe UI Symbol" w:cs="Segoe UI Symbol"/>
          <w:bCs/>
        </w:rPr>
        <w:t>⃣</w:t>
      </w:r>
      <w:r w:rsidRPr="008D5D21">
        <w:rPr>
          <w:bCs/>
        </w:rPr>
        <w:t xml:space="preserve"> </w:t>
      </w:r>
      <w:r w:rsidRPr="008D5D21">
        <w:rPr>
          <w:bCs/>
          <w:rtl/>
          <w:lang w:bidi="ar-SA"/>
        </w:rPr>
        <w:t>بارگذاری فایل‌های بخش عمومی</w:t>
      </w:r>
      <w:r w:rsidRPr="008D5D21">
        <w:rPr>
          <w:bCs/>
        </w:rPr>
        <w:t xml:space="preserve"> (public)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5D21" w14:paraId="46201491" w14:textId="77777777" w:rsidTr="008D5D21">
        <w:tc>
          <w:tcPr>
            <w:tcW w:w="9350" w:type="dxa"/>
          </w:tcPr>
          <w:p w14:paraId="39CB3E23" w14:textId="77777777" w:rsidR="008D5D21" w:rsidRPr="008D5D21" w:rsidRDefault="008D5D21" w:rsidP="008D5D21">
            <w:pPr>
              <w:pStyle w:val="code"/>
            </w:pPr>
            <w:r w:rsidRPr="008D5D21">
              <w:t>public static function public_assets() {</w:t>
            </w:r>
          </w:p>
          <w:p w14:paraId="451B85D4" w14:textId="77777777" w:rsidR="008D5D21" w:rsidRPr="008D5D21" w:rsidRDefault="008D5D21" w:rsidP="008D5D21">
            <w:pPr>
              <w:pStyle w:val="code"/>
            </w:pPr>
            <w:r w:rsidRPr="008D5D21">
              <w:t xml:space="preserve">    wp_enqueue_style('wdc-public-style', WDC_PLUGIN_URL . 'public/css/public-style.css');</w:t>
            </w:r>
          </w:p>
          <w:p w14:paraId="4BE9E9EF" w14:textId="77777777" w:rsidR="008D5D21" w:rsidRPr="008D5D21" w:rsidRDefault="008D5D21" w:rsidP="008D5D21">
            <w:pPr>
              <w:pStyle w:val="code"/>
            </w:pPr>
            <w:r w:rsidRPr="008D5D21">
              <w:t xml:space="preserve">    wp_enqueue_script('wdc-public-js', WDC_PLUGIN_URL . 'public/js/booking.js', array('jquery'), null, true);</w:t>
            </w:r>
          </w:p>
          <w:p w14:paraId="67C06072" w14:textId="77777777" w:rsidR="008D5D21" w:rsidRPr="008D5D21" w:rsidRDefault="008D5D21" w:rsidP="008D5D21">
            <w:pPr>
              <w:pStyle w:val="code"/>
              <w:rPr>
                <w:rtl/>
              </w:rPr>
            </w:pPr>
          </w:p>
          <w:p w14:paraId="5A40E176" w14:textId="77777777" w:rsidR="008D5D21" w:rsidRPr="008D5D21" w:rsidRDefault="008D5D21" w:rsidP="008D5D21">
            <w:pPr>
              <w:pStyle w:val="code"/>
            </w:pPr>
            <w:r w:rsidRPr="008D5D21">
              <w:t xml:space="preserve">    wp_localize_script('wdc-public-js', 'WDC_Ajax', array(</w:t>
            </w:r>
          </w:p>
          <w:p w14:paraId="061642DD" w14:textId="77777777" w:rsidR="008D5D21" w:rsidRPr="008D5D21" w:rsidRDefault="008D5D21" w:rsidP="008D5D21">
            <w:pPr>
              <w:pStyle w:val="code"/>
            </w:pPr>
            <w:r w:rsidRPr="008D5D21">
              <w:t xml:space="preserve">        'ajax_url' =&gt; admin_url('admin-ajax.php'),</w:t>
            </w:r>
          </w:p>
          <w:p w14:paraId="1F0FC758" w14:textId="77777777" w:rsidR="008D5D21" w:rsidRPr="008D5D21" w:rsidRDefault="008D5D21" w:rsidP="008D5D21">
            <w:pPr>
              <w:pStyle w:val="code"/>
            </w:pPr>
            <w:r w:rsidRPr="008D5D21">
              <w:t xml:space="preserve">        'nonce' =&gt; wp_create_nonce('wdc_nonce')</w:t>
            </w:r>
          </w:p>
          <w:p w14:paraId="3B5F3124" w14:textId="77777777" w:rsidR="008D5D21" w:rsidRPr="008D5D21" w:rsidRDefault="008D5D21" w:rsidP="008D5D21">
            <w:pPr>
              <w:pStyle w:val="code"/>
              <w:rPr>
                <w:rtl/>
              </w:rPr>
            </w:pPr>
            <w:r w:rsidRPr="008D5D21">
              <w:t xml:space="preserve">    ));</w:t>
            </w:r>
          </w:p>
          <w:p w14:paraId="038CA845" w14:textId="4DED186E" w:rsidR="008D5D21" w:rsidRDefault="008D5D21" w:rsidP="008D5D21">
            <w:pPr>
              <w:pStyle w:val="code"/>
            </w:pPr>
            <w:r w:rsidRPr="008D5D21">
              <w:t>}</w:t>
            </w:r>
          </w:p>
        </w:tc>
      </w:tr>
    </w:tbl>
    <w:p w14:paraId="70EE47A8" w14:textId="77777777" w:rsidR="008D5D21" w:rsidRPr="008D5D21" w:rsidRDefault="008D5D21" w:rsidP="008D5D21">
      <w:pPr>
        <w:bidi w:val="0"/>
        <w:rPr>
          <w:bCs/>
        </w:rPr>
      </w:pPr>
    </w:p>
    <w:p w14:paraId="1F7296AC" w14:textId="77777777" w:rsidR="008D5D21" w:rsidRPr="008D5D21" w:rsidRDefault="008D5D21" w:rsidP="008D5D21">
      <w:pPr>
        <w:rPr>
          <w:bCs/>
        </w:rPr>
      </w:pPr>
      <w:r w:rsidRPr="008D5D21">
        <w:rPr>
          <w:rFonts w:ascii="Segoe UI Symbol" w:hAnsi="Segoe UI Symbol" w:cs="Segoe UI Symbol"/>
          <w:bCs/>
        </w:rPr>
        <w:t>✔</w:t>
      </w:r>
      <w:r w:rsidRPr="008D5D21">
        <w:rPr>
          <w:bCs/>
        </w:rPr>
        <w:t xml:space="preserve"> </w:t>
      </w:r>
      <w:r w:rsidRPr="008D5D21">
        <w:rPr>
          <w:bCs/>
          <w:rtl/>
          <w:lang w:bidi="ar-SA"/>
        </w:rPr>
        <w:t>وظیفه این بخش‌ها چیست؟</w:t>
      </w:r>
    </w:p>
    <w:p w14:paraId="0A0B072D" w14:textId="77777777" w:rsidR="008D5D21" w:rsidRDefault="008D5D21" w:rsidP="008D5D21">
      <w:pPr>
        <w:rPr>
          <w:bCs/>
          <w:rtl/>
          <w:lang w:bidi="ar-SA"/>
        </w:rPr>
      </w:pPr>
      <w:r w:rsidRPr="008D5D21">
        <w:rPr>
          <w:bCs/>
        </w:rPr>
        <w:t xml:space="preserve">1— </w:t>
      </w:r>
      <w:r w:rsidRPr="008D5D21">
        <w:rPr>
          <w:bCs/>
          <w:rtl/>
          <w:lang w:bidi="ar-SA"/>
        </w:rPr>
        <w:t>بارگذاری</w:t>
      </w:r>
      <w:r w:rsidRPr="008D5D21">
        <w:rPr>
          <w:bCs/>
        </w:rPr>
        <w:t xml:space="preserve"> CSS </w:t>
      </w:r>
      <w:r w:rsidRPr="008D5D21">
        <w:rPr>
          <w:bCs/>
          <w:rtl/>
          <w:lang w:bidi="ar-SA"/>
        </w:rPr>
        <w:t>و</w:t>
      </w:r>
      <w:r w:rsidRPr="008D5D21">
        <w:rPr>
          <w:bCs/>
        </w:rPr>
        <w:t xml:space="preserve"> JS </w:t>
      </w:r>
      <w:r w:rsidRPr="008D5D21">
        <w:rPr>
          <w:bCs/>
          <w:rtl/>
          <w:lang w:bidi="ar-SA"/>
        </w:rPr>
        <w:t>مخصوص فرم رزرو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5D21" w14:paraId="5EB91F5F" w14:textId="77777777" w:rsidTr="008D5D21">
        <w:tc>
          <w:tcPr>
            <w:tcW w:w="9350" w:type="dxa"/>
          </w:tcPr>
          <w:p w14:paraId="277DE53E" w14:textId="77777777" w:rsidR="008D5D21" w:rsidRPr="008D5D21" w:rsidRDefault="008D5D21" w:rsidP="008D5D21">
            <w:pPr>
              <w:pStyle w:val="code"/>
            </w:pPr>
            <w:r w:rsidRPr="008D5D21">
              <w:t>public/css/public-style.css</w:t>
            </w:r>
          </w:p>
          <w:p w14:paraId="24C2C2D5" w14:textId="23D04747" w:rsidR="008D5D21" w:rsidRDefault="008D5D21" w:rsidP="008D5D21">
            <w:pPr>
              <w:pStyle w:val="code"/>
            </w:pPr>
            <w:r w:rsidRPr="008D5D21">
              <w:t>public/js/booking.js</w:t>
            </w:r>
          </w:p>
        </w:tc>
      </w:tr>
    </w:tbl>
    <w:p w14:paraId="148767C7" w14:textId="77777777" w:rsidR="008D5D21" w:rsidRDefault="008D5D21" w:rsidP="008D5D21">
      <w:pPr>
        <w:rPr>
          <w:bCs/>
          <w:rtl/>
        </w:rPr>
      </w:pPr>
    </w:p>
    <w:p w14:paraId="1F61DC92" w14:textId="611C44C7" w:rsidR="008D5D21" w:rsidRPr="008D5D21" w:rsidRDefault="008D5D21" w:rsidP="008D5D21">
      <w:pPr>
        <w:rPr>
          <w:bCs/>
        </w:rPr>
      </w:pPr>
      <w:r w:rsidRPr="008D5D21">
        <w:rPr>
          <w:bCs/>
        </w:rPr>
        <w:t xml:space="preserve"> </w:t>
      </w:r>
      <w:r w:rsidRPr="008D5D21">
        <w:rPr>
          <w:bCs/>
          <w:rtl/>
          <w:lang w:bidi="ar-SA"/>
        </w:rPr>
        <w:t>تبدیل یک مقدار</w:t>
      </w:r>
      <w:r w:rsidRPr="008D5D21">
        <w:rPr>
          <w:bCs/>
        </w:rPr>
        <w:t xml:space="preserve"> PHP </w:t>
      </w:r>
      <w:r w:rsidRPr="008D5D21">
        <w:rPr>
          <w:bCs/>
          <w:rtl/>
          <w:lang w:bidi="ar-SA"/>
        </w:rPr>
        <w:t>به</w:t>
      </w:r>
      <w:r w:rsidRPr="008D5D21">
        <w:rPr>
          <w:bCs/>
        </w:rPr>
        <w:t xml:space="preserve"> JS</w:t>
      </w:r>
    </w:p>
    <w:p w14:paraId="08578072" w14:textId="77777777" w:rsidR="008D5D21" w:rsidRDefault="008D5D21" w:rsidP="008D5D21">
      <w:pPr>
        <w:rPr>
          <w:rtl/>
        </w:rPr>
      </w:pPr>
      <w:r w:rsidRPr="008D5D21">
        <w:rPr>
          <w:rtl/>
          <w:lang w:bidi="ar-SA"/>
        </w:rPr>
        <w:t xml:space="preserve">با </w:t>
      </w:r>
      <w:r w:rsidRPr="008D5D21">
        <w:t xml:space="preserve">wp_localize_script </w:t>
      </w:r>
      <w:r w:rsidRPr="008D5D21">
        <w:rPr>
          <w:rtl/>
          <w:lang w:bidi="ar-SA"/>
        </w:rPr>
        <w:t>ما اطلاعات مهم را به جاوااسکریپت می‌دهیم</w:t>
      </w:r>
      <w:r w:rsidRPr="008D5D21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5D21" w14:paraId="080C209B" w14:textId="77777777" w:rsidTr="008D5D21">
        <w:tc>
          <w:tcPr>
            <w:tcW w:w="9350" w:type="dxa"/>
          </w:tcPr>
          <w:p w14:paraId="658DB8E7" w14:textId="77777777" w:rsidR="008D5D21" w:rsidRDefault="008D5D21" w:rsidP="008D5D21">
            <w:pPr>
              <w:pStyle w:val="code"/>
            </w:pPr>
            <w:r>
              <w:t>WDC_Ajax.ajax_url</w:t>
            </w:r>
          </w:p>
          <w:p w14:paraId="2A5488AD" w14:textId="08FB6737" w:rsidR="008D5D21" w:rsidRDefault="008D5D21" w:rsidP="008D5D21">
            <w:pPr>
              <w:pStyle w:val="code"/>
            </w:pPr>
            <w:r>
              <w:t>WDC_Ajax.nonce</w:t>
            </w:r>
          </w:p>
        </w:tc>
      </w:tr>
    </w:tbl>
    <w:p w14:paraId="3984526B" w14:textId="77777777" w:rsidR="008D5D21" w:rsidRPr="008D5D21" w:rsidRDefault="008D5D21" w:rsidP="008D5D21">
      <w:pPr>
        <w:bidi w:val="0"/>
      </w:pPr>
    </w:p>
    <w:p w14:paraId="75C98DF9" w14:textId="77777777" w:rsidR="008D5D21" w:rsidRPr="008D5D21" w:rsidRDefault="008D5D21" w:rsidP="008D5D21">
      <w:r w:rsidRPr="008D5D21">
        <w:rPr>
          <w:rtl/>
          <w:lang w:bidi="ar-SA"/>
        </w:rPr>
        <w:t>این‌ها برای ارسال درخواست‌های</w:t>
      </w:r>
      <w:r w:rsidRPr="008D5D21">
        <w:t xml:space="preserve"> AJAX </w:t>
      </w:r>
      <w:r w:rsidRPr="008D5D21">
        <w:rPr>
          <w:rtl/>
          <w:lang w:bidi="ar-SA"/>
        </w:rPr>
        <w:t>ضروری‌اند</w:t>
      </w:r>
      <w:r w:rsidRPr="008D5D21">
        <w:t>.</w:t>
      </w:r>
    </w:p>
    <w:p w14:paraId="50587F18" w14:textId="77777777" w:rsidR="008D5D21" w:rsidRPr="008D5D21" w:rsidRDefault="008D5D21" w:rsidP="008D5D21">
      <w:r w:rsidRPr="008D5D21">
        <w:pict w14:anchorId="28234709">
          <v:rect id="_x0000_i1234" style="width:0;height:1.5pt" o:hralign="center" o:hrstd="t" o:hr="t" fillcolor="#a0a0a0" stroked="f"/>
        </w:pict>
      </w:r>
    </w:p>
    <w:p w14:paraId="6E109C73" w14:textId="77777777" w:rsidR="008D5D21" w:rsidRDefault="008D5D21" w:rsidP="008D5D21">
      <w:pPr>
        <w:rPr>
          <w:bCs/>
          <w:rtl/>
          <w:lang w:bidi="ar-SA"/>
        </w:rPr>
      </w:pPr>
      <w:r w:rsidRPr="008D5D21">
        <w:rPr>
          <w:bCs/>
        </w:rPr>
        <w:t>3️</w:t>
      </w:r>
      <w:r w:rsidRPr="008D5D21">
        <w:rPr>
          <w:rFonts w:ascii="Segoe UI Symbol" w:hAnsi="Segoe UI Symbol" w:cs="Segoe UI Symbol"/>
          <w:bCs/>
        </w:rPr>
        <w:t>⃣</w:t>
      </w:r>
      <w:r w:rsidRPr="008D5D21">
        <w:rPr>
          <w:bCs/>
        </w:rPr>
        <w:t xml:space="preserve"> </w:t>
      </w:r>
      <w:r w:rsidRPr="008D5D21">
        <w:rPr>
          <w:bCs/>
          <w:rtl/>
          <w:lang w:bidi="ar-SA"/>
        </w:rPr>
        <w:t>بارگذاری فایل‌های بخش مدیریت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5D21" w14:paraId="2EE50BC9" w14:textId="77777777" w:rsidTr="008D5D21">
        <w:tc>
          <w:tcPr>
            <w:tcW w:w="9350" w:type="dxa"/>
          </w:tcPr>
          <w:p w14:paraId="787CB6C4" w14:textId="77777777" w:rsidR="008D5D21" w:rsidRPr="008D5D21" w:rsidRDefault="008D5D21" w:rsidP="008D5D21">
            <w:pPr>
              <w:pStyle w:val="code"/>
            </w:pPr>
            <w:r w:rsidRPr="008D5D21">
              <w:t>public static function admin_assets($hook) {</w:t>
            </w:r>
          </w:p>
          <w:p w14:paraId="637C844C" w14:textId="77777777" w:rsidR="008D5D21" w:rsidRPr="008D5D21" w:rsidRDefault="008D5D21" w:rsidP="008D5D21">
            <w:pPr>
              <w:pStyle w:val="code"/>
            </w:pPr>
            <w:r w:rsidRPr="008D5D21">
              <w:lastRenderedPageBreak/>
              <w:t xml:space="preserve">    wp_enqueue_style('wdc-admin-style', WDC_PLUGIN_URL . 'admin/css/admin-style.css');</w:t>
            </w:r>
          </w:p>
          <w:p w14:paraId="3AEC44A1" w14:textId="77777777" w:rsidR="008D5D21" w:rsidRPr="008D5D21" w:rsidRDefault="008D5D21" w:rsidP="008D5D21">
            <w:pPr>
              <w:pStyle w:val="code"/>
            </w:pPr>
            <w:r w:rsidRPr="008D5D21">
              <w:t xml:space="preserve">    wp_enqueue_script('wdc-admin-js', WDC_PLUGIN_URL . 'admin/js/admin.js', array('jquery'), null, true);</w:t>
            </w:r>
          </w:p>
          <w:p w14:paraId="1A2F97F3" w14:textId="1511B958" w:rsidR="008D5D21" w:rsidRDefault="008D5D21" w:rsidP="008D5D21">
            <w:pPr>
              <w:pStyle w:val="code"/>
            </w:pPr>
            <w:r w:rsidRPr="008D5D21">
              <w:t>}</w:t>
            </w:r>
          </w:p>
        </w:tc>
      </w:tr>
    </w:tbl>
    <w:p w14:paraId="6E09253D" w14:textId="77777777" w:rsidR="008D5D21" w:rsidRPr="008D5D21" w:rsidRDefault="008D5D21" w:rsidP="008D5D21">
      <w:pPr>
        <w:bidi w:val="0"/>
        <w:rPr>
          <w:bCs/>
        </w:rPr>
      </w:pPr>
    </w:p>
    <w:p w14:paraId="721625B0" w14:textId="77777777" w:rsidR="008D5D21" w:rsidRPr="008D5D21" w:rsidRDefault="008D5D21" w:rsidP="008D5D21">
      <w:pPr>
        <w:rPr>
          <w:bCs/>
        </w:rPr>
      </w:pPr>
      <w:r w:rsidRPr="008D5D21">
        <w:rPr>
          <w:rFonts w:ascii="Segoe UI Symbol" w:hAnsi="Segoe UI Symbol" w:cs="Segoe UI Symbol"/>
          <w:bCs/>
        </w:rPr>
        <w:t>✔</w:t>
      </w:r>
      <w:r w:rsidRPr="008D5D21">
        <w:rPr>
          <w:bCs/>
        </w:rPr>
        <w:t xml:space="preserve"> </w:t>
      </w:r>
      <w:r w:rsidRPr="008D5D21">
        <w:rPr>
          <w:bCs/>
          <w:rtl/>
          <w:lang w:bidi="ar-SA"/>
        </w:rPr>
        <w:t>وظیفه؟</w:t>
      </w:r>
    </w:p>
    <w:p w14:paraId="56B0CC45" w14:textId="77777777" w:rsidR="008D5D21" w:rsidRPr="008D5D21" w:rsidRDefault="008D5D21" w:rsidP="008D5D21">
      <w:r w:rsidRPr="008D5D21">
        <w:t xml:space="preserve">CSS </w:t>
      </w:r>
      <w:r w:rsidRPr="008D5D21">
        <w:rPr>
          <w:rtl/>
          <w:lang w:bidi="ar-SA"/>
        </w:rPr>
        <w:t>و</w:t>
      </w:r>
      <w:r w:rsidRPr="008D5D21">
        <w:t xml:space="preserve"> JS </w:t>
      </w:r>
      <w:r w:rsidRPr="008D5D21">
        <w:rPr>
          <w:rtl/>
          <w:lang w:bidi="ar-SA"/>
        </w:rPr>
        <w:t>برای صفحات مدیریت (مثلاً جدول ساعات کاری)</w:t>
      </w:r>
    </w:p>
    <w:p w14:paraId="2F1132FD" w14:textId="77777777" w:rsidR="008D5D21" w:rsidRPr="008D5D21" w:rsidRDefault="008D5D21" w:rsidP="008D5D21">
      <w:pPr>
        <w:rPr>
          <w:bCs/>
        </w:rPr>
      </w:pPr>
      <w:r w:rsidRPr="008D5D21">
        <w:rPr>
          <w:bCs/>
        </w:rPr>
        <w:t>4️</w:t>
      </w:r>
      <w:r w:rsidRPr="008D5D21">
        <w:rPr>
          <w:rFonts w:ascii="Segoe UI Symbol" w:hAnsi="Segoe UI Symbol" w:cs="Segoe UI Symbol"/>
          <w:bCs/>
        </w:rPr>
        <w:t>⃣</w:t>
      </w:r>
      <w:r w:rsidRPr="008D5D21">
        <w:rPr>
          <w:bCs/>
        </w:rPr>
        <w:t xml:space="preserve"> AJAX </w:t>
      </w:r>
      <w:r w:rsidRPr="008D5D21">
        <w:rPr>
          <w:bCs/>
          <w:rtl/>
          <w:lang w:bidi="ar-SA"/>
        </w:rPr>
        <w:t>دریافت ساعات آزاد</w:t>
      </w:r>
    </w:p>
    <w:p w14:paraId="41DDE7E8" w14:textId="77777777" w:rsidR="008D5D21" w:rsidRDefault="008D5D21" w:rsidP="008D5D21">
      <w:pPr>
        <w:rPr>
          <w:bCs/>
          <w:rtl/>
        </w:rPr>
      </w:pPr>
      <w:r w:rsidRPr="008D5D21">
        <w:rPr>
          <w:rFonts w:ascii="Segoe UI Emoji" w:hAnsi="Segoe UI Emoji" w:cs="Segoe UI Emoji"/>
          <w:bCs/>
        </w:rPr>
        <w:t>📌</w:t>
      </w:r>
      <w:r w:rsidRPr="008D5D21">
        <w:rPr>
          <w:bCs/>
        </w:rPr>
        <w:t xml:space="preserve"> </w:t>
      </w:r>
      <w:r w:rsidRPr="008D5D21">
        <w:rPr>
          <w:bCs/>
          <w:rtl/>
          <w:lang w:bidi="ar-SA"/>
        </w:rPr>
        <w:t>مهم‌ترین بخش پلاگین</w:t>
      </w:r>
      <w:r w:rsidRPr="008D5D21">
        <w:rPr>
          <w:bCs/>
        </w:rPr>
        <w:t>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5D21" w14:paraId="48918972" w14:textId="77777777" w:rsidTr="008D5D21">
        <w:tc>
          <w:tcPr>
            <w:tcW w:w="9350" w:type="dxa"/>
          </w:tcPr>
          <w:p w14:paraId="0B4EEF20" w14:textId="77777777" w:rsidR="008D5D21" w:rsidRPr="008D5D21" w:rsidRDefault="008D5D21" w:rsidP="008D5D21">
            <w:pPr>
              <w:pStyle w:val="code"/>
            </w:pPr>
            <w:r w:rsidRPr="008D5D21">
              <w:t>public static function ajax_get_times() {</w:t>
            </w:r>
          </w:p>
          <w:p w14:paraId="48DFB0E1" w14:textId="6E384C7B" w:rsidR="008D5D21" w:rsidRDefault="008D5D21" w:rsidP="008D5D21">
            <w:pPr>
              <w:pStyle w:val="code"/>
            </w:pPr>
            <w:r w:rsidRPr="008D5D21">
              <w:t xml:space="preserve">    check_ajax_referer('wdc_nonce', 'nonce');</w:t>
            </w:r>
          </w:p>
        </w:tc>
      </w:tr>
    </w:tbl>
    <w:p w14:paraId="1F3BDE7F" w14:textId="77777777" w:rsidR="008D5D21" w:rsidRPr="008D5D21" w:rsidRDefault="008D5D21" w:rsidP="008D5D21">
      <w:pPr>
        <w:bidi w:val="0"/>
        <w:rPr>
          <w:bCs/>
        </w:rPr>
      </w:pPr>
    </w:p>
    <w:p w14:paraId="7540709B" w14:textId="77777777" w:rsidR="008D5D21" w:rsidRPr="008D5D21" w:rsidRDefault="008D5D21" w:rsidP="008D5D21">
      <w:pPr>
        <w:rPr>
          <w:bCs/>
        </w:rPr>
      </w:pPr>
      <w:r w:rsidRPr="008D5D21">
        <w:rPr>
          <w:rFonts w:ascii="Segoe UI Symbol" w:hAnsi="Segoe UI Symbol" w:cs="Segoe UI Symbol"/>
          <w:bCs/>
        </w:rPr>
        <w:t>✔</w:t>
      </w:r>
      <w:r w:rsidRPr="008D5D21">
        <w:rPr>
          <w:bCs/>
        </w:rPr>
        <w:t xml:space="preserve"> </w:t>
      </w:r>
      <w:r w:rsidRPr="008D5D21">
        <w:rPr>
          <w:bCs/>
          <w:rtl/>
        </w:rPr>
        <w:t>۱</w:t>
      </w:r>
      <w:r w:rsidRPr="008D5D21">
        <w:rPr>
          <w:bCs/>
        </w:rPr>
        <w:t xml:space="preserve">— </w:t>
      </w:r>
      <w:r w:rsidRPr="008D5D21">
        <w:rPr>
          <w:bCs/>
          <w:rtl/>
          <w:lang w:bidi="ar-SA"/>
        </w:rPr>
        <w:t>امنیت</w:t>
      </w:r>
    </w:p>
    <w:p w14:paraId="442CE99D" w14:textId="77777777" w:rsidR="008D5D21" w:rsidRPr="008D5D21" w:rsidRDefault="008D5D21" w:rsidP="008D5D21">
      <w:r w:rsidRPr="008D5D21">
        <w:rPr>
          <w:rtl/>
          <w:lang w:bidi="ar-SA"/>
        </w:rPr>
        <w:t>بررسی</w:t>
      </w:r>
      <w:r w:rsidRPr="008D5D21">
        <w:t xml:space="preserve"> nonce → </w:t>
      </w:r>
      <w:r w:rsidRPr="008D5D21">
        <w:rPr>
          <w:rtl/>
          <w:lang w:bidi="ar-SA"/>
        </w:rPr>
        <w:t>جلوگیری از حمله</w:t>
      </w:r>
      <w:r w:rsidRPr="008D5D21">
        <w:t xml:space="preserve"> CSRF</w:t>
      </w:r>
    </w:p>
    <w:p w14:paraId="0A0AF6E4" w14:textId="77777777" w:rsidR="008D5D21" w:rsidRPr="008D5D21" w:rsidRDefault="008D5D21" w:rsidP="008D5D21">
      <w:r w:rsidRPr="008D5D21">
        <w:pict w14:anchorId="10DB4183">
          <v:rect id="_x0000_i1236" style="width:0;height:1.5pt" o:hralign="center" o:hrstd="t" o:hr="t" fillcolor="#a0a0a0" stroked="f"/>
        </w:pict>
      </w:r>
    </w:p>
    <w:p w14:paraId="61AE4DE9" w14:textId="77777777" w:rsidR="008D5D21" w:rsidRDefault="008D5D21" w:rsidP="008D5D21">
      <w:pPr>
        <w:rPr>
          <w:bCs/>
          <w:rtl/>
        </w:rPr>
      </w:pPr>
      <w:r w:rsidRPr="008D5D21">
        <w:rPr>
          <w:rFonts w:ascii="Segoe UI Symbol" w:hAnsi="Segoe UI Symbol" w:cs="Segoe UI Symbol"/>
          <w:bCs/>
        </w:rPr>
        <w:t>✔</w:t>
      </w:r>
      <w:r w:rsidRPr="008D5D21">
        <w:rPr>
          <w:bCs/>
        </w:rPr>
        <w:t xml:space="preserve"> </w:t>
      </w:r>
      <w:r w:rsidRPr="008D5D21">
        <w:rPr>
          <w:bCs/>
          <w:rtl/>
        </w:rPr>
        <w:t>۲</w:t>
      </w:r>
      <w:r w:rsidRPr="008D5D21">
        <w:rPr>
          <w:bCs/>
        </w:rPr>
        <w:t xml:space="preserve">— </w:t>
      </w:r>
      <w:r w:rsidRPr="008D5D21">
        <w:rPr>
          <w:bCs/>
          <w:rtl/>
          <w:lang w:bidi="ar-SA"/>
        </w:rPr>
        <w:t>دریافت تاریخ از درخواست</w:t>
      </w:r>
      <w:r w:rsidRPr="008D5D21">
        <w:rPr>
          <w:bCs/>
        </w:rPr>
        <w:t xml:space="preserve"> AJAX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5D21" w14:paraId="7F0D8563" w14:textId="77777777" w:rsidTr="008D5D21">
        <w:tc>
          <w:tcPr>
            <w:tcW w:w="9350" w:type="dxa"/>
          </w:tcPr>
          <w:p w14:paraId="1E448C8B" w14:textId="77777777" w:rsidR="008D5D21" w:rsidRPr="008D5D21" w:rsidRDefault="008D5D21" w:rsidP="008D5D21">
            <w:pPr>
              <w:pStyle w:val="code"/>
            </w:pPr>
            <w:r w:rsidRPr="008D5D21">
              <w:t>$date = sanitize_text_field($_POST['date']);</w:t>
            </w:r>
          </w:p>
          <w:p w14:paraId="23AEAC1C" w14:textId="46D06445" w:rsidR="008D5D21" w:rsidRDefault="008D5D21" w:rsidP="008D5D21">
            <w:pPr>
              <w:pStyle w:val="code"/>
            </w:pPr>
            <w:r w:rsidRPr="008D5D21">
              <w:t>$timestamp = strtotime($date);</w:t>
            </w:r>
          </w:p>
        </w:tc>
      </w:tr>
    </w:tbl>
    <w:p w14:paraId="526887DC" w14:textId="77777777" w:rsidR="008D5D21" w:rsidRPr="008D5D21" w:rsidRDefault="008D5D21" w:rsidP="008D5D21">
      <w:pPr>
        <w:bidi w:val="0"/>
        <w:rPr>
          <w:bCs/>
        </w:rPr>
      </w:pPr>
    </w:p>
    <w:p w14:paraId="4108F8C6" w14:textId="77777777" w:rsidR="008D5D21" w:rsidRDefault="008D5D21" w:rsidP="008D5D21">
      <w:pPr>
        <w:rPr>
          <w:rtl/>
        </w:rPr>
      </w:pPr>
      <w:r w:rsidRPr="008D5D21">
        <w:rPr>
          <w:rtl/>
          <w:lang w:bidi="ar-SA"/>
        </w:rPr>
        <w:t>اگر تاریخ نادرست بود</w:t>
      </w:r>
      <w:r w:rsidRPr="008D5D21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5D21" w14:paraId="2F445BCB" w14:textId="77777777" w:rsidTr="008D5D21">
        <w:tc>
          <w:tcPr>
            <w:tcW w:w="9350" w:type="dxa"/>
          </w:tcPr>
          <w:p w14:paraId="1EB8B6AA" w14:textId="504C289A" w:rsidR="008D5D21" w:rsidRDefault="008D5D21" w:rsidP="008D5D21">
            <w:pPr>
              <w:bidi w:val="0"/>
            </w:pPr>
            <w:r w:rsidRPr="008D5D21">
              <w:t>wp_send_json_error('</w:t>
            </w:r>
            <w:r w:rsidRPr="008D5D21">
              <w:rPr>
                <w:rtl/>
              </w:rPr>
              <w:t>تار</w:t>
            </w:r>
            <w:r w:rsidRPr="008D5D21">
              <w:rPr>
                <w:rFonts w:hint="cs"/>
                <w:rtl/>
              </w:rPr>
              <w:t>ی</w:t>
            </w:r>
            <w:r w:rsidRPr="008D5D21">
              <w:rPr>
                <w:rFonts w:hint="eastAsia"/>
                <w:rtl/>
              </w:rPr>
              <w:t>خ</w:t>
            </w:r>
            <w:r w:rsidRPr="008D5D21">
              <w:rPr>
                <w:rtl/>
              </w:rPr>
              <w:t xml:space="preserve"> نامعتبر</w:t>
            </w:r>
            <w:r w:rsidRPr="008D5D21">
              <w:t>');</w:t>
            </w:r>
          </w:p>
        </w:tc>
      </w:tr>
    </w:tbl>
    <w:p w14:paraId="340BA29C" w14:textId="77777777" w:rsidR="008D5D21" w:rsidRPr="008D5D21" w:rsidRDefault="008D5D21" w:rsidP="008D5D21">
      <w:pPr>
        <w:bidi w:val="0"/>
      </w:pPr>
    </w:p>
    <w:p w14:paraId="3F68B029" w14:textId="77777777" w:rsidR="008D5D21" w:rsidRDefault="008D5D21" w:rsidP="008D5D21">
      <w:pPr>
        <w:rPr>
          <w:bCs/>
          <w:rtl/>
          <w:lang w:bidi="ar-SA"/>
        </w:rPr>
      </w:pPr>
      <w:r w:rsidRPr="008D5D21">
        <w:rPr>
          <w:rFonts w:ascii="Segoe UI Symbol" w:hAnsi="Segoe UI Symbol" w:cs="Segoe UI Symbol"/>
          <w:bCs/>
        </w:rPr>
        <w:t>✔</w:t>
      </w:r>
      <w:r w:rsidRPr="008D5D21">
        <w:rPr>
          <w:bCs/>
        </w:rPr>
        <w:t xml:space="preserve"> </w:t>
      </w:r>
      <w:r w:rsidRPr="008D5D21">
        <w:rPr>
          <w:bCs/>
          <w:rtl/>
        </w:rPr>
        <w:t>۳</w:t>
      </w:r>
      <w:r w:rsidRPr="008D5D21">
        <w:rPr>
          <w:bCs/>
        </w:rPr>
        <w:t xml:space="preserve">— </w:t>
      </w:r>
      <w:r w:rsidRPr="008D5D21">
        <w:rPr>
          <w:bCs/>
          <w:rtl/>
          <w:lang w:bidi="ar-SA"/>
        </w:rPr>
        <w:t>تبدیل تاریخ به روز هفته (0 تا 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5D21" w14:paraId="253CB8A6" w14:textId="77777777" w:rsidTr="008D5D21">
        <w:tc>
          <w:tcPr>
            <w:tcW w:w="9350" w:type="dxa"/>
          </w:tcPr>
          <w:p w14:paraId="3DF2C357" w14:textId="2B4B7522" w:rsidR="008D5D21" w:rsidRDefault="008D5D21" w:rsidP="008D5D21">
            <w:pPr>
              <w:pStyle w:val="code"/>
            </w:pPr>
            <w:r w:rsidRPr="008D5D21">
              <w:t>$weekday = (int) date('w', $timestamp);</w:t>
            </w:r>
          </w:p>
        </w:tc>
      </w:tr>
    </w:tbl>
    <w:p w14:paraId="1B8D6A09" w14:textId="77777777" w:rsidR="008D5D21" w:rsidRPr="008D5D21" w:rsidRDefault="008D5D21" w:rsidP="008D5D21">
      <w:pPr>
        <w:bidi w:val="0"/>
        <w:rPr>
          <w:bCs/>
        </w:rPr>
      </w:pPr>
    </w:p>
    <w:p w14:paraId="25E57F6F" w14:textId="77777777" w:rsidR="008D5D21" w:rsidRDefault="008D5D21" w:rsidP="008D5D21">
      <w:pPr>
        <w:rPr>
          <w:bCs/>
          <w:rtl/>
        </w:rPr>
      </w:pPr>
      <w:r w:rsidRPr="008D5D21">
        <w:rPr>
          <w:bCs/>
          <w:rtl/>
          <w:lang w:bidi="ar-SA"/>
        </w:rPr>
        <w:t>نکته مهم</w:t>
      </w:r>
      <w:r w:rsidRPr="008D5D21">
        <w:rPr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5D21" w14:paraId="06E4C101" w14:textId="77777777" w:rsidTr="008D5D21">
        <w:tc>
          <w:tcPr>
            <w:tcW w:w="9350" w:type="dxa"/>
          </w:tcPr>
          <w:p w14:paraId="1F3672F4" w14:textId="7AADDE76" w:rsidR="008D5D21" w:rsidRDefault="008D5D21" w:rsidP="008D5D21">
            <w:pPr>
              <w:pStyle w:val="code"/>
            </w:pPr>
            <w:r w:rsidRPr="008D5D21">
              <w:t>$schedules = $wpdb-&gt;get_results("SELECT * FROM ... WHERE weekday = X");</w:t>
            </w:r>
          </w:p>
        </w:tc>
      </w:tr>
    </w:tbl>
    <w:p w14:paraId="58D42041" w14:textId="77777777" w:rsidR="008D5D21" w:rsidRPr="008D5D21" w:rsidRDefault="008D5D21" w:rsidP="008D5D21">
      <w:pPr>
        <w:bidi w:val="0"/>
        <w:rPr>
          <w:bCs/>
        </w:rPr>
      </w:pPr>
    </w:p>
    <w:p w14:paraId="705696B2" w14:textId="77777777" w:rsidR="008D5D21" w:rsidRPr="008D5D21" w:rsidRDefault="008D5D21" w:rsidP="008D5D21">
      <w:pPr>
        <w:numPr>
          <w:ilvl w:val="0"/>
          <w:numId w:val="8"/>
        </w:numPr>
      </w:pPr>
      <w:r w:rsidRPr="008D5D21">
        <w:lastRenderedPageBreak/>
        <w:t xml:space="preserve">0 → </w:t>
      </w:r>
      <w:r w:rsidRPr="008D5D21">
        <w:rPr>
          <w:rtl/>
          <w:lang w:bidi="ar-SA"/>
        </w:rPr>
        <w:t>یکشنبه</w:t>
      </w:r>
    </w:p>
    <w:p w14:paraId="44E00E8B" w14:textId="77777777" w:rsidR="008D5D21" w:rsidRPr="008D5D21" w:rsidRDefault="008D5D21" w:rsidP="008D5D21">
      <w:pPr>
        <w:numPr>
          <w:ilvl w:val="0"/>
          <w:numId w:val="8"/>
        </w:numPr>
      </w:pPr>
      <w:r w:rsidRPr="008D5D21">
        <w:t xml:space="preserve">6 → </w:t>
      </w:r>
      <w:r w:rsidRPr="008D5D21">
        <w:rPr>
          <w:rtl/>
          <w:lang w:bidi="ar-SA"/>
        </w:rPr>
        <w:t>شنبه</w:t>
      </w:r>
    </w:p>
    <w:p w14:paraId="629AC947" w14:textId="77777777" w:rsidR="008D5D21" w:rsidRPr="008D5D21" w:rsidRDefault="008D5D21" w:rsidP="008D5D21">
      <w:r w:rsidRPr="008D5D21">
        <w:pict w14:anchorId="60499CE9">
          <v:rect id="_x0000_i1238" style="width:0;height:1.5pt" o:hralign="center" o:hrstd="t" o:hr="t" fillcolor="#a0a0a0" stroked="f"/>
        </w:pict>
      </w:r>
    </w:p>
    <w:p w14:paraId="6728A060" w14:textId="77777777" w:rsidR="008D5D21" w:rsidRDefault="008D5D21" w:rsidP="008D5D21">
      <w:pPr>
        <w:rPr>
          <w:bCs/>
          <w:rtl/>
          <w:lang w:bidi="ar-SA"/>
        </w:rPr>
      </w:pPr>
      <w:r w:rsidRPr="008D5D21">
        <w:rPr>
          <w:rFonts w:ascii="Segoe UI Symbol" w:hAnsi="Segoe UI Symbol" w:cs="Segoe UI Symbol"/>
          <w:bCs/>
        </w:rPr>
        <w:t>✔</w:t>
      </w:r>
      <w:r w:rsidRPr="008D5D21">
        <w:rPr>
          <w:bCs/>
        </w:rPr>
        <w:t xml:space="preserve"> </w:t>
      </w:r>
      <w:r w:rsidRPr="008D5D21">
        <w:rPr>
          <w:bCs/>
          <w:rtl/>
        </w:rPr>
        <w:t>۴</w:t>
      </w:r>
      <w:r w:rsidRPr="008D5D21">
        <w:rPr>
          <w:bCs/>
        </w:rPr>
        <w:t xml:space="preserve">— </w:t>
      </w:r>
      <w:r w:rsidRPr="008D5D21">
        <w:rPr>
          <w:bCs/>
          <w:rtl/>
          <w:lang w:bidi="ar-SA"/>
        </w:rPr>
        <w:t>دریافت ساعات کاری از دیتابیس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5D21" w14:paraId="4D2540C1" w14:textId="77777777" w:rsidTr="008D5D21">
        <w:tc>
          <w:tcPr>
            <w:tcW w:w="9350" w:type="dxa"/>
          </w:tcPr>
          <w:p w14:paraId="2C72DA16" w14:textId="0C13B18B" w:rsidR="008D5D21" w:rsidRDefault="008D5D21" w:rsidP="008D5D21">
            <w:pPr>
              <w:pStyle w:val="code"/>
            </w:pPr>
            <w:r w:rsidRPr="008D5D21">
              <w:t>$schedules = $wpdb-&gt;get_results("SELECT * FROM ... WHERE weekday = X");</w:t>
            </w:r>
          </w:p>
        </w:tc>
      </w:tr>
    </w:tbl>
    <w:p w14:paraId="3CB13405" w14:textId="77777777" w:rsidR="008D5D21" w:rsidRPr="008D5D21" w:rsidRDefault="008D5D21" w:rsidP="008D5D21">
      <w:pPr>
        <w:bidi w:val="0"/>
        <w:rPr>
          <w:bCs/>
        </w:rPr>
      </w:pPr>
    </w:p>
    <w:p w14:paraId="6124EEA9" w14:textId="77777777" w:rsidR="008D5D21" w:rsidRPr="008D5D21" w:rsidRDefault="008D5D21" w:rsidP="008D5D21">
      <w:r w:rsidRPr="008D5D21">
        <w:pict w14:anchorId="03157CED">
          <v:rect id="_x0000_i1239" style="width:0;height:1.5pt" o:hralign="center" o:hrstd="t" o:hr="t" fillcolor="#a0a0a0" stroked="f"/>
        </w:pict>
      </w:r>
    </w:p>
    <w:p w14:paraId="60E4B943" w14:textId="77777777" w:rsidR="008D5D21" w:rsidRPr="008D5D21" w:rsidRDefault="008D5D21" w:rsidP="008D5D21">
      <w:pPr>
        <w:rPr>
          <w:bCs/>
        </w:rPr>
      </w:pPr>
      <w:r w:rsidRPr="008D5D21">
        <w:rPr>
          <w:rFonts w:ascii="Segoe UI Symbol" w:hAnsi="Segoe UI Symbol" w:cs="Segoe UI Symbol"/>
          <w:bCs/>
        </w:rPr>
        <w:t>✔</w:t>
      </w:r>
      <w:r w:rsidRPr="008D5D21">
        <w:rPr>
          <w:bCs/>
        </w:rPr>
        <w:t xml:space="preserve"> </w:t>
      </w:r>
      <w:r w:rsidRPr="008D5D21">
        <w:rPr>
          <w:bCs/>
          <w:rtl/>
        </w:rPr>
        <w:t>۵</w:t>
      </w:r>
      <w:r w:rsidRPr="008D5D21">
        <w:rPr>
          <w:bCs/>
        </w:rPr>
        <w:t xml:space="preserve">— </w:t>
      </w:r>
      <w:r w:rsidRPr="008D5D21">
        <w:rPr>
          <w:bCs/>
          <w:rtl/>
          <w:lang w:bidi="ar-SA"/>
        </w:rPr>
        <w:t>استخراج تمام بازه‌های زمانی آزاد</w:t>
      </w:r>
    </w:p>
    <w:p w14:paraId="41A42072" w14:textId="77777777" w:rsidR="008D5D21" w:rsidRDefault="008D5D21" w:rsidP="008D5D21">
      <w:pPr>
        <w:rPr>
          <w:rtl/>
        </w:rPr>
      </w:pPr>
      <w:r w:rsidRPr="008D5D21">
        <w:rPr>
          <w:rtl/>
          <w:lang w:bidi="ar-SA"/>
        </w:rPr>
        <w:t>حلقه اصلی</w:t>
      </w:r>
      <w:r w:rsidRPr="008D5D21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5D21" w14:paraId="76466A83" w14:textId="77777777" w:rsidTr="008D5D21">
        <w:tc>
          <w:tcPr>
            <w:tcW w:w="9350" w:type="dxa"/>
          </w:tcPr>
          <w:p w14:paraId="64D263AA" w14:textId="521598EE" w:rsidR="008D5D21" w:rsidRDefault="008D5D21" w:rsidP="008D5D21">
            <w:pPr>
              <w:pStyle w:val="code"/>
            </w:pPr>
            <w:r w:rsidRPr="008D5D21">
              <w:t>for ($t = $start; $t &lt; $end; $t += $interval*60) {</w:t>
            </w:r>
          </w:p>
        </w:tc>
      </w:tr>
    </w:tbl>
    <w:p w14:paraId="507D9ED6" w14:textId="501A7F9A" w:rsidR="008D5D21" w:rsidRPr="008D5D21" w:rsidRDefault="008D5D21" w:rsidP="008D5D21"/>
    <w:p w14:paraId="7E436762" w14:textId="77777777" w:rsidR="008D5D21" w:rsidRPr="008D5D21" w:rsidRDefault="008D5D21" w:rsidP="008D5D21">
      <w:r w:rsidRPr="008D5D21">
        <w:rPr>
          <w:rFonts w:ascii="Segoe UI Symbol" w:hAnsi="Segoe UI Symbol" w:cs="Segoe UI Symbol"/>
        </w:rPr>
        <w:t>➤</w:t>
      </w:r>
      <w:r w:rsidRPr="008D5D21">
        <w:t xml:space="preserve"> </w:t>
      </w:r>
      <w:r w:rsidRPr="008D5D21">
        <w:rPr>
          <w:rtl/>
          <w:lang w:bidi="ar-SA"/>
        </w:rPr>
        <w:t xml:space="preserve">بازه زمانی را به بازه‌های </w:t>
      </w:r>
      <w:r w:rsidRPr="008D5D21">
        <w:rPr>
          <w:rtl/>
        </w:rPr>
        <w:t>۲۰</w:t>
      </w:r>
      <w:r w:rsidRPr="008D5D21">
        <w:rPr>
          <w:rtl/>
          <w:lang w:bidi="ar-SA"/>
        </w:rPr>
        <w:t xml:space="preserve">، </w:t>
      </w:r>
      <w:r w:rsidRPr="008D5D21">
        <w:rPr>
          <w:rtl/>
        </w:rPr>
        <w:t>۳۰</w:t>
      </w:r>
      <w:r w:rsidRPr="008D5D21">
        <w:rPr>
          <w:rtl/>
          <w:lang w:bidi="ar-SA"/>
        </w:rPr>
        <w:t xml:space="preserve">، </w:t>
      </w:r>
      <w:r w:rsidRPr="008D5D21">
        <w:rPr>
          <w:rtl/>
        </w:rPr>
        <w:t>۱۵</w:t>
      </w:r>
      <w:r w:rsidRPr="008D5D21">
        <w:rPr>
          <w:rtl/>
          <w:lang w:bidi="ar-SA"/>
        </w:rPr>
        <w:t xml:space="preserve"> دقیقه‌ای تقسیم می‌کند</w:t>
      </w:r>
      <w:r w:rsidRPr="008D5D21">
        <w:t>.</w:t>
      </w:r>
    </w:p>
    <w:p w14:paraId="7AE20D2A" w14:textId="77777777" w:rsidR="008D5D21" w:rsidRPr="008D5D21" w:rsidRDefault="008D5D21" w:rsidP="008D5D21">
      <w:pPr>
        <w:rPr>
          <w:bCs/>
        </w:rPr>
      </w:pPr>
      <w:r w:rsidRPr="008D5D21">
        <w:rPr>
          <w:bCs/>
          <w:rtl/>
          <w:lang w:bidi="ar-SA"/>
        </w:rPr>
        <w:t>در هر بازه</w:t>
      </w:r>
      <w:r w:rsidRPr="008D5D21">
        <w:rPr>
          <w:bCs/>
        </w:rPr>
        <w:t>:</w:t>
      </w:r>
    </w:p>
    <w:p w14:paraId="4D1FFA1F" w14:textId="77777777" w:rsidR="008D5D21" w:rsidRDefault="008D5D21" w:rsidP="008D5D21">
      <w:pPr>
        <w:rPr>
          <w:rtl/>
          <w:lang w:bidi="ar-SA"/>
        </w:rPr>
      </w:pPr>
      <w:r w:rsidRPr="008D5D21">
        <w:rPr>
          <w:rFonts w:ascii="Segoe UI Symbol" w:hAnsi="Segoe UI Symbol" w:cs="Segoe UI Symbol"/>
        </w:rPr>
        <w:t>⬅</w:t>
      </w:r>
      <w:r w:rsidRPr="008D5D21">
        <w:t xml:space="preserve"> </w:t>
      </w:r>
      <w:r w:rsidRPr="008D5D21">
        <w:rPr>
          <w:rtl/>
          <w:lang w:bidi="ar-SA"/>
        </w:rPr>
        <w:t>بررسی می‌شود آیا آن ساعت قبلاً رزرو شده؟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5D21" w14:paraId="61593801" w14:textId="77777777" w:rsidTr="008D5D21">
        <w:tc>
          <w:tcPr>
            <w:tcW w:w="9350" w:type="dxa"/>
          </w:tcPr>
          <w:p w14:paraId="10F35038" w14:textId="0C776AB4" w:rsidR="008D5D21" w:rsidRDefault="008D5D21" w:rsidP="008D5D21">
            <w:pPr>
              <w:pStyle w:val="code"/>
            </w:pPr>
            <w:r w:rsidRPr="008D5D21">
              <w:t>$exists = $wpdb-&gt;get_var("SELECT COUNT(*) FROM appointments WHERE date=X AND time=Y");</w:t>
            </w:r>
          </w:p>
        </w:tc>
      </w:tr>
    </w:tbl>
    <w:p w14:paraId="0113AAEA" w14:textId="77777777" w:rsidR="008D5D21" w:rsidRPr="008D5D21" w:rsidRDefault="008D5D21" w:rsidP="008D5D21">
      <w:pPr>
        <w:bidi w:val="0"/>
      </w:pPr>
    </w:p>
    <w:p w14:paraId="375AF67B" w14:textId="77777777" w:rsidR="008D5D21" w:rsidRDefault="008D5D21" w:rsidP="008D5D21">
      <w:pPr>
        <w:rPr>
          <w:rtl/>
        </w:rPr>
      </w:pPr>
      <w:r w:rsidRPr="008D5D21">
        <w:rPr>
          <w:rtl/>
          <w:lang w:bidi="ar-SA"/>
        </w:rPr>
        <w:t>اگر رزرو نشده باشد</w:t>
      </w:r>
      <w:r w:rsidRPr="008D5D21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5D21" w14:paraId="738ABBFF" w14:textId="77777777" w:rsidTr="008D5D21">
        <w:tc>
          <w:tcPr>
            <w:tcW w:w="9350" w:type="dxa"/>
          </w:tcPr>
          <w:p w14:paraId="383C11FC" w14:textId="09CF49B6" w:rsidR="008D5D21" w:rsidRDefault="008D5D21" w:rsidP="008D5D21">
            <w:pPr>
              <w:pStyle w:val="code"/>
            </w:pPr>
            <w:r w:rsidRPr="008D5D21">
              <w:t>$times[] = $time_str;</w:t>
            </w:r>
          </w:p>
        </w:tc>
      </w:tr>
    </w:tbl>
    <w:p w14:paraId="77A5CF51" w14:textId="77777777" w:rsidR="008D5D21" w:rsidRPr="008D5D21" w:rsidRDefault="008D5D21" w:rsidP="008D5D21">
      <w:pPr>
        <w:bidi w:val="0"/>
      </w:pPr>
    </w:p>
    <w:p w14:paraId="44FB8487" w14:textId="77777777" w:rsidR="008D5D21" w:rsidRDefault="008D5D21" w:rsidP="008D5D21">
      <w:pPr>
        <w:rPr>
          <w:bCs/>
          <w:rtl/>
          <w:lang w:bidi="ar-SA"/>
        </w:rPr>
      </w:pPr>
      <w:r w:rsidRPr="008D5D21">
        <w:rPr>
          <w:rFonts w:ascii="Segoe UI Symbol" w:hAnsi="Segoe UI Symbol" w:cs="Segoe UI Symbol"/>
          <w:bCs/>
        </w:rPr>
        <w:t>✔</w:t>
      </w:r>
      <w:r w:rsidRPr="008D5D21">
        <w:rPr>
          <w:bCs/>
        </w:rPr>
        <w:t xml:space="preserve"> </w:t>
      </w:r>
      <w:r w:rsidRPr="008D5D21">
        <w:rPr>
          <w:bCs/>
          <w:rtl/>
        </w:rPr>
        <w:t>۶</w:t>
      </w:r>
      <w:r w:rsidRPr="008D5D21">
        <w:rPr>
          <w:bCs/>
        </w:rPr>
        <w:t xml:space="preserve">— </w:t>
      </w:r>
      <w:r w:rsidRPr="008D5D21">
        <w:rPr>
          <w:bCs/>
          <w:rtl/>
          <w:lang w:bidi="ar-SA"/>
        </w:rPr>
        <w:t>ارسال پاسخ به جاوااسکریپت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01530" w14:paraId="51A1D76C" w14:textId="77777777" w:rsidTr="00501530">
        <w:tc>
          <w:tcPr>
            <w:tcW w:w="9350" w:type="dxa"/>
          </w:tcPr>
          <w:p w14:paraId="2D41D555" w14:textId="02BE6974" w:rsidR="00501530" w:rsidRDefault="00501530" w:rsidP="00501530">
            <w:pPr>
              <w:pStyle w:val="code"/>
            </w:pPr>
            <w:r w:rsidRPr="00501530">
              <w:t>wp_send_json_success(array('times'=&gt;$times));</w:t>
            </w:r>
          </w:p>
        </w:tc>
      </w:tr>
    </w:tbl>
    <w:p w14:paraId="7D8B939C" w14:textId="77777777" w:rsidR="00501530" w:rsidRPr="008D5D21" w:rsidRDefault="00501530" w:rsidP="00501530">
      <w:pPr>
        <w:bidi w:val="0"/>
        <w:rPr>
          <w:bCs/>
        </w:rPr>
      </w:pPr>
    </w:p>
    <w:p w14:paraId="34927DDA" w14:textId="77777777" w:rsidR="008D5D21" w:rsidRPr="008D5D21" w:rsidRDefault="008D5D21" w:rsidP="008D5D21">
      <w:r w:rsidRPr="008D5D21">
        <w:rPr>
          <w:rtl/>
          <w:lang w:bidi="ar-SA"/>
        </w:rPr>
        <w:t>و طرف جاوااسکریپت می‌تواند زمان‌ها را در</w:t>
      </w:r>
      <w:r w:rsidRPr="008D5D21">
        <w:t xml:space="preserve"> Select </w:t>
      </w:r>
      <w:r w:rsidRPr="008D5D21">
        <w:rPr>
          <w:rtl/>
          <w:lang w:bidi="ar-SA"/>
        </w:rPr>
        <w:t>یا لیست نمایش دهد</w:t>
      </w:r>
      <w:r w:rsidRPr="008D5D21">
        <w:t>.</w:t>
      </w:r>
    </w:p>
    <w:p w14:paraId="6CD94C1E" w14:textId="77777777" w:rsidR="008D5D21" w:rsidRDefault="008D5D21" w:rsidP="008D5D21">
      <w:pPr>
        <w:rPr>
          <w:bCs/>
          <w:rtl/>
          <w:lang w:bidi="ar-SA"/>
        </w:rPr>
      </w:pPr>
      <w:r w:rsidRPr="008D5D21">
        <w:rPr>
          <w:bCs/>
        </w:rPr>
        <w:t>5️</w:t>
      </w:r>
      <w:r w:rsidRPr="008D5D21">
        <w:rPr>
          <w:rFonts w:ascii="Segoe UI Symbol" w:hAnsi="Segoe UI Symbol" w:cs="Segoe UI Symbol"/>
          <w:bCs/>
        </w:rPr>
        <w:t>⃣</w:t>
      </w:r>
      <w:r w:rsidRPr="008D5D21">
        <w:rPr>
          <w:bCs/>
        </w:rPr>
        <w:t xml:space="preserve"> AJAX </w:t>
      </w:r>
      <w:r w:rsidRPr="008D5D21">
        <w:rPr>
          <w:bCs/>
          <w:rtl/>
          <w:lang w:bidi="ar-SA"/>
        </w:rPr>
        <w:t>رزرو نوبت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01530" w14:paraId="0BF17450" w14:textId="77777777" w:rsidTr="00501530">
        <w:tc>
          <w:tcPr>
            <w:tcW w:w="9350" w:type="dxa"/>
          </w:tcPr>
          <w:p w14:paraId="5CEA812B" w14:textId="77777777" w:rsidR="00501530" w:rsidRPr="00501530" w:rsidRDefault="00501530" w:rsidP="00501530">
            <w:pPr>
              <w:pStyle w:val="code"/>
            </w:pPr>
            <w:r w:rsidRPr="00501530">
              <w:t>public static function ajax_book() {</w:t>
            </w:r>
          </w:p>
          <w:p w14:paraId="78B9D370" w14:textId="2B6A3400" w:rsidR="00501530" w:rsidRDefault="00501530" w:rsidP="00501530">
            <w:pPr>
              <w:pStyle w:val="code"/>
            </w:pPr>
            <w:r w:rsidRPr="00501530">
              <w:t xml:space="preserve">    check_ajax_referer('wdc_nonce', 'nonce');</w:t>
            </w:r>
          </w:p>
        </w:tc>
      </w:tr>
    </w:tbl>
    <w:p w14:paraId="18888DB9" w14:textId="77777777" w:rsidR="008D5D21" w:rsidRPr="008D5D21" w:rsidRDefault="008D5D21" w:rsidP="008D5D21">
      <w:pPr>
        <w:rPr>
          <w:bCs/>
        </w:rPr>
      </w:pPr>
      <w:r w:rsidRPr="008D5D21">
        <w:rPr>
          <w:rFonts w:ascii="Segoe UI Symbol" w:hAnsi="Segoe UI Symbol" w:cs="Segoe UI Symbol"/>
          <w:bCs/>
        </w:rPr>
        <w:lastRenderedPageBreak/>
        <w:t>✔</w:t>
      </w:r>
      <w:r w:rsidRPr="008D5D21">
        <w:rPr>
          <w:bCs/>
        </w:rPr>
        <w:t xml:space="preserve"> </w:t>
      </w:r>
      <w:r w:rsidRPr="008D5D21">
        <w:rPr>
          <w:bCs/>
          <w:rtl/>
        </w:rPr>
        <w:t>۱</w:t>
      </w:r>
      <w:r w:rsidRPr="008D5D21">
        <w:rPr>
          <w:bCs/>
        </w:rPr>
        <w:t xml:space="preserve">— </w:t>
      </w:r>
      <w:r w:rsidRPr="008D5D21">
        <w:rPr>
          <w:bCs/>
          <w:rtl/>
          <w:lang w:bidi="ar-SA"/>
        </w:rPr>
        <w:t>بررسی امنیتی</w:t>
      </w:r>
    </w:p>
    <w:p w14:paraId="49B1BDCF" w14:textId="108364CC" w:rsidR="008D5D21" w:rsidRPr="008D5D21" w:rsidRDefault="008D5D21" w:rsidP="008D5D21"/>
    <w:p w14:paraId="42CB929A" w14:textId="77777777" w:rsidR="008D5D21" w:rsidRDefault="008D5D21" w:rsidP="008D5D21">
      <w:pPr>
        <w:rPr>
          <w:bCs/>
          <w:rtl/>
          <w:lang w:bidi="ar-SA"/>
        </w:rPr>
      </w:pPr>
      <w:r w:rsidRPr="008D5D21">
        <w:rPr>
          <w:rFonts w:ascii="Segoe UI Symbol" w:hAnsi="Segoe UI Symbol" w:cs="Segoe UI Symbol"/>
          <w:bCs/>
        </w:rPr>
        <w:t>✔</w:t>
      </w:r>
      <w:r w:rsidRPr="008D5D21">
        <w:rPr>
          <w:bCs/>
        </w:rPr>
        <w:t xml:space="preserve"> </w:t>
      </w:r>
      <w:r w:rsidRPr="008D5D21">
        <w:rPr>
          <w:bCs/>
          <w:rtl/>
        </w:rPr>
        <w:t>۲</w:t>
      </w:r>
      <w:r w:rsidRPr="008D5D21">
        <w:rPr>
          <w:bCs/>
        </w:rPr>
        <w:t xml:space="preserve">— </w:t>
      </w:r>
      <w:r w:rsidRPr="008D5D21">
        <w:rPr>
          <w:bCs/>
          <w:rtl/>
          <w:lang w:bidi="ar-SA"/>
        </w:rPr>
        <w:t>چک کردن فیلدهای ضروری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01530" w14:paraId="24FF3B8E" w14:textId="77777777" w:rsidTr="00501530">
        <w:tc>
          <w:tcPr>
            <w:tcW w:w="9350" w:type="dxa"/>
          </w:tcPr>
          <w:p w14:paraId="0F6807C8" w14:textId="4C085090" w:rsidR="00501530" w:rsidRDefault="00501530" w:rsidP="00501530">
            <w:pPr>
              <w:pStyle w:val="code"/>
            </w:pPr>
            <w:r w:rsidRPr="00501530">
              <w:t>$required = array('date','time','name','mobile');</w:t>
            </w:r>
          </w:p>
        </w:tc>
      </w:tr>
    </w:tbl>
    <w:p w14:paraId="7C4D27AF" w14:textId="77777777" w:rsidR="00501530" w:rsidRPr="008D5D21" w:rsidRDefault="00501530" w:rsidP="00501530">
      <w:pPr>
        <w:bidi w:val="0"/>
        <w:rPr>
          <w:bCs/>
        </w:rPr>
      </w:pPr>
    </w:p>
    <w:p w14:paraId="7950114E" w14:textId="02278DE1" w:rsidR="008D5D21" w:rsidRPr="008D5D21" w:rsidRDefault="008D5D21" w:rsidP="008D5D21"/>
    <w:p w14:paraId="0FB4E064" w14:textId="77777777" w:rsidR="008D5D21" w:rsidRDefault="008D5D21" w:rsidP="008D5D21">
      <w:pPr>
        <w:rPr>
          <w:bCs/>
          <w:rtl/>
          <w:lang w:bidi="ar-SA"/>
        </w:rPr>
      </w:pPr>
      <w:r w:rsidRPr="008D5D21">
        <w:rPr>
          <w:rFonts w:ascii="Segoe UI Symbol" w:hAnsi="Segoe UI Symbol" w:cs="Segoe UI Symbol"/>
          <w:bCs/>
        </w:rPr>
        <w:t>✔</w:t>
      </w:r>
      <w:r w:rsidRPr="008D5D21">
        <w:rPr>
          <w:bCs/>
        </w:rPr>
        <w:t xml:space="preserve"> </w:t>
      </w:r>
      <w:r w:rsidRPr="008D5D21">
        <w:rPr>
          <w:bCs/>
          <w:rtl/>
        </w:rPr>
        <w:t>۳</w:t>
      </w:r>
      <w:r w:rsidRPr="008D5D21">
        <w:rPr>
          <w:bCs/>
        </w:rPr>
        <w:t xml:space="preserve">— </w:t>
      </w:r>
      <w:r w:rsidRPr="008D5D21">
        <w:rPr>
          <w:bCs/>
          <w:rtl/>
          <w:lang w:bidi="ar-SA"/>
        </w:rPr>
        <w:t>بررسی اینکه این ساعت قبلاً رزرو شده یا نه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501530" w14:paraId="0294D581" w14:textId="77777777" w:rsidTr="00501530">
        <w:tc>
          <w:tcPr>
            <w:tcW w:w="9350" w:type="dxa"/>
          </w:tcPr>
          <w:p w14:paraId="3601EAAE" w14:textId="5F9151AF" w:rsidR="00501530" w:rsidRDefault="00501530" w:rsidP="00501530">
            <w:pPr>
              <w:pStyle w:val="code"/>
              <w:rPr>
                <w:rtl/>
              </w:rPr>
            </w:pPr>
            <w:r w:rsidRPr="00501530">
              <w:t>SELECT COUNT(*) FROM appointments WHERE date=? AND time=?</w:t>
            </w:r>
          </w:p>
        </w:tc>
      </w:tr>
    </w:tbl>
    <w:p w14:paraId="75064EA5" w14:textId="77777777" w:rsidR="00501530" w:rsidRPr="008D5D21" w:rsidRDefault="00501530" w:rsidP="008D5D21">
      <w:pPr>
        <w:rPr>
          <w:bCs/>
        </w:rPr>
      </w:pPr>
    </w:p>
    <w:p w14:paraId="0CD1F7F2" w14:textId="77777777" w:rsidR="008D5D21" w:rsidRPr="008D5D21" w:rsidRDefault="008D5D21" w:rsidP="008D5D21">
      <w:r w:rsidRPr="008D5D21">
        <w:rPr>
          <w:rtl/>
          <w:lang w:bidi="ar-SA"/>
        </w:rPr>
        <w:t>اگر رزرو شده</w:t>
      </w:r>
      <w:r w:rsidRPr="008D5D21">
        <w:t xml:space="preserve"> → error</w:t>
      </w:r>
    </w:p>
    <w:p w14:paraId="6E21B0E4" w14:textId="77777777" w:rsidR="008D5D21" w:rsidRPr="008D5D21" w:rsidRDefault="008D5D21" w:rsidP="008D5D21">
      <w:r w:rsidRPr="008D5D21">
        <w:pict w14:anchorId="17DB6694">
          <v:rect id="_x0000_i1244" style="width:0;height:1.5pt" o:hralign="center" o:hrstd="t" o:hr="t" fillcolor="#a0a0a0" stroked="f"/>
        </w:pict>
      </w:r>
    </w:p>
    <w:p w14:paraId="1D8BFA97" w14:textId="77777777" w:rsidR="008D5D21" w:rsidRDefault="008D5D21" w:rsidP="008D5D21">
      <w:pPr>
        <w:rPr>
          <w:bCs/>
          <w:rtl/>
          <w:lang w:bidi="ar-SA"/>
        </w:rPr>
      </w:pPr>
      <w:r w:rsidRPr="008D5D21">
        <w:rPr>
          <w:rFonts w:ascii="Segoe UI Symbol" w:hAnsi="Segoe UI Symbol" w:cs="Segoe UI Symbol"/>
          <w:bCs/>
        </w:rPr>
        <w:t>✔</w:t>
      </w:r>
      <w:r w:rsidRPr="008D5D21">
        <w:rPr>
          <w:bCs/>
        </w:rPr>
        <w:t xml:space="preserve"> </w:t>
      </w:r>
      <w:r w:rsidRPr="008D5D21">
        <w:rPr>
          <w:bCs/>
          <w:rtl/>
        </w:rPr>
        <w:t>۴</w:t>
      </w:r>
      <w:r w:rsidRPr="008D5D21">
        <w:rPr>
          <w:bCs/>
        </w:rPr>
        <w:t xml:space="preserve">— </w:t>
      </w:r>
      <w:r w:rsidRPr="008D5D21">
        <w:rPr>
          <w:bCs/>
          <w:rtl/>
          <w:lang w:bidi="ar-SA"/>
        </w:rPr>
        <w:t>ایجاد یا پیدا کردن کاربر (بر اساس شماره موبایل)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01530" w14:paraId="7C1BBD81" w14:textId="77777777" w:rsidTr="00501530">
        <w:tc>
          <w:tcPr>
            <w:tcW w:w="9350" w:type="dxa"/>
          </w:tcPr>
          <w:p w14:paraId="31AAAF81" w14:textId="7A004F4A" w:rsidR="00501530" w:rsidRDefault="00501530" w:rsidP="00501530">
            <w:pPr>
              <w:pStyle w:val="code"/>
            </w:pPr>
            <w:r w:rsidRPr="00501530">
              <w:t>$user = get_user_by('login', $mobile);</w:t>
            </w:r>
          </w:p>
        </w:tc>
      </w:tr>
    </w:tbl>
    <w:p w14:paraId="4D40B8FA" w14:textId="77777777" w:rsidR="00501530" w:rsidRPr="008D5D21" w:rsidRDefault="00501530" w:rsidP="00501530">
      <w:pPr>
        <w:bidi w:val="0"/>
        <w:rPr>
          <w:bCs/>
        </w:rPr>
      </w:pPr>
    </w:p>
    <w:p w14:paraId="46AF533D" w14:textId="77777777" w:rsidR="008D5D21" w:rsidRDefault="008D5D21" w:rsidP="008D5D21">
      <w:pPr>
        <w:rPr>
          <w:rtl/>
        </w:rPr>
      </w:pPr>
      <w:r w:rsidRPr="008D5D21">
        <w:rPr>
          <w:rtl/>
          <w:lang w:bidi="ar-SA"/>
        </w:rPr>
        <w:t>اگر نبود</w:t>
      </w:r>
      <w:r w:rsidRPr="008D5D21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01530" w14:paraId="269C101D" w14:textId="77777777" w:rsidTr="00501530">
        <w:tc>
          <w:tcPr>
            <w:tcW w:w="9350" w:type="dxa"/>
          </w:tcPr>
          <w:p w14:paraId="5D684AD6" w14:textId="77777777" w:rsidR="00501530" w:rsidRDefault="00501530" w:rsidP="00501530">
            <w:pPr>
              <w:pStyle w:val="code"/>
            </w:pPr>
            <w:r>
              <w:t>$user_id = wp_create_user($mobile, random_pass, email_fake);</w:t>
            </w:r>
          </w:p>
          <w:p w14:paraId="55728D1A" w14:textId="050BEC75" w:rsidR="00501530" w:rsidRDefault="00501530" w:rsidP="00501530">
            <w:pPr>
              <w:pStyle w:val="code"/>
            </w:pPr>
            <w:r>
              <w:t>update_user_meta($user_id, 'phone', $mobile);</w:t>
            </w:r>
          </w:p>
        </w:tc>
      </w:tr>
    </w:tbl>
    <w:p w14:paraId="0959C9D7" w14:textId="77777777" w:rsidR="00501530" w:rsidRPr="008D5D21" w:rsidRDefault="00501530" w:rsidP="00501530">
      <w:pPr>
        <w:bidi w:val="0"/>
      </w:pPr>
    </w:p>
    <w:p w14:paraId="3253AEF6" w14:textId="77777777" w:rsidR="008D5D21" w:rsidRDefault="008D5D21" w:rsidP="008D5D21">
      <w:pPr>
        <w:rPr>
          <w:bCs/>
          <w:rtl/>
          <w:lang w:bidi="ar-SA"/>
        </w:rPr>
      </w:pPr>
      <w:r w:rsidRPr="008D5D21">
        <w:rPr>
          <w:rFonts w:ascii="Segoe UI Symbol" w:hAnsi="Segoe UI Symbol" w:cs="Segoe UI Symbol"/>
          <w:bCs/>
        </w:rPr>
        <w:t>✔</w:t>
      </w:r>
      <w:r w:rsidRPr="008D5D21">
        <w:rPr>
          <w:bCs/>
        </w:rPr>
        <w:t xml:space="preserve"> </w:t>
      </w:r>
      <w:r w:rsidRPr="008D5D21">
        <w:rPr>
          <w:bCs/>
          <w:rtl/>
        </w:rPr>
        <w:t>۵</w:t>
      </w:r>
      <w:r w:rsidRPr="008D5D21">
        <w:rPr>
          <w:bCs/>
        </w:rPr>
        <w:t xml:space="preserve">— </w:t>
      </w:r>
      <w:r w:rsidRPr="008D5D21">
        <w:rPr>
          <w:bCs/>
          <w:rtl/>
          <w:lang w:bidi="ar-SA"/>
        </w:rPr>
        <w:t>ذخیره نوبت در جدول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01530" w14:paraId="4ACAD0DF" w14:textId="77777777" w:rsidTr="00501530">
        <w:tc>
          <w:tcPr>
            <w:tcW w:w="9350" w:type="dxa"/>
          </w:tcPr>
          <w:p w14:paraId="74C300BC" w14:textId="77777777" w:rsidR="00501530" w:rsidRPr="00501530" w:rsidRDefault="00501530" w:rsidP="00501530">
            <w:pPr>
              <w:pStyle w:val="code"/>
            </w:pPr>
            <w:r w:rsidRPr="00501530">
              <w:t>$wpdb-&gt;insert($appointments_table, array(</w:t>
            </w:r>
          </w:p>
          <w:p w14:paraId="78002CA5" w14:textId="77777777" w:rsidR="00501530" w:rsidRPr="00501530" w:rsidRDefault="00501530" w:rsidP="00501530">
            <w:pPr>
              <w:pStyle w:val="code"/>
            </w:pPr>
            <w:r w:rsidRPr="00501530">
              <w:t xml:space="preserve">  'user_id' =&gt; $user_id,</w:t>
            </w:r>
          </w:p>
          <w:p w14:paraId="39BDBBFD" w14:textId="77777777" w:rsidR="00501530" w:rsidRPr="00501530" w:rsidRDefault="00501530" w:rsidP="00501530">
            <w:pPr>
              <w:pStyle w:val="code"/>
            </w:pPr>
            <w:r w:rsidRPr="00501530">
              <w:t xml:space="preserve">  'patient_name' =&gt; $name,</w:t>
            </w:r>
          </w:p>
          <w:p w14:paraId="3EE1B11A" w14:textId="77777777" w:rsidR="00501530" w:rsidRPr="00501530" w:rsidRDefault="00501530" w:rsidP="00501530">
            <w:pPr>
              <w:pStyle w:val="code"/>
              <w:rPr>
                <w:rtl/>
              </w:rPr>
            </w:pPr>
            <w:r w:rsidRPr="00501530">
              <w:t xml:space="preserve">  ...</w:t>
            </w:r>
          </w:p>
          <w:p w14:paraId="2FAAE974" w14:textId="73540444" w:rsidR="00501530" w:rsidRDefault="00501530" w:rsidP="00501530">
            <w:pPr>
              <w:pStyle w:val="code"/>
            </w:pPr>
            <w:r w:rsidRPr="00501530">
              <w:t>));</w:t>
            </w:r>
          </w:p>
        </w:tc>
      </w:tr>
    </w:tbl>
    <w:p w14:paraId="2CA941CE" w14:textId="77777777" w:rsidR="00501530" w:rsidRPr="008D5D21" w:rsidRDefault="00501530" w:rsidP="00501530">
      <w:pPr>
        <w:bidi w:val="0"/>
        <w:rPr>
          <w:bCs/>
        </w:rPr>
      </w:pPr>
    </w:p>
    <w:p w14:paraId="0F71FAD7" w14:textId="77777777" w:rsidR="008D5D21" w:rsidRDefault="008D5D21" w:rsidP="008D5D21">
      <w:pPr>
        <w:rPr>
          <w:bCs/>
          <w:rtl/>
          <w:lang w:bidi="ar-SA"/>
        </w:rPr>
      </w:pPr>
      <w:r w:rsidRPr="008D5D21">
        <w:rPr>
          <w:rFonts w:ascii="Segoe UI Symbol" w:hAnsi="Segoe UI Symbol" w:cs="Segoe UI Symbol"/>
          <w:bCs/>
        </w:rPr>
        <w:t>✔</w:t>
      </w:r>
      <w:r w:rsidRPr="008D5D21">
        <w:rPr>
          <w:bCs/>
        </w:rPr>
        <w:t xml:space="preserve"> </w:t>
      </w:r>
      <w:r w:rsidRPr="008D5D21">
        <w:rPr>
          <w:bCs/>
          <w:rtl/>
        </w:rPr>
        <w:t>۶</w:t>
      </w:r>
      <w:r w:rsidRPr="008D5D21">
        <w:rPr>
          <w:bCs/>
        </w:rPr>
        <w:t xml:space="preserve">— </w:t>
      </w:r>
      <w:r w:rsidRPr="008D5D21">
        <w:rPr>
          <w:bCs/>
          <w:rtl/>
          <w:lang w:bidi="ar-SA"/>
        </w:rPr>
        <w:t>پاسخ موفقیت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01530" w14:paraId="26339F1C" w14:textId="77777777" w:rsidTr="00501530">
        <w:tc>
          <w:tcPr>
            <w:tcW w:w="9350" w:type="dxa"/>
          </w:tcPr>
          <w:p w14:paraId="411E0481" w14:textId="77777777" w:rsidR="00501530" w:rsidRPr="00501530" w:rsidRDefault="00501530" w:rsidP="00501530">
            <w:pPr>
              <w:pStyle w:val="code"/>
            </w:pPr>
            <w:r w:rsidRPr="00501530">
              <w:t>$wpdb-&gt;insert($appointments_table, array(</w:t>
            </w:r>
          </w:p>
          <w:p w14:paraId="379FAED7" w14:textId="77777777" w:rsidR="00501530" w:rsidRPr="00501530" w:rsidRDefault="00501530" w:rsidP="00501530">
            <w:pPr>
              <w:pStyle w:val="code"/>
            </w:pPr>
            <w:r w:rsidRPr="00501530">
              <w:t xml:space="preserve">  'user_id' =&gt; $user_id,</w:t>
            </w:r>
          </w:p>
          <w:p w14:paraId="0403501E" w14:textId="77777777" w:rsidR="00501530" w:rsidRPr="00501530" w:rsidRDefault="00501530" w:rsidP="00501530">
            <w:pPr>
              <w:pStyle w:val="code"/>
            </w:pPr>
            <w:r w:rsidRPr="00501530">
              <w:t xml:space="preserve">  'patient_name' =&gt; $name,</w:t>
            </w:r>
          </w:p>
          <w:p w14:paraId="0E25327E" w14:textId="77777777" w:rsidR="00501530" w:rsidRPr="00501530" w:rsidRDefault="00501530" w:rsidP="00501530">
            <w:pPr>
              <w:pStyle w:val="code"/>
              <w:rPr>
                <w:rtl/>
              </w:rPr>
            </w:pPr>
            <w:r w:rsidRPr="00501530">
              <w:t xml:space="preserve">  ...</w:t>
            </w:r>
          </w:p>
          <w:p w14:paraId="439AD6EA" w14:textId="440EC9F7" w:rsidR="00501530" w:rsidRDefault="00501530" w:rsidP="00501530">
            <w:pPr>
              <w:pStyle w:val="code"/>
            </w:pPr>
            <w:r w:rsidRPr="00501530">
              <w:t>));</w:t>
            </w:r>
          </w:p>
        </w:tc>
      </w:tr>
    </w:tbl>
    <w:p w14:paraId="47C3DA7D" w14:textId="77777777" w:rsidR="00501530" w:rsidRPr="008D5D21" w:rsidRDefault="00501530" w:rsidP="00501530">
      <w:pPr>
        <w:bidi w:val="0"/>
        <w:rPr>
          <w:bCs/>
        </w:rPr>
      </w:pPr>
    </w:p>
    <w:p w14:paraId="598B5E7F" w14:textId="77777777" w:rsidR="008D5D21" w:rsidRPr="008D5D21" w:rsidRDefault="008D5D21" w:rsidP="008D5D21">
      <w:pPr>
        <w:rPr>
          <w:bCs/>
        </w:rPr>
      </w:pPr>
      <w:r w:rsidRPr="008D5D21">
        <w:rPr>
          <w:rFonts w:ascii="Segoe UI Emoji" w:hAnsi="Segoe UI Emoji" w:cs="Segoe UI Emoji"/>
          <w:bCs/>
        </w:rPr>
        <w:lastRenderedPageBreak/>
        <w:t>🎉</w:t>
      </w:r>
      <w:r w:rsidRPr="008D5D21">
        <w:rPr>
          <w:bCs/>
        </w:rPr>
        <w:t xml:space="preserve"> </w:t>
      </w:r>
      <w:r w:rsidRPr="008D5D21">
        <w:rPr>
          <w:bCs/>
          <w:rtl/>
          <w:lang w:bidi="ar-SA"/>
        </w:rPr>
        <w:t>نتیجه‌گیری آموزشی</w:t>
      </w:r>
    </w:p>
    <w:p w14:paraId="52B506A0" w14:textId="77777777" w:rsidR="008D5D21" w:rsidRPr="008D5D21" w:rsidRDefault="008D5D21" w:rsidP="008D5D21">
      <w:r w:rsidRPr="008D5D21">
        <w:rPr>
          <w:rtl/>
          <w:lang w:bidi="ar-SA"/>
        </w:rPr>
        <w:t>این کلاس حرفه‌ای چه چیزهایی را برای شما فراهم می‌کند؟</w:t>
      </w:r>
    </w:p>
    <w:p w14:paraId="05CC15D3" w14:textId="77777777" w:rsidR="008D5D21" w:rsidRPr="008D5D21" w:rsidRDefault="008D5D21" w:rsidP="008D5D21">
      <w:pPr>
        <w:rPr>
          <w:bCs/>
        </w:rPr>
      </w:pPr>
      <w:r w:rsidRPr="008D5D21">
        <w:rPr>
          <w:rFonts w:ascii="Segoe UI Symbol" w:hAnsi="Segoe UI Symbol" w:cs="Segoe UI Symbol"/>
          <w:bCs/>
        </w:rPr>
        <w:t>✔</w:t>
      </w:r>
      <w:r w:rsidRPr="008D5D21">
        <w:rPr>
          <w:bCs/>
        </w:rPr>
        <w:t xml:space="preserve"> </w:t>
      </w:r>
      <w:r w:rsidRPr="008D5D21">
        <w:rPr>
          <w:bCs/>
          <w:rtl/>
          <w:lang w:bidi="ar-SA"/>
        </w:rPr>
        <w:t>سیستم کامل</w:t>
      </w:r>
      <w:r w:rsidRPr="008D5D21">
        <w:rPr>
          <w:bCs/>
        </w:rPr>
        <w:t xml:space="preserve"> AJAX</w:t>
      </w:r>
    </w:p>
    <w:p w14:paraId="016DF023" w14:textId="77777777" w:rsidR="008D5D21" w:rsidRPr="008D5D21" w:rsidRDefault="008D5D21" w:rsidP="008D5D21">
      <w:r w:rsidRPr="008D5D21">
        <w:rPr>
          <w:rFonts w:ascii="Segoe UI Symbol" w:hAnsi="Segoe UI Symbol" w:cs="Segoe UI Symbol"/>
        </w:rPr>
        <w:t>✔</w:t>
      </w:r>
      <w:r w:rsidRPr="008D5D21">
        <w:t xml:space="preserve"> </w:t>
      </w:r>
      <w:r w:rsidRPr="008D5D21">
        <w:rPr>
          <w:rtl/>
          <w:lang w:bidi="ar-SA"/>
        </w:rPr>
        <w:t>درخواست‌ها از</w:t>
      </w:r>
      <w:r w:rsidRPr="008D5D21">
        <w:t xml:space="preserve"> Booking.js </w:t>
      </w:r>
      <w:r w:rsidRPr="008D5D21">
        <w:rPr>
          <w:rtl/>
          <w:lang w:bidi="ar-SA"/>
        </w:rPr>
        <w:t>فرستاده می‌شود</w:t>
      </w:r>
      <w:r w:rsidRPr="008D5D21">
        <w:br/>
      </w:r>
      <w:r w:rsidRPr="008D5D21">
        <w:rPr>
          <w:rFonts w:ascii="Segoe UI Symbol" w:hAnsi="Segoe UI Symbol" w:cs="Segoe UI Symbol"/>
        </w:rPr>
        <w:t>✔</w:t>
      </w:r>
      <w:r w:rsidRPr="008D5D21">
        <w:t xml:space="preserve"> </w:t>
      </w:r>
      <w:r w:rsidRPr="008D5D21">
        <w:rPr>
          <w:rtl/>
          <w:lang w:bidi="ar-SA"/>
        </w:rPr>
        <w:t>پاسخ‌های</w:t>
      </w:r>
      <w:r w:rsidRPr="008D5D21">
        <w:t xml:space="preserve"> JSON </w:t>
      </w:r>
      <w:r w:rsidRPr="008D5D21">
        <w:rPr>
          <w:rtl/>
          <w:lang w:bidi="ar-SA"/>
        </w:rPr>
        <w:t>مدیریت می‌شود</w:t>
      </w:r>
    </w:p>
    <w:p w14:paraId="71A20FD5" w14:textId="77777777" w:rsidR="008D5D21" w:rsidRPr="008D5D21" w:rsidRDefault="008D5D21" w:rsidP="008D5D21">
      <w:pPr>
        <w:rPr>
          <w:bCs/>
        </w:rPr>
      </w:pPr>
      <w:r w:rsidRPr="008D5D21">
        <w:rPr>
          <w:rFonts w:ascii="Segoe UI Symbol" w:hAnsi="Segoe UI Symbol" w:cs="Segoe UI Symbol"/>
          <w:bCs/>
        </w:rPr>
        <w:t>✔</w:t>
      </w:r>
      <w:r w:rsidRPr="008D5D21">
        <w:rPr>
          <w:bCs/>
        </w:rPr>
        <w:t xml:space="preserve"> </w:t>
      </w:r>
      <w:r w:rsidRPr="008D5D21">
        <w:rPr>
          <w:bCs/>
          <w:rtl/>
          <w:lang w:bidi="ar-SA"/>
        </w:rPr>
        <w:t>مدیریت امنیت</w:t>
      </w:r>
      <w:r w:rsidRPr="008D5D21">
        <w:rPr>
          <w:bCs/>
        </w:rPr>
        <w:t xml:space="preserve"> AJAX</w:t>
      </w:r>
    </w:p>
    <w:p w14:paraId="71464328" w14:textId="77777777" w:rsidR="008D5D21" w:rsidRPr="008D5D21" w:rsidRDefault="008D5D21" w:rsidP="008D5D21">
      <w:r w:rsidRPr="008D5D21">
        <w:rPr>
          <w:rFonts w:ascii="Segoe UI Symbol" w:hAnsi="Segoe UI Symbol" w:cs="Segoe UI Symbol"/>
        </w:rPr>
        <w:t>✔</w:t>
      </w:r>
      <w:r w:rsidRPr="008D5D21">
        <w:t xml:space="preserve"> </w:t>
      </w:r>
      <w:r w:rsidRPr="008D5D21">
        <w:rPr>
          <w:rtl/>
          <w:lang w:bidi="ar-SA"/>
        </w:rPr>
        <w:t>استفاده درست از</w:t>
      </w:r>
      <w:r w:rsidRPr="008D5D21">
        <w:t xml:space="preserve"> nonce</w:t>
      </w:r>
    </w:p>
    <w:p w14:paraId="2F8B46C0" w14:textId="77777777" w:rsidR="008D5D21" w:rsidRPr="008D5D21" w:rsidRDefault="008D5D21" w:rsidP="008D5D21">
      <w:pPr>
        <w:rPr>
          <w:bCs/>
        </w:rPr>
      </w:pPr>
      <w:r w:rsidRPr="008D5D21">
        <w:rPr>
          <w:rFonts w:ascii="Segoe UI Symbol" w:hAnsi="Segoe UI Symbol" w:cs="Segoe UI Symbol"/>
          <w:bCs/>
        </w:rPr>
        <w:t>✔</w:t>
      </w:r>
      <w:r w:rsidRPr="008D5D21">
        <w:rPr>
          <w:bCs/>
        </w:rPr>
        <w:t xml:space="preserve"> </w:t>
      </w:r>
      <w:r w:rsidRPr="008D5D21">
        <w:rPr>
          <w:bCs/>
          <w:rtl/>
          <w:lang w:bidi="ar-SA"/>
        </w:rPr>
        <w:t>سیستم محاسبه ساعات خالی</w:t>
      </w:r>
    </w:p>
    <w:p w14:paraId="0D25F8EA" w14:textId="77777777" w:rsidR="008D5D21" w:rsidRPr="008D5D21" w:rsidRDefault="008D5D21" w:rsidP="008D5D21">
      <w:r w:rsidRPr="008D5D21">
        <w:rPr>
          <w:rFonts w:ascii="Segoe UI Symbol" w:hAnsi="Segoe UI Symbol" w:cs="Segoe UI Symbol"/>
        </w:rPr>
        <w:t>✔</w:t>
      </w:r>
      <w:r w:rsidRPr="008D5D21">
        <w:t xml:space="preserve"> </w:t>
      </w:r>
      <w:r w:rsidRPr="008D5D21">
        <w:rPr>
          <w:rtl/>
          <w:lang w:bidi="ar-SA"/>
        </w:rPr>
        <w:t>محاسبه بازه‌ها</w:t>
      </w:r>
      <w:r w:rsidRPr="008D5D21">
        <w:br/>
      </w:r>
      <w:r w:rsidRPr="008D5D21">
        <w:rPr>
          <w:rFonts w:ascii="Segoe UI Symbol" w:hAnsi="Segoe UI Symbol" w:cs="Segoe UI Symbol"/>
        </w:rPr>
        <w:t>✔</w:t>
      </w:r>
      <w:r w:rsidRPr="008D5D21">
        <w:t xml:space="preserve"> </w:t>
      </w:r>
      <w:r w:rsidRPr="008D5D21">
        <w:rPr>
          <w:rtl/>
          <w:lang w:bidi="ar-SA"/>
        </w:rPr>
        <w:t>بررسی رزروهای موجود</w:t>
      </w:r>
      <w:r w:rsidRPr="008D5D21">
        <w:br/>
      </w:r>
      <w:r w:rsidRPr="008D5D21">
        <w:rPr>
          <w:rFonts w:ascii="Segoe UI Symbol" w:hAnsi="Segoe UI Symbol" w:cs="Segoe UI Symbol"/>
        </w:rPr>
        <w:t>✔</w:t>
      </w:r>
      <w:r w:rsidRPr="008D5D21">
        <w:t xml:space="preserve"> </w:t>
      </w:r>
      <w:r w:rsidRPr="008D5D21">
        <w:rPr>
          <w:rtl/>
          <w:lang w:bidi="ar-SA"/>
        </w:rPr>
        <w:t>نمایش زمان‌های آزاد</w:t>
      </w:r>
    </w:p>
    <w:p w14:paraId="04CACF3A" w14:textId="77777777" w:rsidR="008D5D21" w:rsidRPr="008D5D21" w:rsidRDefault="008D5D21" w:rsidP="008D5D21">
      <w:pPr>
        <w:rPr>
          <w:bCs/>
        </w:rPr>
      </w:pPr>
      <w:r w:rsidRPr="008D5D21">
        <w:rPr>
          <w:rFonts w:ascii="Segoe UI Symbol" w:hAnsi="Segoe UI Symbol" w:cs="Segoe UI Symbol"/>
          <w:bCs/>
        </w:rPr>
        <w:t>✔</w:t>
      </w:r>
      <w:r w:rsidRPr="008D5D21">
        <w:rPr>
          <w:bCs/>
        </w:rPr>
        <w:t xml:space="preserve"> </w:t>
      </w:r>
      <w:r w:rsidRPr="008D5D21">
        <w:rPr>
          <w:bCs/>
          <w:rtl/>
          <w:lang w:bidi="ar-SA"/>
        </w:rPr>
        <w:t>سیستم ثبت نوبت واقعی</w:t>
      </w:r>
    </w:p>
    <w:p w14:paraId="737C899B" w14:textId="77777777" w:rsidR="008D5D21" w:rsidRDefault="008D5D21" w:rsidP="008D5D21">
      <w:pPr>
        <w:rPr>
          <w:rtl/>
          <w:lang w:bidi="ar-SA"/>
        </w:rPr>
      </w:pPr>
      <w:r w:rsidRPr="008D5D21">
        <w:rPr>
          <w:rFonts w:ascii="Segoe UI Symbol" w:hAnsi="Segoe UI Symbol" w:cs="Segoe UI Symbol"/>
        </w:rPr>
        <w:t>✔</w:t>
      </w:r>
      <w:r w:rsidRPr="008D5D21">
        <w:t xml:space="preserve"> </w:t>
      </w:r>
      <w:r w:rsidRPr="008D5D21">
        <w:rPr>
          <w:rtl/>
          <w:lang w:bidi="ar-SA"/>
        </w:rPr>
        <w:t>ایجاد خودکار کاربر</w:t>
      </w:r>
      <w:r w:rsidRPr="008D5D21">
        <w:br/>
      </w:r>
      <w:r w:rsidRPr="008D5D21">
        <w:rPr>
          <w:rFonts w:ascii="Segoe UI Symbol" w:hAnsi="Segoe UI Symbol" w:cs="Segoe UI Symbol"/>
        </w:rPr>
        <w:t>✔</w:t>
      </w:r>
      <w:r w:rsidRPr="008D5D21">
        <w:t xml:space="preserve"> </w:t>
      </w:r>
      <w:r w:rsidRPr="008D5D21">
        <w:rPr>
          <w:rtl/>
          <w:lang w:bidi="ar-SA"/>
        </w:rPr>
        <w:t>ذخیره نوبت در دیتابیس</w:t>
      </w:r>
    </w:p>
    <w:p w14:paraId="157F8558" w14:textId="64FC8994" w:rsidR="00501530" w:rsidRDefault="00501530" w:rsidP="00501530">
      <w:pPr>
        <w:pStyle w:val="Heading1"/>
        <w:jc w:val="left"/>
        <w:rPr>
          <w:rtl/>
          <w:lang w:bidi="ar-SA"/>
        </w:rPr>
      </w:pPr>
      <w:r w:rsidRPr="00501530">
        <w:rPr>
          <w:lang w:bidi="ar-SA"/>
        </w:rPr>
        <w:t>includes\class-installer.php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01530" w14:paraId="77CC6D83" w14:textId="77777777" w:rsidTr="00501530">
        <w:tc>
          <w:tcPr>
            <w:tcW w:w="9350" w:type="dxa"/>
          </w:tcPr>
          <w:p w14:paraId="25482100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&lt;?php</w:t>
            </w:r>
          </w:p>
          <w:p w14:paraId="5B26C4B4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if ( ! defined( 'ABSPATH' ) ) exit;</w:t>
            </w:r>
          </w:p>
          <w:p w14:paraId="79552712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</w:p>
          <w:p w14:paraId="52C8DD24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class WDC_Installer {</w:t>
            </w:r>
          </w:p>
          <w:p w14:paraId="7ED894CD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    public static function activate() {</w:t>
            </w:r>
          </w:p>
          <w:p w14:paraId="55D17DCC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        global $wpdb;</w:t>
            </w:r>
          </w:p>
          <w:p w14:paraId="60D3E8BA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        $charset = $wpdb-&gt;get_charset_collate();</w:t>
            </w:r>
          </w:p>
          <w:p w14:paraId="3C941DCF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</w:p>
          <w:p w14:paraId="194859CE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        $schedules_table = $wpdb-&gt;prefix . 'wdc_schedules';</w:t>
            </w:r>
          </w:p>
          <w:p w14:paraId="07A9F1E1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        $appointments_table = $wpdb-&gt;prefix . 'wdc_appointments';</w:t>
            </w:r>
          </w:p>
          <w:p w14:paraId="1DB10780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</w:p>
          <w:p w14:paraId="2B798D45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        require_once( ABSPATH . 'wp-admin/includes/upgrade.php' );</w:t>
            </w:r>
          </w:p>
          <w:p w14:paraId="712D6CC0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</w:p>
          <w:p w14:paraId="76B1F609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        $sql = "CREATE TABLE {$schedules_table} (</w:t>
            </w:r>
          </w:p>
          <w:p w14:paraId="2438B3E1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            id mediumint(9) NOT NULL AUTO_INCREMENT,</w:t>
            </w:r>
          </w:p>
          <w:p w14:paraId="2E5974EA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            weekday tinyint(1) NOT NULL, -- 0 (Sunday) - 6 (Saturday)  (WP: Sunday=0)</w:t>
            </w:r>
          </w:p>
          <w:p w14:paraId="38E6F4FF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            start_time time NOT NULL,</w:t>
            </w:r>
          </w:p>
          <w:p w14:paraId="0F51B920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lastRenderedPageBreak/>
              <w:t>            end_time time NOT NULL,</w:t>
            </w:r>
          </w:p>
          <w:p w14:paraId="4D37B5F9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            interval_minutes smallint(3) NOT NULL DEFAULT 30,</w:t>
            </w:r>
          </w:p>
          <w:p w14:paraId="6D4CF7E2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            PRIMARY KEY  (id)</w:t>
            </w:r>
          </w:p>
          <w:p w14:paraId="3CCE7E8E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        ) {$charset};";</w:t>
            </w:r>
          </w:p>
          <w:p w14:paraId="58D9E553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        dbDelta($sql);</w:t>
            </w:r>
          </w:p>
          <w:p w14:paraId="3A3F95E4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</w:p>
          <w:p w14:paraId="34662585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        $sql2 = "CREATE TABLE {$appointments_table} (</w:t>
            </w:r>
          </w:p>
          <w:p w14:paraId="4DBA230D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            id bigint(20) NOT NULL AUTO_INCREMENT,</w:t>
            </w:r>
          </w:p>
          <w:p w14:paraId="78DF8B5A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            user_id bigint(20) NULL,</w:t>
            </w:r>
          </w:p>
          <w:p w14:paraId="32F1EF89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            patient_name varchar(191) NOT NULL,</w:t>
            </w:r>
          </w:p>
          <w:p w14:paraId="067F2DB8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            patient_mobile varchar(50) NOT NULL,</w:t>
            </w:r>
          </w:p>
          <w:p w14:paraId="5809A23E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            appointment_date date NOT NULL, -- stored in Gregorian Y-m-d</w:t>
            </w:r>
          </w:p>
          <w:p w14:paraId="04A1F96C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            appointment_time time NOT NULL,</w:t>
            </w:r>
          </w:p>
          <w:p w14:paraId="54EA4FFE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            created_at datetime NOT NULL DEFAULT CURRENT_TIMESTAMP,</w:t>
            </w:r>
          </w:p>
          <w:p w14:paraId="3C0BA01C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            status varchar(20) NOT NULL DEFAULT 'pending',</w:t>
            </w:r>
          </w:p>
          <w:p w14:paraId="250A2E09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            PRIMARY KEY  (id),</w:t>
            </w:r>
          </w:p>
          <w:p w14:paraId="1294DD46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            UNIQUE KEY unique_slot (appointment_date, appointment_time)</w:t>
            </w:r>
          </w:p>
          <w:p w14:paraId="73F97D46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        ) {$charset};";</w:t>
            </w:r>
          </w:p>
          <w:p w14:paraId="4547E522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        dbDelta($sql2);</w:t>
            </w:r>
          </w:p>
          <w:p w14:paraId="722E292F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    }</w:t>
            </w:r>
          </w:p>
          <w:p w14:paraId="6FEED620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</w:p>
          <w:p w14:paraId="389972C0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    public static function deactivate() {</w:t>
            </w:r>
          </w:p>
          <w:p w14:paraId="71D40398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        // No destructive actions on deactivate</w:t>
            </w:r>
          </w:p>
          <w:p w14:paraId="6D9AC1DF" w14:textId="77777777" w:rsidR="00501530" w:rsidRP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    }</w:t>
            </w:r>
          </w:p>
          <w:p w14:paraId="4A3BEBA8" w14:textId="33AA36B1" w:rsidR="00501530" w:rsidRDefault="00501530" w:rsidP="00501530">
            <w:pPr>
              <w:pStyle w:val="code"/>
              <w:rPr>
                <w:lang w:bidi="ar-SA"/>
              </w:rPr>
            </w:pPr>
            <w:r w:rsidRPr="00501530">
              <w:rPr>
                <w:lang w:bidi="ar-SA"/>
              </w:rPr>
              <w:t>}</w:t>
            </w:r>
          </w:p>
        </w:tc>
      </w:tr>
    </w:tbl>
    <w:p w14:paraId="50A2872D" w14:textId="77777777" w:rsidR="00501530" w:rsidRPr="00501530" w:rsidRDefault="00501530" w:rsidP="00501530">
      <w:pPr>
        <w:rPr>
          <w:bCs/>
        </w:rPr>
      </w:pPr>
      <w:r w:rsidRPr="00501530">
        <w:rPr>
          <w:rFonts w:ascii="Segoe UI Emoji" w:hAnsi="Segoe UI Emoji" w:cs="Segoe UI Emoji"/>
          <w:bCs/>
        </w:rPr>
        <w:lastRenderedPageBreak/>
        <w:t>🎓</w:t>
      </w:r>
      <w:r w:rsidRPr="00501530">
        <w:rPr>
          <w:bCs/>
        </w:rPr>
        <w:t xml:space="preserve"> </w:t>
      </w:r>
      <w:r w:rsidRPr="00501530">
        <w:rPr>
          <w:bCs/>
          <w:rtl/>
          <w:lang w:bidi="ar-SA"/>
        </w:rPr>
        <w:t xml:space="preserve">آموزش کامل کلاس </w:t>
      </w:r>
      <w:r w:rsidRPr="00501530">
        <w:rPr>
          <w:bCs/>
        </w:rPr>
        <w:t>WDC_Installer</w:t>
      </w:r>
    </w:p>
    <w:p w14:paraId="0628B446" w14:textId="77777777" w:rsidR="00501530" w:rsidRPr="00501530" w:rsidRDefault="00501530" w:rsidP="00501530">
      <w:r w:rsidRPr="00501530">
        <w:rPr>
          <w:rtl/>
          <w:lang w:bidi="ar-SA"/>
        </w:rPr>
        <w:t>این کلاس مسئول عملیات زیر است</w:t>
      </w:r>
      <w:r w:rsidRPr="00501530">
        <w:t>:</w:t>
      </w:r>
    </w:p>
    <w:p w14:paraId="62989C9F" w14:textId="77777777" w:rsidR="00501530" w:rsidRPr="00501530" w:rsidRDefault="00501530" w:rsidP="00501530">
      <w:pPr>
        <w:rPr>
          <w:bCs/>
        </w:rPr>
      </w:pPr>
      <w:r w:rsidRPr="00501530">
        <w:rPr>
          <w:rFonts w:ascii="Segoe UI Symbol" w:hAnsi="Segoe UI Symbol" w:cs="Segoe UI Symbol"/>
          <w:bCs/>
        </w:rPr>
        <w:t>✔</w:t>
      </w:r>
      <w:r w:rsidRPr="00501530">
        <w:rPr>
          <w:bCs/>
        </w:rPr>
        <w:t xml:space="preserve"> </w:t>
      </w:r>
      <w:r w:rsidRPr="00501530">
        <w:rPr>
          <w:bCs/>
          <w:rtl/>
          <w:lang w:bidi="ar-SA"/>
        </w:rPr>
        <w:t>اجرای کد هنگام فعال‌سازی پلاگین</w:t>
      </w:r>
    </w:p>
    <w:p w14:paraId="13BD6CA3" w14:textId="77777777" w:rsidR="00501530" w:rsidRPr="00501530" w:rsidRDefault="00501530" w:rsidP="00501530">
      <w:pPr>
        <w:rPr>
          <w:bCs/>
        </w:rPr>
      </w:pPr>
      <w:r w:rsidRPr="00501530">
        <w:rPr>
          <w:rFonts w:ascii="Segoe UI Symbol" w:hAnsi="Segoe UI Symbol" w:cs="Segoe UI Symbol"/>
          <w:bCs/>
        </w:rPr>
        <w:t>✔</w:t>
      </w:r>
      <w:r w:rsidRPr="00501530">
        <w:rPr>
          <w:bCs/>
        </w:rPr>
        <w:t xml:space="preserve"> </w:t>
      </w:r>
      <w:r w:rsidRPr="00501530">
        <w:rPr>
          <w:bCs/>
          <w:rtl/>
          <w:lang w:bidi="ar-SA"/>
        </w:rPr>
        <w:t>ایجاد جدول‌های لازم در دیتابیس</w:t>
      </w:r>
    </w:p>
    <w:p w14:paraId="64FD59C4" w14:textId="77777777" w:rsidR="00501530" w:rsidRPr="00501530" w:rsidRDefault="00501530" w:rsidP="00501530">
      <w:pPr>
        <w:rPr>
          <w:bCs/>
        </w:rPr>
      </w:pPr>
      <w:r w:rsidRPr="00501530">
        <w:rPr>
          <w:rFonts w:ascii="Segoe UI Symbol" w:hAnsi="Segoe UI Symbol" w:cs="Segoe UI Symbol"/>
          <w:bCs/>
        </w:rPr>
        <w:t>✔</w:t>
      </w:r>
      <w:r w:rsidRPr="00501530">
        <w:rPr>
          <w:bCs/>
        </w:rPr>
        <w:t xml:space="preserve"> </w:t>
      </w:r>
      <w:r w:rsidRPr="00501530">
        <w:rPr>
          <w:bCs/>
          <w:rtl/>
          <w:lang w:bidi="ar-SA"/>
        </w:rPr>
        <w:t>تعریف ساختار دیتابیس برای ساعات کاری و نوبت‌ها</w:t>
      </w:r>
    </w:p>
    <w:p w14:paraId="6669A904" w14:textId="77777777" w:rsidR="00501530" w:rsidRPr="00501530" w:rsidRDefault="00501530" w:rsidP="00501530">
      <w:r w:rsidRPr="00501530">
        <w:pict w14:anchorId="7EED069F">
          <v:rect id="_x0000_i1352" style="width:0;height:1.5pt" o:hralign="center" o:hrstd="t" o:hr="t" fillcolor="#a0a0a0" stroked="f"/>
        </w:pict>
      </w:r>
    </w:p>
    <w:p w14:paraId="7E85DF1B" w14:textId="77777777" w:rsidR="00501530" w:rsidRDefault="00501530" w:rsidP="00501530">
      <w:pPr>
        <w:rPr>
          <w:bCs/>
          <w:rtl/>
        </w:rPr>
      </w:pPr>
      <w:r w:rsidRPr="00501530">
        <w:rPr>
          <w:bCs/>
        </w:rPr>
        <w:t>1️</w:t>
      </w:r>
      <w:r w:rsidRPr="00501530">
        <w:rPr>
          <w:rFonts w:ascii="Segoe UI Symbol" w:hAnsi="Segoe UI Symbol" w:cs="Segoe UI Symbol"/>
          <w:bCs/>
        </w:rPr>
        <w:t>⃣</w:t>
      </w:r>
      <w:r w:rsidRPr="00501530">
        <w:rPr>
          <w:bCs/>
        </w:rPr>
        <w:t xml:space="preserve"> </w:t>
      </w:r>
      <w:r w:rsidRPr="00501530">
        <w:rPr>
          <w:bCs/>
          <w:rtl/>
          <w:lang w:bidi="ar-SA"/>
        </w:rPr>
        <w:t>تابع</w:t>
      </w:r>
      <w:r w:rsidRPr="00501530">
        <w:rPr>
          <w:bCs/>
        </w:rPr>
        <w:t xml:space="preserve"> activate()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01530" w14:paraId="66C9B7B8" w14:textId="77777777" w:rsidTr="00501530">
        <w:tc>
          <w:tcPr>
            <w:tcW w:w="9350" w:type="dxa"/>
          </w:tcPr>
          <w:p w14:paraId="5FFE10C9" w14:textId="77777777" w:rsidR="00501530" w:rsidRPr="00501530" w:rsidRDefault="00501530" w:rsidP="00501530">
            <w:pPr>
              <w:pStyle w:val="code"/>
            </w:pPr>
            <w:r w:rsidRPr="00501530">
              <w:t>public static function activate() {</w:t>
            </w:r>
          </w:p>
          <w:p w14:paraId="30D6C962" w14:textId="77777777" w:rsidR="00501530" w:rsidRPr="00501530" w:rsidRDefault="00501530" w:rsidP="00501530">
            <w:pPr>
              <w:pStyle w:val="code"/>
            </w:pPr>
            <w:r w:rsidRPr="00501530">
              <w:t xml:space="preserve">    global $wpdb;</w:t>
            </w:r>
          </w:p>
          <w:p w14:paraId="1FF0751E" w14:textId="3AF890B0" w:rsidR="00501530" w:rsidRDefault="00501530" w:rsidP="00501530">
            <w:pPr>
              <w:pStyle w:val="code"/>
            </w:pPr>
            <w:r w:rsidRPr="00501530">
              <w:t xml:space="preserve">    $charset = $wpdb-&gt;get_charset_collate();</w:t>
            </w:r>
          </w:p>
        </w:tc>
      </w:tr>
    </w:tbl>
    <w:p w14:paraId="2B56A379" w14:textId="77777777" w:rsidR="00501530" w:rsidRPr="00501530" w:rsidRDefault="00501530" w:rsidP="00501530">
      <w:pPr>
        <w:bidi w:val="0"/>
        <w:rPr>
          <w:bCs/>
        </w:rPr>
      </w:pPr>
    </w:p>
    <w:p w14:paraId="45F5E945" w14:textId="77777777" w:rsidR="00501530" w:rsidRPr="00501530" w:rsidRDefault="00501530" w:rsidP="00501530">
      <w:pPr>
        <w:rPr>
          <w:bCs/>
        </w:rPr>
      </w:pPr>
      <w:r w:rsidRPr="00501530">
        <w:rPr>
          <w:rFonts w:ascii="Segoe UI Symbol" w:hAnsi="Segoe UI Symbol" w:cs="Segoe UI Symbol"/>
          <w:bCs/>
        </w:rPr>
        <w:t>✔</w:t>
      </w:r>
      <w:r w:rsidRPr="00501530">
        <w:rPr>
          <w:bCs/>
        </w:rPr>
        <w:t xml:space="preserve"> </w:t>
      </w:r>
      <w:r w:rsidRPr="00501530">
        <w:rPr>
          <w:bCs/>
          <w:rtl/>
          <w:lang w:bidi="ar-SA"/>
        </w:rPr>
        <w:t xml:space="preserve">چرا از </w:t>
      </w:r>
      <w:r w:rsidRPr="00501530">
        <w:rPr>
          <w:bCs/>
        </w:rPr>
        <w:t xml:space="preserve">$wpdb </w:t>
      </w:r>
      <w:r w:rsidRPr="00501530">
        <w:rPr>
          <w:bCs/>
          <w:rtl/>
          <w:lang w:bidi="ar-SA"/>
        </w:rPr>
        <w:t>استفاده می‌کنیم؟</w:t>
      </w:r>
    </w:p>
    <w:p w14:paraId="0602C906" w14:textId="77777777" w:rsidR="00501530" w:rsidRPr="00501530" w:rsidRDefault="00501530" w:rsidP="00501530">
      <w:r w:rsidRPr="00501530">
        <w:rPr>
          <w:rtl/>
          <w:lang w:bidi="ar-SA"/>
        </w:rPr>
        <w:t>چون با این شیء می‌توانیم به دیتابیس وردپرس دسترسی پیدا کنیم</w:t>
      </w:r>
      <w:r w:rsidRPr="00501530">
        <w:t>.</w:t>
      </w:r>
    </w:p>
    <w:p w14:paraId="33E68D33" w14:textId="77777777" w:rsidR="00501530" w:rsidRPr="00501530" w:rsidRDefault="00501530" w:rsidP="00501530">
      <w:pPr>
        <w:rPr>
          <w:bCs/>
        </w:rPr>
      </w:pPr>
      <w:r w:rsidRPr="00501530">
        <w:rPr>
          <w:rFonts w:ascii="Segoe UI Symbol" w:hAnsi="Segoe UI Symbol" w:cs="Segoe UI Symbol"/>
          <w:bCs/>
        </w:rPr>
        <w:t>✔</w:t>
      </w:r>
      <w:r w:rsidRPr="00501530">
        <w:rPr>
          <w:bCs/>
        </w:rPr>
        <w:t xml:space="preserve"> </w:t>
      </w:r>
      <w:r w:rsidRPr="00501530">
        <w:rPr>
          <w:bCs/>
          <w:rtl/>
          <w:lang w:bidi="ar-SA"/>
        </w:rPr>
        <w:t xml:space="preserve">چرا از </w:t>
      </w:r>
      <w:r w:rsidRPr="00501530">
        <w:rPr>
          <w:bCs/>
        </w:rPr>
        <w:t xml:space="preserve">$wpdb-&gt;get_charset_collate() </w:t>
      </w:r>
      <w:r w:rsidRPr="00501530">
        <w:rPr>
          <w:bCs/>
          <w:rtl/>
          <w:lang w:bidi="ar-SA"/>
        </w:rPr>
        <w:t>استفاده می‌کنیم؟</w:t>
      </w:r>
    </w:p>
    <w:p w14:paraId="2EC3A2D6" w14:textId="77777777" w:rsidR="00501530" w:rsidRDefault="00501530" w:rsidP="00501530">
      <w:pPr>
        <w:rPr>
          <w:rtl/>
        </w:rPr>
      </w:pPr>
      <w:r w:rsidRPr="00501530">
        <w:rPr>
          <w:rtl/>
          <w:lang w:bidi="ar-SA"/>
        </w:rPr>
        <w:lastRenderedPageBreak/>
        <w:t>برای دریافت تنظیمات</w:t>
      </w:r>
      <w:r w:rsidRPr="00501530">
        <w:t xml:space="preserve"> charset/collation </w:t>
      </w:r>
      <w:r w:rsidRPr="00501530">
        <w:rPr>
          <w:rtl/>
          <w:lang w:bidi="ar-SA"/>
        </w:rPr>
        <w:t>دیتابیس، تا جدول‌ها با استاندارد وردپرس ایجاد شوند</w:t>
      </w:r>
      <w:r w:rsidRPr="00501530">
        <w:t>.</w:t>
      </w:r>
      <w:r w:rsidRPr="00501530">
        <w:br/>
      </w:r>
      <w:r w:rsidRPr="00501530">
        <w:rPr>
          <w:rtl/>
          <w:lang w:bidi="ar-SA"/>
        </w:rPr>
        <w:t>مثل</w:t>
      </w:r>
      <w:r w:rsidRPr="00501530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01530" w14:paraId="65174CFE" w14:textId="77777777" w:rsidTr="00501530">
        <w:tc>
          <w:tcPr>
            <w:tcW w:w="9350" w:type="dxa"/>
          </w:tcPr>
          <w:p w14:paraId="46CDED59" w14:textId="183045DA" w:rsidR="00501530" w:rsidRDefault="00501530" w:rsidP="00501530">
            <w:pPr>
              <w:pStyle w:val="code"/>
            </w:pPr>
            <w:r w:rsidRPr="00501530">
              <w:t>CHARSET=utf8mb4 COLLATE=utf8mb4_unicode_520_ci</w:t>
            </w:r>
          </w:p>
        </w:tc>
      </w:tr>
    </w:tbl>
    <w:p w14:paraId="445D6576" w14:textId="77777777" w:rsidR="00501530" w:rsidRPr="00501530" w:rsidRDefault="00501530" w:rsidP="00501530">
      <w:pPr>
        <w:bidi w:val="0"/>
      </w:pPr>
    </w:p>
    <w:p w14:paraId="2A0D68E1" w14:textId="77777777" w:rsidR="00501530" w:rsidRDefault="00501530" w:rsidP="00501530">
      <w:pPr>
        <w:rPr>
          <w:bCs/>
          <w:rtl/>
          <w:lang w:bidi="ar-SA"/>
        </w:rPr>
      </w:pPr>
      <w:r w:rsidRPr="00501530">
        <w:rPr>
          <w:bCs/>
        </w:rPr>
        <w:t>2️</w:t>
      </w:r>
      <w:r w:rsidRPr="00501530">
        <w:rPr>
          <w:rFonts w:ascii="Segoe UI Symbol" w:hAnsi="Segoe UI Symbol" w:cs="Segoe UI Symbol"/>
          <w:bCs/>
        </w:rPr>
        <w:t>⃣</w:t>
      </w:r>
      <w:r w:rsidRPr="00501530">
        <w:rPr>
          <w:bCs/>
        </w:rPr>
        <w:t xml:space="preserve"> </w:t>
      </w:r>
      <w:r w:rsidRPr="00501530">
        <w:rPr>
          <w:bCs/>
          <w:rtl/>
          <w:lang w:bidi="ar-SA"/>
        </w:rPr>
        <w:t>تعیین نام جدول‌ها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01530" w14:paraId="2A9933C8" w14:textId="77777777" w:rsidTr="00501530">
        <w:tc>
          <w:tcPr>
            <w:tcW w:w="9350" w:type="dxa"/>
          </w:tcPr>
          <w:p w14:paraId="1ADA78AB" w14:textId="77777777" w:rsidR="00501530" w:rsidRPr="00501530" w:rsidRDefault="00501530" w:rsidP="00501530">
            <w:pPr>
              <w:pStyle w:val="code"/>
            </w:pPr>
            <w:r w:rsidRPr="00501530">
              <w:t>$schedules_table = $wpdb-&gt;prefix . 'wdc_schedules';</w:t>
            </w:r>
          </w:p>
          <w:p w14:paraId="703489D9" w14:textId="4A53F02B" w:rsidR="00501530" w:rsidRDefault="00501530" w:rsidP="00501530">
            <w:pPr>
              <w:pStyle w:val="code"/>
            </w:pPr>
            <w:r w:rsidRPr="00501530">
              <w:t>$appointments_table = $wpdb-&gt;prefix . 'wdc_appointments';</w:t>
            </w:r>
          </w:p>
        </w:tc>
      </w:tr>
    </w:tbl>
    <w:p w14:paraId="318CA61B" w14:textId="77777777" w:rsidR="00501530" w:rsidRPr="00501530" w:rsidRDefault="00501530" w:rsidP="00501530">
      <w:pPr>
        <w:rPr>
          <w:bCs/>
        </w:rPr>
      </w:pPr>
      <w:r w:rsidRPr="00501530">
        <w:rPr>
          <w:rFonts w:ascii="Segoe UI Symbol" w:hAnsi="Segoe UI Symbol" w:cs="Segoe UI Symbol"/>
          <w:bCs/>
        </w:rPr>
        <w:t>✔</w:t>
      </w:r>
      <w:r w:rsidRPr="00501530">
        <w:rPr>
          <w:bCs/>
        </w:rPr>
        <w:t xml:space="preserve"> </w:t>
      </w:r>
      <w:r w:rsidRPr="00501530">
        <w:rPr>
          <w:bCs/>
          <w:rtl/>
          <w:lang w:bidi="ar-SA"/>
        </w:rPr>
        <w:t>چرا این کار مهم است؟</w:t>
      </w:r>
    </w:p>
    <w:p w14:paraId="7BCD252F" w14:textId="77777777" w:rsidR="00501530" w:rsidRPr="00501530" w:rsidRDefault="00501530" w:rsidP="00501530">
      <w:r w:rsidRPr="00501530">
        <w:rPr>
          <w:rtl/>
          <w:lang w:bidi="ar-SA"/>
        </w:rPr>
        <w:t>چون وردپرس به هر سایت یک</w:t>
      </w:r>
      <w:r w:rsidRPr="00501530">
        <w:t xml:space="preserve"> prefix </w:t>
      </w:r>
      <w:r w:rsidRPr="00501530">
        <w:rPr>
          <w:rtl/>
          <w:lang w:bidi="ar-SA"/>
        </w:rPr>
        <w:t>اختصاص می‌دهد</w:t>
      </w:r>
      <w:r w:rsidRPr="00501530">
        <w:t>:</w:t>
      </w:r>
      <w:r w:rsidRPr="00501530">
        <w:br/>
      </w:r>
      <w:r w:rsidRPr="00501530">
        <w:rPr>
          <w:rtl/>
          <w:lang w:bidi="ar-SA"/>
        </w:rPr>
        <w:t>مثلاً</w:t>
      </w:r>
      <w:r w:rsidRPr="00501530">
        <w:t>:</w:t>
      </w:r>
    </w:p>
    <w:p w14:paraId="081871F1" w14:textId="77777777" w:rsidR="00501530" w:rsidRPr="00501530" w:rsidRDefault="00501530" w:rsidP="00501530">
      <w:pPr>
        <w:numPr>
          <w:ilvl w:val="0"/>
          <w:numId w:val="11"/>
        </w:numPr>
      </w:pPr>
      <w:r w:rsidRPr="00501530">
        <w:t>wp_</w:t>
      </w:r>
    </w:p>
    <w:p w14:paraId="2CD7D363" w14:textId="77777777" w:rsidR="00501530" w:rsidRPr="00501530" w:rsidRDefault="00501530" w:rsidP="00501530">
      <w:pPr>
        <w:numPr>
          <w:ilvl w:val="0"/>
          <w:numId w:val="11"/>
        </w:numPr>
      </w:pPr>
      <w:r w:rsidRPr="00501530">
        <w:t>wp78_</w:t>
      </w:r>
    </w:p>
    <w:p w14:paraId="6ED55694" w14:textId="77777777" w:rsidR="00501530" w:rsidRPr="00501530" w:rsidRDefault="00501530" w:rsidP="00501530">
      <w:pPr>
        <w:numPr>
          <w:ilvl w:val="0"/>
          <w:numId w:val="11"/>
        </w:numPr>
      </w:pPr>
      <w:r w:rsidRPr="00501530">
        <w:t>site_</w:t>
      </w:r>
    </w:p>
    <w:p w14:paraId="09674EE6" w14:textId="77777777" w:rsidR="00501530" w:rsidRPr="00501530" w:rsidRDefault="00501530" w:rsidP="00501530">
      <w:r w:rsidRPr="00501530">
        <w:rPr>
          <w:rtl/>
          <w:lang w:bidi="ar-SA"/>
        </w:rPr>
        <w:t>بنابراین جدول باید با</w:t>
      </w:r>
      <w:r w:rsidRPr="00501530">
        <w:t xml:space="preserve"> prefix </w:t>
      </w:r>
      <w:r w:rsidRPr="00501530">
        <w:rPr>
          <w:rtl/>
          <w:lang w:bidi="ar-SA"/>
        </w:rPr>
        <w:t>ساخته شود</w:t>
      </w:r>
      <w:r w:rsidRPr="00501530">
        <w:t>.</w:t>
      </w:r>
    </w:p>
    <w:p w14:paraId="5B4A8D05" w14:textId="77777777" w:rsidR="00501530" w:rsidRPr="00501530" w:rsidRDefault="00501530" w:rsidP="00501530">
      <w:r w:rsidRPr="00501530">
        <w:pict w14:anchorId="0EC54E8C">
          <v:rect id="_x0000_i1354" style="width:0;height:1.5pt" o:hralign="center" o:hrstd="t" o:hr="t" fillcolor="#a0a0a0" stroked="f"/>
        </w:pict>
      </w:r>
    </w:p>
    <w:p w14:paraId="5610CCE3" w14:textId="77777777" w:rsidR="00501530" w:rsidRDefault="00501530" w:rsidP="00501530">
      <w:pPr>
        <w:rPr>
          <w:bCs/>
          <w:rtl/>
        </w:rPr>
      </w:pPr>
      <w:r w:rsidRPr="00501530">
        <w:rPr>
          <w:bCs/>
        </w:rPr>
        <w:t>3️</w:t>
      </w:r>
      <w:r w:rsidRPr="00501530">
        <w:rPr>
          <w:rFonts w:ascii="Segoe UI Symbol" w:hAnsi="Segoe UI Symbol" w:cs="Segoe UI Symbol"/>
          <w:bCs/>
        </w:rPr>
        <w:t>⃣</w:t>
      </w:r>
      <w:r w:rsidRPr="00501530">
        <w:rPr>
          <w:bCs/>
        </w:rPr>
        <w:t xml:space="preserve"> </w:t>
      </w:r>
      <w:r w:rsidRPr="00501530">
        <w:rPr>
          <w:bCs/>
          <w:rtl/>
          <w:lang w:bidi="ar-SA"/>
        </w:rPr>
        <w:t>بارگذاری توابع</w:t>
      </w:r>
      <w:r w:rsidRPr="00501530">
        <w:rPr>
          <w:bCs/>
        </w:rPr>
        <w:t xml:space="preserve"> upgrade / dbDelta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5ACA" w14:paraId="5AEC2DEA" w14:textId="77777777" w:rsidTr="000F5ACA">
        <w:tc>
          <w:tcPr>
            <w:tcW w:w="9350" w:type="dxa"/>
          </w:tcPr>
          <w:p w14:paraId="674B9DA8" w14:textId="2007BB7B" w:rsidR="000F5ACA" w:rsidRDefault="000F5ACA" w:rsidP="000F5ACA">
            <w:pPr>
              <w:pStyle w:val="code"/>
            </w:pPr>
            <w:r w:rsidRPr="000F5ACA">
              <w:t>require_once( ABSPATH . 'wp-admin/includes/upgrade.php' );</w:t>
            </w:r>
          </w:p>
        </w:tc>
      </w:tr>
    </w:tbl>
    <w:p w14:paraId="6948FBD8" w14:textId="77777777" w:rsidR="000F5ACA" w:rsidRPr="00501530" w:rsidRDefault="000F5ACA" w:rsidP="000F5ACA">
      <w:pPr>
        <w:bidi w:val="0"/>
        <w:rPr>
          <w:bCs/>
        </w:rPr>
      </w:pPr>
    </w:p>
    <w:p w14:paraId="1CBA2134" w14:textId="77777777" w:rsidR="00501530" w:rsidRPr="00501530" w:rsidRDefault="00501530" w:rsidP="00501530">
      <w:pPr>
        <w:rPr>
          <w:bCs/>
        </w:rPr>
      </w:pPr>
      <w:r w:rsidRPr="00501530">
        <w:rPr>
          <w:rFonts w:ascii="Segoe UI Symbol" w:hAnsi="Segoe UI Symbol" w:cs="Segoe UI Symbol"/>
          <w:bCs/>
        </w:rPr>
        <w:t>✔</w:t>
      </w:r>
      <w:r w:rsidRPr="00501530">
        <w:rPr>
          <w:bCs/>
        </w:rPr>
        <w:t xml:space="preserve"> </w:t>
      </w:r>
      <w:r w:rsidRPr="00501530">
        <w:rPr>
          <w:bCs/>
          <w:rtl/>
          <w:lang w:bidi="ar-SA"/>
        </w:rPr>
        <w:t>چرا این فایل لازم است؟</w:t>
      </w:r>
    </w:p>
    <w:p w14:paraId="2B987945" w14:textId="77777777" w:rsidR="00501530" w:rsidRPr="00501530" w:rsidRDefault="00501530" w:rsidP="00501530">
      <w:r w:rsidRPr="00501530">
        <w:rPr>
          <w:rtl/>
          <w:lang w:bidi="ar-SA"/>
        </w:rPr>
        <w:t>چون تابع قدرتمند و خاص وردپرس یعنی</w:t>
      </w:r>
      <w:r w:rsidRPr="00501530">
        <w:t>:</w:t>
      </w:r>
    </w:p>
    <w:p w14:paraId="13711A72" w14:textId="77777777" w:rsidR="00501530" w:rsidRPr="00501530" w:rsidRDefault="00501530" w:rsidP="000F5ACA">
      <w:pPr>
        <w:bidi w:val="0"/>
      </w:pPr>
      <w:r w:rsidRPr="00501530">
        <w:t>dbDelta()</w:t>
      </w:r>
    </w:p>
    <w:p w14:paraId="75103ABD" w14:textId="77777777" w:rsidR="00501530" w:rsidRPr="00501530" w:rsidRDefault="00501530" w:rsidP="00501530">
      <w:r w:rsidRPr="00501530">
        <w:rPr>
          <w:rtl/>
          <w:lang w:bidi="ar-SA"/>
        </w:rPr>
        <w:t>در این فایل قرار دارد</w:t>
      </w:r>
      <w:r w:rsidRPr="00501530">
        <w:t>.</w:t>
      </w:r>
    </w:p>
    <w:p w14:paraId="0AAA4EC3" w14:textId="77777777" w:rsidR="00501530" w:rsidRPr="00501530" w:rsidRDefault="00501530" w:rsidP="00501530">
      <w:r w:rsidRPr="00501530">
        <w:rPr>
          <w:rtl/>
          <w:lang w:bidi="ar-SA"/>
        </w:rPr>
        <w:t xml:space="preserve">بدون این فایل، </w:t>
      </w:r>
      <w:r w:rsidRPr="00501530">
        <w:t xml:space="preserve">dbDelta </w:t>
      </w:r>
      <w:r w:rsidRPr="00501530">
        <w:rPr>
          <w:rtl/>
          <w:lang w:bidi="ar-SA"/>
        </w:rPr>
        <w:t>در دسترس نیست</w:t>
      </w:r>
      <w:r w:rsidRPr="00501530">
        <w:t>.</w:t>
      </w:r>
    </w:p>
    <w:p w14:paraId="429C4A1C" w14:textId="77777777" w:rsidR="00501530" w:rsidRPr="00501530" w:rsidRDefault="00501530" w:rsidP="00501530">
      <w:r w:rsidRPr="00501530">
        <w:pict w14:anchorId="42630529">
          <v:rect id="_x0000_i1355" style="width:0;height:1.5pt" o:hralign="center" o:hrstd="t" o:hr="t" fillcolor="#a0a0a0" stroked="f"/>
        </w:pict>
      </w:r>
    </w:p>
    <w:p w14:paraId="00D3E1A7" w14:textId="77777777" w:rsidR="00501530" w:rsidRDefault="00501530" w:rsidP="00501530">
      <w:pPr>
        <w:rPr>
          <w:bCs/>
          <w:rtl/>
        </w:rPr>
      </w:pPr>
      <w:r w:rsidRPr="00501530">
        <w:rPr>
          <w:bCs/>
        </w:rPr>
        <w:t>4️</w:t>
      </w:r>
      <w:r w:rsidRPr="00501530">
        <w:rPr>
          <w:rFonts w:ascii="Segoe UI Symbol" w:hAnsi="Segoe UI Symbol" w:cs="Segoe UI Symbol"/>
          <w:bCs/>
        </w:rPr>
        <w:t>⃣</w:t>
      </w:r>
      <w:r w:rsidRPr="00501530">
        <w:rPr>
          <w:bCs/>
        </w:rPr>
        <w:t xml:space="preserve"> </w:t>
      </w:r>
      <w:r w:rsidRPr="00501530">
        <w:rPr>
          <w:bCs/>
          <w:rtl/>
          <w:lang w:bidi="ar-SA"/>
        </w:rPr>
        <w:t>ایجاد جدول ساعات کاری</w:t>
      </w:r>
      <w:r w:rsidRPr="00501530">
        <w:rPr>
          <w:bCs/>
        </w:rPr>
        <w:t xml:space="preserve"> (wdc_schedules)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5ACA" w14:paraId="033B3F89" w14:textId="77777777" w:rsidTr="000F5ACA">
        <w:tc>
          <w:tcPr>
            <w:tcW w:w="9350" w:type="dxa"/>
          </w:tcPr>
          <w:p w14:paraId="3262D79C" w14:textId="77777777" w:rsidR="000F5ACA" w:rsidRPr="000F5ACA" w:rsidRDefault="000F5ACA" w:rsidP="000F5ACA">
            <w:pPr>
              <w:pStyle w:val="code"/>
            </w:pPr>
            <w:r w:rsidRPr="000F5ACA">
              <w:t>$sql = "CREATE TABLE {$schedules_table} (</w:t>
            </w:r>
          </w:p>
          <w:p w14:paraId="14F65151" w14:textId="77777777" w:rsidR="000F5ACA" w:rsidRPr="000F5ACA" w:rsidRDefault="000F5ACA" w:rsidP="000F5ACA">
            <w:pPr>
              <w:pStyle w:val="code"/>
            </w:pPr>
            <w:r w:rsidRPr="000F5ACA">
              <w:lastRenderedPageBreak/>
              <w:t xml:space="preserve">    id mediumint(9) NOT NULL AUTO_INCREMENT,</w:t>
            </w:r>
          </w:p>
          <w:p w14:paraId="489A5B81" w14:textId="77777777" w:rsidR="000F5ACA" w:rsidRPr="000F5ACA" w:rsidRDefault="000F5ACA" w:rsidP="000F5ACA">
            <w:pPr>
              <w:pStyle w:val="code"/>
            </w:pPr>
            <w:r w:rsidRPr="000F5ACA">
              <w:t xml:space="preserve">    weekday tinyint(1) NOT NULL,</w:t>
            </w:r>
          </w:p>
          <w:p w14:paraId="64B53DDA" w14:textId="77777777" w:rsidR="000F5ACA" w:rsidRPr="000F5ACA" w:rsidRDefault="000F5ACA" w:rsidP="000F5ACA">
            <w:pPr>
              <w:pStyle w:val="code"/>
            </w:pPr>
            <w:r w:rsidRPr="000F5ACA">
              <w:t xml:space="preserve">    start_time time NOT NULL,</w:t>
            </w:r>
          </w:p>
          <w:p w14:paraId="1812B3CE" w14:textId="77777777" w:rsidR="000F5ACA" w:rsidRPr="000F5ACA" w:rsidRDefault="000F5ACA" w:rsidP="000F5ACA">
            <w:pPr>
              <w:pStyle w:val="code"/>
            </w:pPr>
            <w:r w:rsidRPr="000F5ACA">
              <w:t xml:space="preserve">    end_time time NOT NULL,</w:t>
            </w:r>
          </w:p>
          <w:p w14:paraId="2088B6FC" w14:textId="77777777" w:rsidR="000F5ACA" w:rsidRPr="000F5ACA" w:rsidRDefault="000F5ACA" w:rsidP="000F5ACA">
            <w:pPr>
              <w:pStyle w:val="code"/>
            </w:pPr>
            <w:r w:rsidRPr="000F5ACA">
              <w:t xml:space="preserve">    interval_minutes smallint(3) NOT NULL DEFAULT 30,</w:t>
            </w:r>
          </w:p>
          <w:p w14:paraId="37E0B086" w14:textId="77777777" w:rsidR="000F5ACA" w:rsidRPr="000F5ACA" w:rsidRDefault="000F5ACA" w:rsidP="000F5ACA">
            <w:pPr>
              <w:pStyle w:val="code"/>
            </w:pPr>
            <w:r w:rsidRPr="000F5ACA">
              <w:t xml:space="preserve">    PRIMARY KEY  (id)</w:t>
            </w:r>
          </w:p>
          <w:p w14:paraId="41E0C964" w14:textId="77777777" w:rsidR="000F5ACA" w:rsidRPr="000F5ACA" w:rsidRDefault="000F5ACA" w:rsidP="000F5ACA">
            <w:pPr>
              <w:pStyle w:val="code"/>
            </w:pPr>
            <w:r w:rsidRPr="000F5ACA">
              <w:t>) {$charset};";</w:t>
            </w:r>
          </w:p>
          <w:p w14:paraId="2A5E6AFD" w14:textId="679ACA75" w:rsidR="000F5ACA" w:rsidRDefault="000F5ACA" w:rsidP="000F5ACA">
            <w:pPr>
              <w:pStyle w:val="code"/>
            </w:pPr>
            <w:r w:rsidRPr="000F5ACA">
              <w:t>dbDelta($sql);</w:t>
            </w:r>
          </w:p>
        </w:tc>
      </w:tr>
    </w:tbl>
    <w:p w14:paraId="17545869" w14:textId="77777777" w:rsidR="000F5ACA" w:rsidRPr="00501530" w:rsidRDefault="000F5ACA" w:rsidP="000F5ACA">
      <w:pPr>
        <w:rPr>
          <w:bCs/>
        </w:rPr>
      </w:pPr>
    </w:p>
    <w:p w14:paraId="402CFA91" w14:textId="77777777" w:rsidR="00501530" w:rsidRPr="00501530" w:rsidRDefault="00501530" w:rsidP="00501530">
      <w:r w:rsidRPr="00501530">
        <w:rPr>
          <w:rtl/>
          <w:lang w:bidi="ar-SA"/>
        </w:rPr>
        <w:t>بیایید تک‌تک فیلدها را بررسی کنیم</w:t>
      </w:r>
      <w:r w:rsidRPr="00501530">
        <w:t>:</w:t>
      </w:r>
    </w:p>
    <w:tbl>
      <w:tblPr>
        <w:tblStyle w:val="PlainTable1"/>
        <w:tblW w:w="9031" w:type="dxa"/>
        <w:tblLook w:val="04A0" w:firstRow="1" w:lastRow="0" w:firstColumn="1" w:lastColumn="0" w:noHBand="0" w:noVBand="1"/>
      </w:tblPr>
      <w:tblGrid>
        <w:gridCol w:w="3121"/>
        <w:gridCol w:w="5910"/>
      </w:tblGrid>
      <w:tr w:rsidR="00501530" w:rsidRPr="00501530" w14:paraId="18191824" w14:textId="77777777" w:rsidTr="000F5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55FED" w14:textId="77777777" w:rsidR="00501530" w:rsidRPr="00501530" w:rsidRDefault="00501530" w:rsidP="00501530">
            <w:pPr>
              <w:spacing w:after="160" w:line="278" w:lineRule="auto"/>
              <w:rPr>
                <w:b/>
              </w:rPr>
            </w:pPr>
            <w:r w:rsidRPr="00501530">
              <w:rPr>
                <w:b/>
                <w:rtl/>
                <w:lang w:bidi="ar-SA"/>
              </w:rPr>
              <w:t>فیلد</w:t>
            </w:r>
          </w:p>
        </w:tc>
        <w:tc>
          <w:tcPr>
            <w:tcW w:w="0" w:type="auto"/>
            <w:hideMark/>
          </w:tcPr>
          <w:p w14:paraId="358DB302" w14:textId="77777777" w:rsidR="00501530" w:rsidRPr="00501530" w:rsidRDefault="00501530" w:rsidP="005015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501530">
              <w:rPr>
                <w:b/>
                <w:rtl/>
                <w:lang w:bidi="ar-SA"/>
              </w:rPr>
              <w:t>توضیح</w:t>
            </w:r>
          </w:p>
        </w:tc>
      </w:tr>
      <w:tr w:rsidR="00501530" w:rsidRPr="00501530" w14:paraId="2585CD71" w14:textId="77777777" w:rsidTr="000F5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FCA56" w14:textId="77777777" w:rsidR="00501530" w:rsidRPr="00501530" w:rsidRDefault="00501530" w:rsidP="00501530">
            <w:pPr>
              <w:spacing w:after="160" w:line="278" w:lineRule="auto"/>
            </w:pPr>
            <w:r w:rsidRPr="00501530">
              <w:rPr>
                <w:b/>
              </w:rPr>
              <w:t>id</w:t>
            </w:r>
          </w:p>
        </w:tc>
        <w:tc>
          <w:tcPr>
            <w:tcW w:w="0" w:type="auto"/>
            <w:hideMark/>
          </w:tcPr>
          <w:p w14:paraId="79C213FD" w14:textId="77777777" w:rsidR="00501530" w:rsidRPr="00501530" w:rsidRDefault="00501530" w:rsidP="005015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1530">
              <w:rPr>
                <w:rtl/>
                <w:lang w:bidi="ar-SA"/>
              </w:rPr>
              <w:t>شناسه رکورد</w:t>
            </w:r>
          </w:p>
        </w:tc>
      </w:tr>
      <w:tr w:rsidR="00501530" w:rsidRPr="00501530" w14:paraId="0F017304" w14:textId="77777777" w:rsidTr="000F5ACA">
        <w:trPr>
          <w:trHeight w:val="6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73DB2" w14:textId="77777777" w:rsidR="00501530" w:rsidRPr="00501530" w:rsidRDefault="00501530" w:rsidP="00501530">
            <w:pPr>
              <w:spacing w:after="160" w:line="278" w:lineRule="auto"/>
            </w:pPr>
            <w:r w:rsidRPr="00501530">
              <w:rPr>
                <w:b/>
              </w:rPr>
              <w:t>weekday</w:t>
            </w:r>
          </w:p>
        </w:tc>
        <w:tc>
          <w:tcPr>
            <w:tcW w:w="0" w:type="auto"/>
            <w:hideMark/>
          </w:tcPr>
          <w:p w14:paraId="1176A0BF" w14:textId="77777777" w:rsidR="00501530" w:rsidRPr="00501530" w:rsidRDefault="00501530" w:rsidP="005015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1530">
              <w:rPr>
                <w:rtl/>
                <w:lang w:bidi="ar-SA"/>
              </w:rPr>
              <w:t>شماره روز هفته (</w:t>
            </w:r>
            <w:r w:rsidRPr="00501530">
              <w:rPr>
                <w:rtl/>
              </w:rPr>
              <w:t>۰</w:t>
            </w:r>
            <w:r w:rsidRPr="00501530">
              <w:rPr>
                <w:rtl/>
                <w:lang w:bidi="ar-SA"/>
              </w:rPr>
              <w:t xml:space="preserve"> تا </w:t>
            </w:r>
            <w:r w:rsidRPr="00501530">
              <w:rPr>
                <w:rtl/>
              </w:rPr>
              <w:t>۶)</w:t>
            </w:r>
          </w:p>
        </w:tc>
      </w:tr>
      <w:tr w:rsidR="00501530" w:rsidRPr="00501530" w14:paraId="51B0C252" w14:textId="77777777" w:rsidTr="000F5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619B3" w14:textId="77777777" w:rsidR="00501530" w:rsidRPr="00501530" w:rsidRDefault="00501530" w:rsidP="00501530">
            <w:pPr>
              <w:spacing w:after="160" w:line="278" w:lineRule="auto"/>
            </w:pPr>
            <w:r w:rsidRPr="00501530">
              <w:rPr>
                <w:b/>
              </w:rPr>
              <w:t>start_time</w:t>
            </w:r>
          </w:p>
        </w:tc>
        <w:tc>
          <w:tcPr>
            <w:tcW w:w="0" w:type="auto"/>
            <w:hideMark/>
          </w:tcPr>
          <w:p w14:paraId="1034B92E" w14:textId="77777777" w:rsidR="00501530" w:rsidRPr="00501530" w:rsidRDefault="00501530" w:rsidP="005015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1530">
              <w:rPr>
                <w:rtl/>
                <w:lang w:bidi="ar-SA"/>
              </w:rPr>
              <w:t>زمان شروع نوبت‌دهی، فرمت</w:t>
            </w:r>
            <w:r w:rsidRPr="00501530">
              <w:t xml:space="preserve"> TIME</w:t>
            </w:r>
          </w:p>
        </w:tc>
      </w:tr>
      <w:tr w:rsidR="00501530" w:rsidRPr="00501530" w14:paraId="0F455024" w14:textId="77777777" w:rsidTr="000F5ACA">
        <w:trPr>
          <w:trHeight w:val="6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BAEDE" w14:textId="77777777" w:rsidR="00501530" w:rsidRPr="00501530" w:rsidRDefault="00501530" w:rsidP="00501530">
            <w:pPr>
              <w:spacing w:after="160" w:line="278" w:lineRule="auto"/>
            </w:pPr>
            <w:r w:rsidRPr="00501530">
              <w:rPr>
                <w:b/>
              </w:rPr>
              <w:t>end_time</w:t>
            </w:r>
          </w:p>
        </w:tc>
        <w:tc>
          <w:tcPr>
            <w:tcW w:w="0" w:type="auto"/>
            <w:hideMark/>
          </w:tcPr>
          <w:p w14:paraId="12101D6B" w14:textId="77777777" w:rsidR="00501530" w:rsidRPr="00501530" w:rsidRDefault="00501530" w:rsidP="005015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1530">
              <w:rPr>
                <w:rtl/>
                <w:lang w:bidi="ar-SA"/>
              </w:rPr>
              <w:t>زمان پایان نوبت‌دهی</w:t>
            </w:r>
          </w:p>
        </w:tc>
      </w:tr>
      <w:tr w:rsidR="00501530" w:rsidRPr="00501530" w14:paraId="6FFD3B9C" w14:textId="77777777" w:rsidTr="000F5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02661" w14:textId="77777777" w:rsidR="00501530" w:rsidRPr="00501530" w:rsidRDefault="00501530" w:rsidP="00501530">
            <w:pPr>
              <w:spacing w:after="160" w:line="278" w:lineRule="auto"/>
            </w:pPr>
            <w:r w:rsidRPr="00501530">
              <w:rPr>
                <w:b/>
              </w:rPr>
              <w:t>interval_minutes</w:t>
            </w:r>
          </w:p>
        </w:tc>
        <w:tc>
          <w:tcPr>
            <w:tcW w:w="0" w:type="auto"/>
            <w:hideMark/>
          </w:tcPr>
          <w:p w14:paraId="796D4501" w14:textId="77777777" w:rsidR="00501530" w:rsidRPr="00501530" w:rsidRDefault="00501530" w:rsidP="005015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1530">
              <w:rPr>
                <w:rtl/>
                <w:lang w:bidi="ar-SA"/>
              </w:rPr>
              <w:t>فاصله زمانی بین نوبت‌ها به دقیقه</w:t>
            </w:r>
          </w:p>
        </w:tc>
      </w:tr>
    </w:tbl>
    <w:p w14:paraId="1E4F9F1C" w14:textId="66C1FF98" w:rsidR="000F5ACA" w:rsidRPr="00501530" w:rsidRDefault="00501530" w:rsidP="000F5ACA">
      <w:pPr>
        <w:rPr>
          <w:bCs/>
        </w:rPr>
      </w:pPr>
      <w:r w:rsidRPr="00501530">
        <w:rPr>
          <w:rFonts w:ascii="Segoe UI Emoji" w:hAnsi="Segoe UI Emoji" w:cs="Segoe UI Emoji"/>
          <w:bCs/>
        </w:rPr>
        <w:t>🔰</w:t>
      </w:r>
      <w:r w:rsidRPr="00501530">
        <w:rPr>
          <w:bCs/>
        </w:rPr>
        <w:t xml:space="preserve"> </w:t>
      </w:r>
      <w:r w:rsidRPr="00501530">
        <w:rPr>
          <w:bCs/>
          <w:rtl/>
          <w:lang w:bidi="ar-SA"/>
        </w:rPr>
        <w:t>نکته</w:t>
      </w:r>
      <w:r w:rsidRPr="00501530">
        <w:rPr>
          <w:bCs/>
        </w:rPr>
        <w:t xml:space="preserve">: weekday </w:t>
      </w:r>
      <w:r w:rsidRPr="00501530">
        <w:rPr>
          <w:bCs/>
          <w:rtl/>
          <w:lang w:bidi="ar-SA"/>
        </w:rPr>
        <w:t>مطابق استاندارد</w:t>
      </w:r>
      <w:r w:rsidRPr="00501530">
        <w:rPr>
          <w:bCs/>
        </w:rPr>
        <w:t xml:space="preserve"> PHP </w:t>
      </w:r>
      <w:r w:rsidRPr="00501530">
        <w:rPr>
          <w:bCs/>
          <w:rtl/>
          <w:lang w:bidi="ar-SA"/>
        </w:rPr>
        <w:t>است</w:t>
      </w:r>
      <w:r w:rsidRPr="00501530">
        <w:rPr>
          <w:bCs/>
        </w:rPr>
        <w:t>:</w:t>
      </w:r>
    </w:p>
    <w:p w14:paraId="42B770C3" w14:textId="77777777" w:rsidR="00501530" w:rsidRPr="00501530" w:rsidRDefault="00501530" w:rsidP="000F5ACA">
      <w:pPr>
        <w:numPr>
          <w:ilvl w:val="0"/>
          <w:numId w:val="12"/>
        </w:numPr>
        <w:bidi w:val="0"/>
      </w:pPr>
      <w:r w:rsidRPr="00501530">
        <w:t>0 = Sunday (</w:t>
      </w:r>
      <w:r w:rsidRPr="00501530">
        <w:rPr>
          <w:rtl/>
          <w:lang w:bidi="ar-SA"/>
        </w:rPr>
        <w:t>یکشنبه</w:t>
      </w:r>
      <w:r w:rsidRPr="00501530">
        <w:t>)</w:t>
      </w:r>
    </w:p>
    <w:p w14:paraId="126DCE25" w14:textId="77777777" w:rsidR="00501530" w:rsidRPr="00501530" w:rsidRDefault="00501530" w:rsidP="000F5ACA">
      <w:pPr>
        <w:numPr>
          <w:ilvl w:val="0"/>
          <w:numId w:val="12"/>
        </w:numPr>
        <w:bidi w:val="0"/>
      </w:pPr>
      <w:r w:rsidRPr="00501530">
        <w:t>6 = Saturday (</w:t>
      </w:r>
      <w:r w:rsidRPr="00501530">
        <w:rPr>
          <w:rtl/>
          <w:lang w:bidi="ar-SA"/>
        </w:rPr>
        <w:t>شنبه</w:t>
      </w:r>
      <w:r w:rsidRPr="00501530">
        <w:t>)</w:t>
      </w:r>
    </w:p>
    <w:p w14:paraId="198A2B19" w14:textId="77777777" w:rsidR="00501530" w:rsidRPr="00501530" w:rsidRDefault="00501530" w:rsidP="00501530">
      <w:r w:rsidRPr="00501530">
        <w:pict w14:anchorId="6BC9C77D">
          <v:rect id="_x0000_i1356" style="width:0;height:1.5pt" o:hralign="center" o:hrstd="t" o:hr="t" fillcolor="#a0a0a0" stroked="f"/>
        </w:pict>
      </w:r>
    </w:p>
    <w:p w14:paraId="64A426C3" w14:textId="77777777" w:rsidR="00501530" w:rsidRDefault="00501530" w:rsidP="00501530">
      <w:pPr>
        <w:rPr>
          <w:bCs/>
          <w:rtl/>
        </w:rPr>
      </w:pPr>
      <w:r w:rsidRPr="00501530">
        <w:rPr>
          <w:bCs/>
        </w:rPr>
        <w:t>5️</w:t>
      </w:r>
      <w:r w:rsidRPr="00501530">
        <w:rPr>
          <w:rFonts w:ascii="Segoe UI Symbol" w:hAnsi="Segoe UI Symbol" w:cs="Segoe UI Symbol"/>
          <w:bCs/>
        </w:rPr>
        <w:t>⃣</w:t>
      </w:r>
      <w:r w:rsidRPr="00501530">
        <w:rPr>
          <w:bCs/>
        </w:rPr>
        <w:t xml:space="preserve"> </w:t>
      </w:r>
      <w:r w:rsidRPr="00501530">
        <w:rPr>
          <w:bCs/>
          <w:rtl/>
          <w:lang w:bidi="ar-SA"/>
        </w:rPr>
        <w:t>ایجاد جدول نوبت‌ها</w:t>
      </w:r>
      <w:r w:rsidRPr="00501530">
        <w:rPr>
          <w:bCs/>
        </w:rPr>
        <w:t xml:space="preserve"> (wdc_appointments)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5ACA" w14:paraId="08041A7D" w14:textId="77777777" w:rsidTr="000F5ACA">
        <w:tc>
          <w:tcPr>
            <w:tcW w:w="9350" w:type="dxa"/>
          </w:tcPr>
          <w:p w14:paraId="051114B1" w14:textId="77777777" w:rsidR="000F5ACA" w:rsidRPr="000F5ACA" w:rsidRDefault="000F5ACA" w:rsidP="000F5ACA">
            <w:pPr>
              <w:pStyle w:val="code"/>
            </w:pPr>
            <w:r w:rsidRPr="000F5ACA">
              <w:t>$sql2 = "CREATE TABLE {$appointments_table} (</w:t>
            </w:r>
          </w:p>
          <w:p w14:paraId="7B538CCC" w14:textId="77777777" w:rsidR="000F5ACA" w:rsidRPr="000F5ACA" w:rsidRDefault="000F5ACA" w:rsidP="000F5ACA">
            <w:pPr>
              <w:pStyle w:val="code"/>
            </w:pPr>
            <w:r w:rsidRPr="000F5ACA">
              <w:t xml:space="preserve">    id bigint(20) NOT NULL AUTO_INCREMENT,</w:t>
            </w:r>
          </w:p>
          <w:p w14:paraId="4F4D6309" w14:textId="77777777" w:rsidR="000F5ACA" w:rsidRPr="000F5ACA" w:rsidRDefault="000F5ACA" w:rsidP="000F5ACA">
            <w:pPr>
              <w:pStyle w:val="code"/>
            </w:pPr>
            <w:r w:rsidRPr="000F5ACA">
              <w:t xml:space="preserve">    user_id bigint(20) NULL,</w:t>
            </w:r>
          </w:p>
          <w:p w14:paraId="66DD284F" w14:textId="77777777" w:rsidR="000F5ACA" w:rsidRPr="000F5ACA" w:rsidRDefault="000F5ACA" w:rsidP="000F5ACA">
            <w:pPr>
              <w:pStyle w:val="code"/>
            </w:pPr>
            <w:r w:rsidRPr="000F5ACA">
              <w:t xml:space="preserve">    patient_name varchar(191) NOT NULL,</w:t>
            </w:r>
          </w:p>
          <w:p w14:paraId="4D6048F2" w14:textId="77777777" w:rsidR="000F5ACA" w:rsidRPr="000F5ACA" w:rsidRDefault="000F5ACA" w:rsidP="000F5ACA">
            <w:pPr>
              <w:pStyle w:val="code"/>
            </w:pPr>
            <w:r w:rsidRPr="000F5ACA">
              <w:t xml:space="preserve">    patient_mobile varchar(50) NOT NULL,</w:t>
            </w:r>
          </w:p>
          <w:p w14:paraId="01DB5B7D" w14:textId="77777777" w:rsidR="000F5ACA" w:rsidRPr="000F5ACA" w:rsidRDefault="000F5ACA" w:rsidP="000F5ACA">
            <w:pPr>
              <w:pStyle w:val="code"/>
            </w:pPr>
            <w:r w:rsidRPr="000F5ACA">
              <w:t xml:space="preserve">    appointment_date date NOT NULL,</w:t>
            </w:r>
          </w:p>
          <w:p w14:paraId="57516948" w14:textId="77777777" w:rsidR="000F5ACA" w:rsidRPr="000F5ACA" w:rsidRDefault="000F5ACA" w:rsidP="000F5ACA">
            <w:pPr>
              <w:pStyle w:val="code"/>
            </w:pPr>
            <w:r w:rsidRPr="000F5ACA">
              <w:t xml:space="preserve">    appointment_time time NOT NULL,</w:t>
            </w:r>
          </w:p>
          <w:p w14:paraId="6940C2B4" w14:textId="77777777" w:rsidR="000F5ACA" w:rsidRPr="000F5ACA" w:rsidRDefault="000F5ACA" w:rsidP="000F5ACA">
            <w:pPr>
              <w:pStyle w:val="code"/>
            </w:pPr>
            <w:r w:rsidRPr="000F5ACA">
              <w:t xml:space="preserve">    created_at datetime NOT NULL DEFAULT CURRENT_TIMESTAMP,</w:t>
            </w:r>
          </w:p>
          <w:p w14:paraId="747A522C" w14:textId="77777777" w:rsidR="000F5ACA" w:rsidRPr="000F5ACA" w:rsidRDefault="000F5ACA" w:rsidP="000F5ACA">
            <w:pPr>
              <w:pStyle w:val="code"/>
            </w:pPr>
            <w:r w:rsidRPr="000F5ACA">
              <w:t xml:space="preserve">    status varchar(20) NOT NULL DEFAULT 'pending',</w:t>
            </w:r>
          </w:p>
          <w:p w14:paraId="13AF5993" w14:textId="77777777" w:rsidR="000F5ACA" w:rsidRPr="000F5ACA" w:rsidRDefault="000F5ACA" w:rsidP="000F5ACA">
            <w:pPr>
              <w:pStyle w:val="code"/>
            </w:pPr>
            <w:r w:rsidRPr="000F5ACA">
              <w:t xml:space="preserve">    PRIMARY KEY  (id),</w:t>
            </w:r>
          </w:p>
          <w:p w14:paraId="490C0BFB" w14:textId="77777777" w:rsidR="000F5ACA" w:rsidRPr="000F5ACA" w:rsidRDefault="000F5ACA" w:rsidP="000F5ACA">
            <w:pPr>
              <w:pStyle w:val="code"/>
            </w:pPr>
            <w:r w:rsidRPr="000F5ACA">
              <w:t xml:space="preserve">    UNIQUE KEY unique_slot (appointment_date, appointment_time)</w:t>
            </w:r>
          </w:p>
          <w:p w14:paraId="6E348322" w14:textId="77777777" w:rsidR="000F5ACA" w:rsidRPr="000F5ACA" w:rsidRDefault="000F5ACA" w:rsidP="000F5ACA">
            <w:pPr>
              <w:pStyle w:val="code"/>
              <w:rPr>
                <w:rtl/>
              </w:rPr>
            </w:pPr>
            <w:r w:rsidRPr="000F5ACA">
              <w:t>)";</w:t>
            </w:r>
          </w:p>
          <w:p w14:paraId="6F6EC839" w14:textId="6F979F38" w:rsidR="000F5ACA" w:rsidRDefault="000F5ACA" w:rsidP="000F5ACA">
            <w:pPr>
              <w:pStyle w:val="code"/>
            </w:pPr>
            <w:r w:rsidRPr="000F5ACA">
              <w:t>dbDelta($sql2);</w:t>
            </w:r>
          </w:p>
        </w:tc>
      </w:tr>
    </w:tbl>
    <w:p w14:paraId="6AED9470" w14:textId="77777777" w:rsidR="000F5ACA" w:rsidRPr="00501530" w:rsidRDefault="000F5ACA" w:rsidP="000F5ACA">
      <w:pPr>
        <w:bidi w:val="0"/>
        <w:rPr>
          <w:bCs/>
        </w:rPr>
      </w:pPr>
    </w:p>
    <w:p w14:paraId="3206C466" w14:textId="77777777" w:rsidR="00501530" w:rsidRPr="00501530" w:rsidRDefault="00501530" w:rsidP="00501530">
      <w:r w:rsidRPr="00501530">
        <w:rPr>
          <w:rtl/>
          <w:lang w:bidi="ar-SA"/>
        </w:rPr>
        <w:lastRenderedPageBreak/>
        <w:t>بیایید جدول را دقیق بررسی کنیم</w:t>
      </w:r>
      <w:r w:rsidRPr="00501530">
        <w:t>:</w:t>
      </w:r>
    </w:p>
    <w:p w14:paraId="48A94E64" w14:textId="77777777" w:rsidR="00501530" w:rsidRPr="00501530" w:rsidRDefault="00501530" w:rsidP="00501530">
      <w:r w:rsidRPr="00501530">
        <w:pict w14:anchorId="36F6FF32">
          <v:rect id="_x0000_i1357" style="width:0;height:1.5pt" o:hralign="center" o:hrstd="t" o:hr="t" fillcolor="#a0a0a0" stroked="f"/>
        </w:pict>
      </w:r>
    </w:p>
    <w:p w14:paraId="22311F8B" w14:textId="77777777" w:rsidR="00501530" w:rsidRPr="00501530" w:rsidRDefault="00501530" w:rsidP="00501530">
      <w:pPr>
        <w:rPr>
          <w:bCs/>
        </w:rPr>
      </w:pPr>
      <w:r w:rsidRPr="00501530">
        <w:rPr>
          <w:rFonts w:ascii="Segoe UI Emoji" w:hAnsi="Segoe UI Emoji" w:cs="Segoe UI Emoji"/>
          <w:bCs/>
        </w:rPr>
        <w:t>📌</w:t>
      </w:r>
      <w:r w:rsidRPr="00501530">
        <w:rPr>
          <w:bCs/>
        </w:rPr>
        <w:t xml:space="preserve"> </w:t>
      </w:r>
      <w:r w:rsidRPr="00501530">
        <w:rPr>
          <w:bCs/>
          <w:rtl/>
          <w:lang w:bidi="ar-SA"/>
        </w:rPr>
        <w:t>توضیح کامل ستون‌ها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1200"/>
        <w:gridCol w:w="4741"/>
      </w:tblGrid>
      <w:tr w:rsidR="00501530" w:rsidRPr="00501530" w14:paraId="5AE7113A" w14:textId="77777777" w:rsidTr="000F5A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3E51F" w14:textId="77777777" w:rsidR="00501530" w:rsidRPr="00501530" w:rsidRDefault="00501530" w:rsidP="00501530">
            <w:pPr>
              <w:rPr>
                <w:bCs/>
              </w:rPr>
            </w:pPr>
            <w:r w:rsidRPr="00501530">
              <w:rPr>
                <w:bCs/>
                <w:rtl/>
                <w:lang w:bidi="ar-SA"/>
              </w:rPr>
              <w:t>ستون</w:t>
            </w:r>
          </w:p>
        </w:tc>
        <w:tc>
          <w:tcPr>
            <w:tcW w:w="0" w:type="auto"/>
            <w:vAlign w:val="center"/>
            <w:hideMark/>
          </w:tcPr>
          <w:p w14:paraId="31C9B6FF" w14:textId="77777777" w:rsidR="00501530" w:rsidRPr="00501530" w:rsidRDefault="00501530" w:rsidP="00501530">
            <w:pPr>
              <w:rPr>
                <w:bCs/>
              </w:rPr>
            </w:pPr>
            <w:r w:rsidRPr="00501530">
              <w:rPr>
                <w:bCs/>
                <w:rtl/>
                <w:lang w:bidi="ar-SA"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14:paraId="227E1B39" w14:textId="77777777" w:rsidR="00501530" w:rsidRPr="00501530" w:rsidRDefault="00501530" w:rsidP="00501530">
            <w:pPr>
              <w:rPr>
                <w:bCs/>
              </w:rPr>
            </w:pPr>
            <w:r w:rsidRPr="00501530">
              <w:rPr>
                <w:bCs/>
                <w:rtl/>
                <w:lang w:bidi="ar-SA"/>
              </w:rPr>
              <w:t>توضیح</w:t>
            </w:r>
          </w:p>
        </w:tc>
      </w:tr>
      <w:tr w:rsidR="00501530" w:rsidRPr="00501530" w14:paraId="589448DD" w14:textId="77777777" w:rsidTr="000F5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CEC3" w14:textId="77777777" w:rsidR="00501530" w:rsidRPr="00501530" w:rsidRDefault="00501530" w:rsidP="00501530">
            <w:r w:rsidRPr="00501530">
              <w:rPr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DE4EFDF" w14:textId="77777777" w:rsidR="00501530" w:rsidRPr="00501530" w:rsidRDefault="00501530" w:rsidP="00501530">
            <w:r w:rsidRPr="00501530">
              <w:t>bigint</w:t>
            </w:r>
          </w:p>
        </w:tc>
        <w:tc>
          <w:tcPr>
            <w:tcW w:w="0" w:type="auto"/>
            <w:vAlign w:val="center"/>
            <w:hideMark/>
          </w:tcPr>
          <w:p w14:paraId="62D3208A" w14:textId="77777777" w:rsidR="00501530" w:rsidRPr="00501530" w:rsidRDefault="00501530" w:rsidP="00501530">
            <w:r w:rsidRPr="00501530">
              <w:rPr>
                <w:rtl/>
                <w:lang w:bidi="ar-SA"/>
              </w:rPr>
              <w:t>شناسه یکتا برای هر نوبت</w:t>
            </w:r>
          </w:p>
        </w:tc>
      </w:tr>
      <w:tr w:rsidR="00501530" w:rsidRPr="00501530" w14:paraId="3ECF72F9" w14:textId="77777777" w:rsidTr="000F5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C345B" w14:textId="77777777" w:rsidR="00501530" w:rsidRPr="00501530" w:rsidRDefault="00501530" w:rsidP="00501530">
            <w:r w:rsidRPr="00501530">
              <w:rPr>
                <w:bCs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0E315A62" w14:textId="77777777" w:rsidR="00501530" w:rsidRPr="00501530" w:rsidRDefault="00501530" w:rsidP="00501530">
            <w:r w:rsidRPr="00501530">
              <w:t>bigint</w:t>
            </w:r>
          </w:p>
        </w:tc>
        <w:tc>
          <w:tcPr>
            <w:tcW w:w="0" w:type="auto"/>
            <w:vAlign w:val="center"/>
            <w:hideMark/>
          </w:tcPr>
          <w:p w14:paraId="1665147B" w14:textId="77777777" w:rsidR="00501530" w:rsidRPr="00501530" w:rsidRDefault="00501530" w:rsidP="00501530">
            <w:r w:rsidRPr="00501530">
              <w:rPr>
                <w:rtl/>
                <w:lang w:bidi="ar-SA"/>
              </w:rPr>
              <w:t>ارجاع به کاربر وردپرس (اختیاری)</w:t>
            </w:r>
          </w:p>
        </w:tc>
      </w:tr>
      <w:tr w:rsidR="00501530" w:rsidRPr="00501530" w14:paraId="78D11157" w14:textId="77777777" w:rsidTr="000F5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A8E74" w14:textId="77777777" w:rsidR="00501530" w:rsidRPr="00501530" w:rsidRDefault="00501530" w:rsidP="00501530">
            <w:r w:rsidRPr="00501530">
              <w:rPr>
                <w:bCs/>
              </w:rPr>
              <w:t>patient_name</w:t>
            </w:r>
          </w:p>
        </w:tc>
        <w:tc>
          <w:tcPr>
            <w:tcW w:w="0" w:type="auto"/>
            <w:vAlign w:val="center"/>
            <w:hideMark/>
          </w:tcPr>
          <w:p w14:paraId="73B7C35E" w14:textId="77777777" w:rsidR="00501530" w:rsidRPr="00501530" w:rsidRDefault="00501530" w:rsidP="00501530">
            <w:r w:rsidRPr="00501530">
              <w:t>varchar</w:t>
            </w:r>
          </w:p>
        </w:tc>
        <w:tc>
          <w:tcPr>
            <w:tcW w:w="0" w:type="auto"/>
            <w:vAlign w:val="center"/>
            <w:hideMark/>
          </w:tcPr>
          <w:p w14:paraId="6BCED512" w14:textId="77777777" w:rsidR="00501530" w:rsidRPr="00501530" w:rsidRDefault="00501530" w:rsidP="00501530">
            <w:r w:rsidRPr="00501530">
              <w:rPr>
                <w:rtl/>
                <w:lang w:bidi="ar-SA"/>
              </w:rPr>
              <w:t>نام بیمار</w:t>
            </w:r>
          </w:p>
        </w:tc>
      </w:tr>
      <w:tr w:rsidR="00501530" w:rsidRPr="00501530" w14:paraId="262EAD1A" w14:textId="77777777" w:rsidTr="000F5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335EA" w14:textId="77777777" w:rsidR="00501530" w:rsidRPr="00501530" w:rsidRDefault="00501530" w:rsidP="00501530">
            <w:r w:rsidRPr="00501530">
              <w:rPr>
                <w:bCs/>
              </w:rPr>
              <w:t>patient_mobile</w:t>
            </w:r>
          </w:p>
        </w:tc>
        <w:tc>
          <w:tcPr>
            <w:tcW w:w="0" w:type="auto"/>
            <w:vAlign w:val="center"/>
            <w:hideMark/>
          </w:tcPr>
          <w:p w14:paraId="3587F680" w14:textId="77777777" w:rsidR="00501530" w:rsidRPr="00501530" w:rsidRDefault="00501530" w:rsidP="00501530">
            <w:r w:rsidRPr="00501530">
              <w:t>varchar</w:t>
            </w:r>
          </w:p>
        </w:tc>
        <w:tc>
          <w:tcPr>
            <w:tcW w:w="0" w:type="auto"/>
            <w:vAlign w:val="center"/>
            <w:hideMark/>
          </w:tcPr>
          <w:p w14:paraId="3C085196" w14:textId="77777777" w:rsidR="00501530" w:rsidRPr="00501530" w:rsidRDefault="00501530" w:rsidP="00501530">
            <w:r w:rsidRPr="00501530">
              <w:rPr>
                <w:rtl/>
                <w:lang w:bidi="ar-SA"/>
              </w:rPr>
              <w:t>شماره موبایل بیمار</w:t>
            </w:r>
          </w:p>
        </w:tc>
      </w:tr>
      <w:tr w:rsidR="00501530" w:rsidRPr="00501530" w14:paraId="6BC6329C" w14:textId="77777777" w:rsidTr="000F5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38E77" w14:textId="77777777" w:rsidR="00501530" w:rsidRPr="00501530" w:rsidRDefault="00501530" w:rsidP="00501530">
            <w:r w:rsidRPr="00501530">
              <w:rPr>
                <w:bCs/>
              </w:rPr>
              <w:t>appointment_date</w:t>
            </w:r>
          </w:p>
        </w:tc>
        <w:tc>
          <w:tcPr>
            <w:tcW w:w="0" w:type="auto"/>
            <w:vAlign w:val="center"/>
            <w:hideMark/>
          </w:tcPr>
          <w:p w14:paraId="6E6D6B21" w14:textId="77777777" w:rsidR="00501530" w:rsidRPr="00501530" w:rsidRDefault="00501530" w:rsidP="00501530">
            <w:r w:rsidRPr="00501530">
              <w:t>date</w:t>
            </w:r>
          </w:p>
        </w:tc>
        <w:tc>
          <w:tcPr>
            <w:tcW w:w="0" w:type="auto"/>
            <w:vAlign w:val="center"/>
            <w:hideMark/>
          </w:tcPr>
          <w:p w14:paraId="76B3D383" w14:textId="77777777" w:rsidR="00501530" w:rsidRPr="00501530" w:rsidRDefault="00501530" w:rsidP="00501530">
            <w:r w:rsidRPr="00501530">
              <w:rPr>
                <w:rtl/>
                <w:lang w:bidi="ar-SA"/>
              </w:rPr>
              <w:t>تاریخ نوبت</w:t>
            </w:r>
            <w:r w:rsidRPr="00501530">
              <w:t xml:space="preserve"> (</w:t>
            </w:r>
            <w:r w:rsidRPr="00501530">
              <w:rPr>
                <w:rtl/>
                <w:lang w:bidi="ar-SA"/>
              </w:rPr>
              <w:t>میلادی</w:t>
            </w:r>
            <w:r w:rsidRPr="00501530">
              <w:t xml:space="preserve"> Y-m-d)</w:t>
            </w:r>
          </w:p>
        </w:tc>
      </w:tr>
      <w:tr w:rsidR="00501530" w:rsidRPr="00501530" w14:paraId="32F91E4D" w14:textId="77777777" w:rsidTr="000F5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08BC6" w14:textId="77777777" w:rsidR="00501530" w:rsidRPr="00501530" w:rsidRDefault="00501530" w:rsidP="00501530">
            <w:r w:rsidRPr="00501530">
              <w:rPr>
                <w:bCs/>
              </w:rPr>
              <w:t>appointment_time</w:t>
            </w:r>
          </w:p>
        </w:tc>
        <w:tc>
          <w:tcPr>
            <w:tcW w:w="0" w:type="auto"/>
            <w:vAlign w:val="center"/>
            <w:hideMark/>
          </w:tcPr>
          <w:p w14:paraId="1D4F0393" w14:textId="77777777" w:rsidR="00501530" w:rsidRPr="00501530" w:rsidRDefault="00501530" w:rsidP="00501530">
            <w:r w:rsidRPr="00501530">
              <w:t>time</w:t>
            </w:r>
          </w:p>
        </w:tc>
        <w:tc>
          <w:tcPr>
            <w:tcW w:w="0" w:type="auto"/>
            <w:vAlign w:val="center"/>
            <w:hideMark/>
          </w:tcPr>
          <w:p w14:paraId="7B48CD4E" w14:textId="77777777" w:rsidR="00501530" w:rsidRPr="00501530" w:rsidRDefault="00501530" w:rsidP="00501530">
            <w:r w:rsidRPr="00501530">
              <w:rPr>
                <w:rtl/>
                <w:lang w:bidi="ar-SA"/>
              </w:rPr>
              <w:t>ساعت نوبت</w:t>
            </w:r>
          </w:p>
        </w:tc>
      </w:tr>
      <w:tr w:rsidR="00501530" w:rsidRPr="00501530" w14:paraId="04C3DD38" w14:textId="77777777" w:rsidTr="000F5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C3848" w14:textId="77777777" w:rsidR="00501530" w:rsidRPr="00501530" w:rsidRDefault="00501530" w:rsidP="00501530">
            <w:r w:rsidRPr="00501530">
              <w:rPr>
                <w:bCs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1D7E07F" w14:textId="77777777" w:rsidR="00501530" w:rsidRPr="00501530" w:rsidRDefault="00501530" w:rsidP="00501530">
            <w:r w:rsidRPr="00501530">
              <w:t>datetime</w:t>
            </w:r>
          </w:p>
        </w:tc>
        <w:tc>
          <w:tcPr>
            <w:tcW w:w="0" w:type="auto"/>
            <w:vAlign w:val="center"/>
            <w:hideMark/>
          </w:tcPr>
          <w:p w14:paraId="31CC46C6" w14:textId="77777777" w:rsidR="00501530" w:rsidRPr="00501530" w:rsidRDefault="00501530" w:rsidP="00501530">
            <w:r w:rsidRPr="00501530">
              <w:rPr>
                <w:rtl/>
                <w:lang w:bidi="ar-SA"/>
              </w:rPr>
              <w:t>زمان ثبت نوبت (خودکار)</w:t>
            </w:r>
          </w:p>
        </w:tc>
      </w:tr>
      <w:tr w:rsidR="00501530" w:rsidRPr="00501530" w14:paraId="63655B76" w14:textId="77777777" w:rsidTr="000F5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A652A" w14:textId="77777777" w:rsidR="00501530" w:rsidRPr="00501530" w:rsidRDefault="00501530" w:rsidP="00501530">
            <w:r w:rsidRPr="00501530">
              <w:rPr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ED7E276" w14:textId="77777777" w:rsidR="00501530" w:rsidRPr="00501530" w:rsidRDefault="00501530" w:rsidP="00501530">
            <w:r w:rsidRPr="00501530">
              <w:t>varchar</w:t>
            </w:r>
          </w:p>
        </w:tc>
        <w:tc>
          <w:tcPr>
            <w:tcW w:w="0" w:type="auto"/>
            <w:vAlign w:val="center"/>
            <w:hideMark/>
          </w:tcPr>
          <w:p w14:paraId="4B17996A" w14:textId="77777777" w:rsidR="00501530" w:rsidRPr="00501530" w:rsidRDefault="00501530" w:rsidP="00501530">
            <w:r w:rsidRPr="00501530">
              <w:rPr>
                <w:rtl/>
                <w:lang w:bidi="ar-SA"/>
              </w:rPr>
              <w:t>وضعیت نوبت</w:t>
            </w:r>
            <w:r w:rsidRPr="00501530">
              <w:t xml:space="preserve"> (pending / confirmed / cancelled)</w:t>
            </w:r>
          </w:p>
        </w:tc>
      </w:tr>
      <w:tr w:rsidR="00501530" w:rsidRPr="00501530" w14:paraId="38381A2C" w14:textId="77777777" w:rsidTr="000F5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2A38C" w14:textId="77777777" w:rsidR="00501530" w:rsidRPr="00501530" w:rsidRDefault="00501530" w:rsidP="00501530">
            <w:r w:rsidRPr="00501530">
              <w:rPr>
                <w:bCs/>
              </w:rPr>
              <w:t>UNIQUE KEY unique_slot</w:t>
            </w:r>
          </w:p>
        </w:tc>
        <w:tc>
          <w:tcPr>
            <w:tcW w:w="0" w:type="auto"/>
            <w:vAlign w:val="center"/>
            <w:hideMark/>
          </w:tcPr>
          <w:p w14:paraId="42F8F7FE" w14:textId="77777777" w:rsidR="00501530" w:rsidRPr="00501530" w:rsidRDefault="00501530" w:rsidP="00501530">
            <w:r w:rsidRPr="00501530">
              <w:t>(date, time)</w:t>
            </w:r>
          </w:p>
        </w:tc>
        <w:tc>
          <w:tcPr>
            <w:tcW w:w="0" w:type="auto"/>
            <w:vAlign w:val="center"/>
            <w:hideMark/>
          </w:tcPr>
          <w:p w14:paraId="644EA5B6" w14:textId="77777777" w:rsidR="00501530" w:rsidRPr="00501530" w:rsidRDefault="00501530" w:rsidP="00501530">
            <w:r w:rsidRPr="00501530">
              <w:rPr>
                <w:rtl/>
                <w:lang w:bidi="ar-SA"/>
              </w:rPr>
              <w:t>جلوگیری از رزرو تکراری</w:t>
            </w:r>
          </w:p>
        </w:tc>
      </w:tr>
    </w:tbl>
    <w:p w14:paraId="5B50E8C4" w14:textId="77777777" w:rsidR="00501530" w:rsidRPr="00501530" w:rsidRDefault="00501530" w:rsidP="00501530">
      <w:r w:rsidRPr="00501530">
        <w:pict w14:anchorId="3CA8F383">
          <v:rect id="_x0000_i1358" style="width:0;height:1.5pt" o:hralign="center" o:hrstd="t" o:hr="t" fillcolor="#a0a0a0" stroked="f"/>
        </w:pict>
      </w:r>
    </w:p>
    <w:p w14:paraId="49FE9ECA" w14:textId="77777777" w:rsidR="00501530" w:rsidRPr="00501530" w:rsidRDefault="00501530" w:rsidP="00501530">
      <w:pPr>
        <w:rPr>
          <w:bCs/>
        </w:rPr>
      </w:pPr>
      <w:r w:rsidRPr="00501530">
        <w:rPr>
          <w:rFonts w:ascii="Segoe UI Emoji" w:hAnsi="Segoe UI Emoji" w:cs="Segoe UI Emoji"/>
          <w:bCs/>
        </w:rPr>
        <w:t>⭐</w:t>
      </w:r>
      <w:r w:rsidRPr="00501530">
        <w:rPr>
          <w:bCs/>
        </w:rPr>
        <w:t xml:space="preserve"> </w:t>
      </w:r>
      <w:r w:rsidRPr="00501530">
        <w:rPr>
          <w:bCs/>
          <w:rtl/>
          <w:lang w:bidi="ar-SA"/>
        </w:rPr>
        <w:t>نکات مهم و حرفه‌ای</w:t>
      </w:r>
    </w:p>
    <w:p w14:paraId="481E8153" w14:textId="77777777" w:rsidR="00501530" w:rsidRPr="00501530" w:rsidRDefault="00501530" w:rsidP="00501530">
      <w:pPr>
        <w:rPr>
          <w:bCs/>
        </w:rPr>
      </w:pPr>
      <w:r w:rsidRPr="00501530">
        <w:rPr>
          <w:rFonts w:ascii="Segoe UI Symbol" w:hAnsi="Segoe UI Symbol" w:cs="Segoe UI Symbol"/>
          <w:bCs/>
        </w:rPr>
        <w:t>✔</w:t>
      </w:r>
      <w:r w:rsidRPr="00501530">
        <w:rPr>
          <w:bCs/>
        </w:rPr>
        <w:t xml:space="preserve"> </w:t>
      </w:r>
      <w:r w:rsidRPr="00501530">
        <w:rPr>
          <w:bCs/>
          <w:rtl/>
          <w:lang w:bidi="ar-SA"/>
        </w:rPr>
        <w:t>استفاده از</w:t>
      </w:r>
      <w:r w:rsidRPr="00501530">
        <w:rPr>
          <w:bCs/>
        </w:rPr>
        <w:t xml:space="preserve"> dbDelta</w:t>
      </w:r>
    </w:p>
    <w:p w14:paraId="5554341A" w14:textId="77777777" w:rsidR="00501530" w:rsidRPr="00501530" w:rsidRDefault="00501530" w:rsidP="00501530">
      <w:r w:rsidRPr="00501530">
        <w:rPr>
          <w:rtl/>
          <w:lang w:bidi="ar-SA"/>
        </w:rPr>
        <w:t>این تابع بهترین روش ایجاد جدول در وردپرس است چون</w:t>
      </w:r>
      <w:r w:rsidRPr="00501530">
        <w:t>:</w:t>
      </w:r>
    </w:p>
    <w:p w14:paraId="1A5FB951" w14:textId="77777777" w:rsidR="00501530" w:rsidRPr="00501530" w:rsidRDefault="00501530" w:rsidP="00501530">
      <w:pPr>
        <w:numPr>
          <w:ilvl w:val="0"/>
          <w:numId w:val="13"/>
        </w:numPr>
      </w:pPr>
      <w:r w:rsidRPr="00501530">
        <w:rPr>
          <w:rtl/>
          <w:lang w:bidi="ar-SA"/>
        </w:rPr>
        <w:t xml:space="preserve">اگر جدول وجود نداشته باشد </w:t>
      </w:r>
      <w:r w:rsidRPr="00501530">
        <w:rPr>
          <w:rFonts w:cs="Times New Roman" w:hint="cs"/>
          <w:rtl/>
          <w:lang w:bidi="ar-SA"/>
        </w:rPr>
        <w:t>→</w:t>
      </w:r>
      <w:r w:rsidRPr="00501530">
        <w:rPr>
          <w:rtl/>
          <w:lang w:bidi="ar-SA"/>
        </w:rPr>
        <w:t xml:space="preserve"> </w:t>
      </w:r>
      <w:r w:rsidRPr="00501530">
        <w:rPr>
          <w:rFonts w:ascii="IRANSansWeb(FaNum) Light" w:hAnsi="IRANSansWeb(FaNum) Light" w:hint="cs"/>
          <w:rtl/>
          <w:lang w:bidi="ar-SA"/>
        </w:rPr>
        <w:t>ایجاد</w:t>
      </w:r>
      <w:r w:rsidRPr="00501530">
        <w:rPr>
          <w:rtl/>
          <w:lang w:bidi="ar-SA"/>
        </w:rPr>
        <w:t xml:space="preserve"> </w:t>
      </w:r>
      <w:r w:rsidRPr="00501530">
        <w:rPr>
          <w:rFonts w:ascii="IRANSansWeb(FaNum) Light" w:hAnsi="IRANSansWeb(FaNum) Light" w:hint="cs"/>
          <w:rtl/>
          <w:lang w:bidi="ar-SA"/>
        </w:rPr>
        <w:t>می‌کند</w:t>
      </w:r>
    </w:p>
    <w:p w14:paraId="6555132B" w14:textId="77777777" w:rsidR="00501530" w:rsidRPr="00501530" w:rsidRDefault="00501530" w:rsidP="00501530">
      <w:pPr>
        <w:numPr>
          <w:ilvl w:val="0"/>
          <w:numId w:val="13"/>
        </w:numPr>
      </w:pPr>
      <w:r w:rsidRPr="00501530">
        <w:rPr>
          <w:rtl/>
          <w:lang w:bidi="ar-SA"/>
        </w:rPr>
        <w:t xml:space="preserve">اگر تغییراتی در ساختار باشد </w:t>
      </w:r>
      <w:r w:rsidRPr="00501530">
        <w:rPr>
          <w:rFonts w:cs="Times New Roman" w:hint="cs"/>
          <w:rtl/>
          <w:lang w:bidi="ar-SA"/>
        </w:rPr>
        <w:t>→</w:t>
      </w:r>
      <w:r w:rsidRPr="00501530">
        <w:rPr>
          <w:rtl/>
          <w:lang w:bidi="ar-SA"/>
        </w:rPr>
        <w:t xml:space="preserve"> </w:t>
      </w:r>
      <w:r w:rsidRPr="00501530">
        <w:rPr>
          <w:rFonts w:ascii="IRANSansWeb(FaNum) Light" w:hAnsi="IRANSansWeb(FaNum) Light" w:hint="cs"/>
          <w:rtl/>
          <w:lang w:bidi="ar-SA"/>
        </w:rPr>
        <w:t>بروزرسانی</w:t>
      </w:r>
      <w:r w:rsidRPr="00501530">
        <w:rPr>
          <w:rtl/>
          <w:lang w:bidi="ar-SA"/>
        </w:rPr>
        <w:t xml:space="preserve"> </w:t>
      </w:r>
      <w:r w:rsidRPr="00501530">
        <w:rPr>
          <w:rFonts w:ascii="IRANSansWeb(FaNum) Light" w:hAnsi="IRANSansWeb(FaNum) Light" w:hint="cs"/>
          <w:rtl/>
          <w:lang w:bidi="ar-SA"/>
        </w:rPr>
        <w:t>می‌کند</w:t>
      </w:r>
    </w:p>
    <w:p w14:paraId="0BCD420C" w14:textId="77777777" w:rsidR="00501530" w:rsidRPr="00501530" w:rsidRDefault="00501530" w:rsidP="00501530">
      <w:pPr>
        <w:numPr>
          <w:ilvl w:val="0"/>
          <w:numId w:val="13"/>
        </w:numPr>
      </w:pPr>
      <w:r w:rsidRPr="00501530">
        <w:rPr>
          <w:rtl/>
          <w:lang w:bidi="ar-SA"/>
        </w:rPr>
        <w:t>امن‌تر و سازگار با نسخه‌های مختلف وردپرس است</w:t>
      </w:r>
    </w:p>
    <w:p w14:paraId="5C6B8FA3" w14:textId="77777777" w:rsidR="00501530" w:rsidRPr="00501530" w:rsidRDefault="00501530" w:rsidP="00501530">
      <w:r w:rsidRPr="00501530">
        <w:lastRenderedPageBreak/>
        <w:pict w14:anchorId="3892B3F8">
          <v:rect id="_x0000_i1359" style="width:0;height:1.5pt" o:hralign="center" o:hrstd="t" o:hr="t" fillcolor="#a0a0a0" stroked="f"/>
        </w:pict>
      </w:r>
    </w:p>
    <w:p w14:paraId="257252C8" w14:textId="77777777" w:rsidR="00501530" w:rsidRPr="00501530" w:rsidRDefault="00501530" w:rsidP="00501530">
      <w:pPr>
        <w:rPr>
          <w:bCs/>
        </w:rPr>
      </w:pPr>
      <w:r w:rsidRPr="00501530">
        <w:rPr>
          <w:rFonts w:ascii="Segoe UI Symbol" w:hAnsi="Segoe UI Symbol" w:cs="Segoe UI Symbol"/>
          <w:bCs/>
        </w:rPr>
        <w:t>✔</w:t>
      </w:r>
      <w:r w:rsidRPr="00501530">
        <w:rPr>
          <w:bCs/>
        </w:rPr>
        <w:t xml:space="preserve"> </w:t>
      </w:r>
      <w:r w:rsidRPr="00501530">
        <w:rPr>
          <w:bCs/>
          <w:rtl/>
          <w:lang w:bidi="ar-SA"/>
        </w:rPr>
        <w:t>ذخیره تاریخ میلادی؛ نمایش شمسی</w:t>
      </w:r>
    </w:p>
    <w:p w14:paraId="2DDE9215" w14:textId="77777777" w:rsidR="00501530" w:rsidRPr="00501530" w:rsidRDefault="00501530" w:rsidP="00501530">
      <w:r w:rsidRPr="00501530">
        <w:rPr>
          <w:rtl/>
          <w:lang w:bidi="ar-SA"/>
        </w:rPr>
        <w:t>پلاگین تاریخ را اینطور ذخیره می‌کند</w:t>
      </w:r>
      <w:r w:rsidRPr="00501530">
        <w:t>:</w:t>
      </w:r>
    </w:p>
    <w:p w14:paraId="4E96F7C9" w14:textId="77777777" w:rsidR="00501530" w:rsidRPr="00501530" w:rsidRDefault="00501530" w:rsidP="00501530">
      <w:r w:rsidRPr="00501530">
        <w:t>appointment_date = 2025-02-21</w:t>
      </w:r>
    </w:p>
    <w:p w14:paraId="10ACB0CA" w14:textId="77777777" w:rsidR="00501530" w:rsidRPr="00501530" w:rsidRDefault="00501530" w:rsidP="00501530">
      <w:r w:rsidRPr="00501530">
        <w:rPr>
          <w:rtl/>
          <w:lang w:bidi="ar-SA"/>
        </w:rPr>
        <w:t>اما هنگام نمایش به کاربر با تابع تبدیل می‌شود</w:t>
      </w:r>
      <w:r w:rsidRPr="00501530">
        <w:t>:</w:t>
      </w:r>
    </w:p>
    <w:p w14:paraId="4C06F5E5" w14:textId="77777777" w:rsidR="00501530" w:rsidRPr="00501530" w:rsidRDefault="00501530" w:rsidP="00501530">
      <w:r w:rsidRPr="00501530">
        <w:t>WDC_helpers::gregorian_to_jalali()</w:t>
      </w:r>
    </w:p>
    <w:p w14:paraId="42143B17" w14:textId="77777777" w:rsidR="00501530" w:rsidRPr="00501530" w:rsidRDefault="00501530" w:rsidP="00501530">
      <w:r w:rsidRPr="00501530">
        <w:rPr>
          <w:rtl/>
          <w:lang w:bidi="ar-SA"/>
        </w:rPr>
        <w:t>این بهترین معماری است چون</w:t>
      </w:r>
      <w:r w:rsidRPr="00501530">
        <w:t>:</w:t>
      </w:r>
    </w:p>
    <w:p w14:paraId="1D2BC696" w14:textId="77777777" w:rsidR="00501530" w:rsidRPr="00501530" w:rsidRDefault="00501530" w:rsidP="00501530">
      <w:pPr>
        <w:numPr>
          <w:ilvl w:val="0"/>
          <w:numId w:val="14"/>
        </w:numPr>
      </w:pPr>
      <w:r w:rsidRPr="00501530">
        <w:rPr>
          <w:rtl/>
          <w:lang w:bidi="ar-SA"/>
        </w:rPr>
        <w:t>پردازش دیتابیس ساده‌تر می‌شود</w:t>
      </w:r>
    </w:p>
    <w:p w14:paraId="336E2B2E" w14:textId="77777777" w:rsidR="00501530" w:rsidRPr="00501530" w:rsidRDefault="00501530" w:rsidP="00501530">
      <w:pPr>
        <w:numPr>
          <w:ilvl w:val="0"/>
          <w:numId w:val="14"/>
        </w:numPr>
      </w:pPr>
      <w:r w:rsidRPr="00501530">
        <w:rPr>
          <w:rtl/>
          <w:lang w:bidi="ar-SA"/>
        </w:rPr>
        <w:t>فیلتر و مرتب‌سازی کارآمدتر است</w:t>
      </w:r>
    </w:p>
    <w:p w14:paraId="247B5084" w14:textId="77777777" w:rsidR="00501530" w:rsidRPr="00501530" w:rsidRDefault="00501530" w:rsidP="00501530">
      <w:pPr>
        <w:numPr>
          <w:ilvl w:val="0"/>
          <w:numId w:val="14"/>
        </w:numPr>
      </w:pPr>
      <w:r w:rsidRPr="00501530">
        <w:rPr>
          <w:rtl/>
          <w:lang w:bidi="ar-SA"/>
        </w:rPr>
        <w:t>تاریخ شمسی فقط برای نمایش استفاده می‌شود</w:t>
      </w:r>
    </w:p>
    <w:p w14:paraId="29CC9266" w14:textId="2F55DBD5" w:rsidR="00501530" w:rsidRPr="00501530" w:rsidRDefault="00501530" w:rsidP="00501530"/>
    <w:p w14:paraId="2819209B" w14:textId="77777777" w:rsidR="00501530" w:rsidRDefault="00501530" w:rsidP="00501530">
      <w:pPr>
        <w:rPr>
          <w:bCs/>
          <w:rtl/>
        </w:rPr>
      </w:pPr>
      <w:r w:rsidRPr="00501530">
        <w:rPr>
          <w:bCs/>
        </w:rPr>
        <w:t>6️</w:t>
      </w:r>
      <w:r w:rsidRPr="00501530">
        <w:rPr>
          <w:rFonts w:ascii="Segoe UI Symbol" w:hAnsi="Segoe UI Symbol" w:cs="Segoe UI Symbol"/>
          <w:bCs/>
        </w:rPr>
        <w:t>⃣</w:t>
      </w:r>
      <w:r w:rsidRPr="00501530">
        <w:rPr>
          <w:bCs/>
        </w:rPr>
        <w:t xml:space="preserve"> </w:t>
      </w:r>
      <w:r w:rsidRPr="00501530">
        <w:rPr>
          <w:bCs/>
          <w:rtl/>
          <w:lang w:bidi="ar-SA"/>
        </w:rPr>
        <w:t>تابع</w:t>
      </w:r>
      <w:r w:rsidRPr="00501530">
        <w:rPr>
          <w:bCs/>
        </w:rPr>
        <w:t xml:space="preserve"> deactivate()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5ACA" w14:paraId="48DDA8AB" w14:textId="77777777" w:rsidTr="000F5ACA">
        <w:tc>
          <w:tcPr>
            <w:tcW w:w="9350" w:type="dxa"/>
          </w:tcPr>
          <w:p w14:paraId="774C1C79" w14:textId="77777777" w:rsidR="000F5ACA" w:rsidRPr="000F5ACA" w:rsidRDefault="000F5ACA" w:rsidP="000F5ACA">
            <w:pPr>
              <w:pStyle w:val="code"/>
            </w:pPr>
            <w:r w:rsidRPr="000F5ACA">
              <w:t>public static function deactivate() {</w:t>
            </w:r>
          </w:p>
          <w:p w14:paraId="3DED4611" w14:textId="77777777" w:rsidR="000F5ACA" w:rsidRPr="000F5ACA" w:rsidRDefault="000F5ACA" w:rsidP="000F5ACA">
            <w:pPr>
              <w:pStyle w:val="code"/>
            </w:pPr>
            <w:r w:rsidRPr="000F5ACA">
              <w:t xml:space="preserve">    // No destructive actions on deactivate</w:t>
            </w:r>
          </w:p>
          <w:p w14:paraId="18928AA5" w14:textId="52A5DA9C" w:rsidR="000F5ACA" w:rsidRDefault="000F5ACA" w:rsidP="000F5ACA">
            <w:pPr>
              <w:pStyle w:val="code"/>
            </w:pPr>
            <w:r w:rsidRPr="000F5ACA">
              <w:t>}</w:t>
            </w:r>
          </w:p>
        </w:tc>
      </w:tr>
    </w:tbl>
    <w:p w14:paraId="46082024" w14:textId="77777777" w:rsidR="00501530" w:rsidRPr="00501530" w:rsidRDefault="00501530" w:rsidP="00501530">
      <w:pPr>
        <w:rPr>
          <w:bCs/>
        </w:rPr>
      </w:pPr>
      <w:r w:rsidRPr="00501530">
        <w:rPr>
          <w:rFonts w:ascii="Segoe UI Symbol" w:hAnsi="Segoe UI Symbol" w:cs="Segoe UI Symbol"/>
          <w:bCs/>
        </w:rPr>
        <w:t>✔</w:t>
      </w:r>
      <w:r w:rsidRPr="00501530">
        <w:rPr>
          <w:bCs/>
        </w:rPr>
        <w:t xml:space="preserve"> </w:t>
      </w:r>
      <w:r w:rsidRPr="00501530">
        <w:rPr>
          <w:bCs/>
          <w:rtl/>
          <w:lang w:bidi="ar-SA"/>
        </w:rPr>
        <w:t>چرا جدول‌ها حذف نمی‌شوند؟</w:t>
      </w:r>
    </w:p>
    <w:p w14:paraId="40C5D45A" w14:textId="77777777" w:rsidR="00501530" w:rsidRPr="00501530" w:rsidRDefault="00501530" w:rsidP="00501530">
      <w:r w:rsidRPr="00501530">
        <w:rPr>
          <w:rtl/>
          <w:lang w:bidi="ar-SA"/>
        </w:rPr>
        <w:t>برای جلوگیری از از دست رفتن اطلاعات واقعی نوبت‌ها</w:t>
      </w:r>
      <w:r w:rsidRPr="00501530">
        <w:t>.</w:t>
      </w:r>
      <w:r w:rsidRPr="00501530">
        <w:br/>
      </w:r>
      <w:r w:rsidRPr="00501530">
        <w:rPr>
          <w:rtl/>
          <w:lang w:bidi="ar-SA"/>
        </w:rPr>
        <w:t>این استاندارد وردپرس است</w:t>
      </w:r>
      <w:r w:rsidRPr="00501530">
        <w:t>.</w:t>
      </w:r>
    </w:p>
    <w:p w14:paraId="00706148" w14:textId="5A7F0B0C" w:rsidR="00501530" w:rsidRPr="00501530" w:rsidRDefault="000F5ACA" w:rsidP="00501530">
      <w:r>
        <w:rPr>
          <w:rFonts w:hint="cs"/>
          <w:rtl/>
          <w:lang w:bidi="ar-SA"/>
        </w:rPr>
        <w:t>(</w:t>
      </w:r>
      <w:r w:rsidR="00501530" w:rsidRPr="00501530">
        <w:rPr>
          <w:rtl/>
          <w:lang w:bidi="ar-SA"/>
        </w:rPr>
        <w:t>می‌توانستید اینجا جدول را حذف کنید، اما توصیه نمی‌شود</w:t>
      </w:r>
      <w:r w:rsidR="00501530" w:rsidRPr="00501530">
        <w:t>.</w:t>
      </w:r>
      <w:r>
        <w:rPr>
          <w:rFonts w:hint="cs"/>
          <w:rtl/>
        </w:rPr>
        <w:t>)</w:t>
      </w:r>
    </w:p>
    <w:p w14:paraId="7250BFCD" w14:textId="77777777" w:rsidR="00501530" w:rsidRPr="00501530" w:rsidRDefault="00501530" w:rsidP="00501530">
      <w:r w:rsidRPr="00501530">
        <w:pict w14:anchorId="2D969658">
          <v:rect id="_x0000_i1361" style="width:0;height:1.5pt" o:hralign="center" o:hrstd="t" o:hr="t" fillcolor="#a0a0a0" stroked="f"/>
        </w:pict>
      </w:r>
    </w:p>
    <w:p w14:paraId="1EDB019A" w14:textId="77777777" w:rsidR="00501530" w:rsidRPr="00501530" w:rsidRDefault="00501530" w:rsidP="00501530">
      <w:pPr>
        <w:rPr>
          <w:bCs/>
        </w:rPr>
      </w:pPr>
      <w:r w:rsidRPr="00501530">
        <w:rPr>
          <w:rFonts w:ascii="Segoe UI Emoji" w:hAnsi="Segoe UI Emoji" w:cs="Segoe UI Emoji"/>
          <w:bCs/>
        </w:rPr>
        <w:t>🎉</w:t>
      </w:r>
      <w:r w:rsidRPr="00501530">
        <w:rPr>
          <w:bCs/>
        </w:rPr>
        <w:t xml:space="preserve"> </w:t>
      </w:r>
      <w:r w:rsidRPr="00501530">
        <w:rPr>
          <w:bCs/>
          <w:rtl/>
          <w:lang w:bidi="ar-SA"/>
        </w:rPr>
        <w:t>جمع‌بندی آموزشی</w:t>
      </w:r>
    </w:p>
    <w:p w14:paraId="52D94623" w14:textId="77777777" w:rsidR="00501530" w:rsidRPr="00501530" w:rsidRDefault="00501530" w:rsidP="00501530">
      <w:r w:rsidRPr="00501530">
        <w:rPr>
          <w:rtl/>
          <w:lang w:bidi="ar-SA"/>
        </w:rPr>
        <w:t>کلاس</w:t>
      </w:r>
      <w:r w:rsidRPr="00501530">
        <w:t xml:space="preserve"> WDC_Installer </w:t>
      </w:r>
      <w:r w:rsidRPr="00501530">
        <w:rPr>
          <w:rtl/>
          <w:lang w:bidi="ar-SA"/>
        </w:rPr>
        <w:t>یک معماری استاندارد و حرفه‌ای وردپرس را پیاده‌سازی می‌کند</w:t>
      </w:r>
      <w:r w:rsidRPr="00501530">
        <w:t>:</w:t>
      </w:r>
    </w:p>
    <w:p w14:paraId="74649AB5" w14:textId="77777777" w:rsidR="00501530" w:rsidRPr="00501530" w:rsidRDefault="00501530" w:rsidP="00501530">
      <w:pPr>
        <w:rPr>
          <w:bCs/>
        </w:rPr>
      </w:pPr>
      <w:r w:rsidRPr="00501530">
        <w:rPr>
          <w:rFonts w:ascii="Segoe UI Symbol" w:hAnsi="Segoe UI Symbol" w:cs="Segoe UI Symbol"/>
          <w:bCs/>
        </w:rPr>
        <w:t>✔</w:t>
      </w:r>
      <w:r w:rsidRPr="00501530">
        <w:rPr>
          <w:bCs/>
        </w:rPr>
        <w:t xml:space="preserve"> </w:t>
      </w:r>
      <w:r w:rsidRPr="00501530">
        <w:rPr>
          <w:bCs/>
          <w:rtl/>
          <w:lang w:bidi="ar-SA"/>
        </w:rPr>
        <w:t>ایجاد جدول هنگام فعال‌سازی</w:t>
      </w:r>
    </w:p>
    <w:p w14:paraId="52900478" w14:textId="77777777" w:rsidR="00501530" w:rsidRPr="00501530" w:rsidRDefault="00501530" w:rsidP="00501530">
      <w:pPr>
        <w:rPr>
          <w:bCs/>
        </w:rPr>
      </w:pPr>
      <w:r w:rsidRPr="00501530">
        <w:rPr>
          <w:rFonts w:ascii="Segoe UI Symbol" w:hAnsi="Segoe UI Symbol" w:cs="Segoe UI Symbol"/>
          <w:bCs/>
        </w:rPr>
        <w:t>✔</w:t>
      </w:r>
      <w:r w:rsidRPr="00501530">
        <w:rPr>
          <w:bCs/>
        </w:rPr>
        <w:t xml:space="preserve"> </w:t>
      </w:r>
      <w:r w:rsidRPr="00501530">
        <w:rPr>
          <w:bCs/>
          <w:rtl/>
          <w:lang w:bidi="ar-SA"/>
        </w:rPr>
        <w:t>ذخیره ساعات کاری</w:t>
      </w:r>
    </w:p>
    <w:p w14:paraId="7A084D07" w14:textId="77777777" w:rsidR="00501530" w:rsidRPr="00501530" w:rsidRDefault="00501530" w:rsidP="00501530">
      <w:pPr>
        <w:rPr>
          <w:bCs/>
        </w:rPr>
      </w:pPr>
      <w:r w:rsidRPr="00501530">
        <w:rPr>
          <w:rFonts w:ascii="Segoe UI Symbol" w:hAnsi="Segoe UI Symbol" w:cs="Segoe UI Symbol"/>
          <w:bCs/>
        </w:rPr>
        <w:lastRenderedPageBreak/>
        <w:t>✔</w:t>
      </w:r>
      <w:r w:rsidRPr="00501530">
        <w:rPr>
          <w:bCs/>
        </w:rPr>
        <w:t xml:space="preserve"> </w:t>
      </w:r>
      <w:r w:rsidRPr="00501530">
        <w:rPr>
          <w:bCs/>
          <w:rtl/>
          <w:lang w:bidi="ar-SA"/>
        </w:rPr>
        <w:t>ذخیره نوبت‌ها</w:t>
      </w:r>
    </w:p>
    <w:p w14:paraId="2B7FF2CA" w14:textId="77777777" w:rsidR="00501530" w:rsidRPr="00501530" w:rsidRDefault="00501530" w:rsidP="00501530">
      <w:pPr>
        <w:rPr>
          <w:bCs/>
        </w:rPr>
      </w:pPr>
      <w:r w:rsidRPr="00501530">
        <w:rPr>
          <w:rFonts w:ascii="Segoe UI Symbol" w:hAnsi="Segoe UI Symbol" w:cs="Segoe UI Symbol"/>
          <w:bCs/>
        </w:rPr>
        <w:t>✔</w:t>
      </w:r>
      <w:r w:rsidRPr="00501530">
        <w:rPr>
          <w:bCs/>
        </w:rPr>
        <w:t xml:space="preserve"> </w:t>
      </w:r>
      <w:r w:rsidRPr="00501530">
        <w:rPr>
          <w:bCs/>
          <w:rtl/>
          <w:lang w:bidi="ar-SA"/>
        </w:rPr>
        <w:t>جلوگیری از رزرو هم‌زمان</w:t>
      </w:r>
      <w:r w:rsidRPr="00501530">
        <w:rPr>
          <w:bCs/>
        </w:rPr>
        <w:t xml:space="preserve"> (UNIQUE KEY)</w:t>
      </w:r>
    </w:p>
    <w:p w14:paraId="669202ED" w14:textId="77777777" w:rsidR="00501530" w:rsidRPr="00501530" w:rsidRDefault="00501530" w:rsidP="00501530">
      <w:pPr>
        <w:rPr>
          <w:bCs/>
        </w:rPr>
      </w:pPr>
      <w:r w:rsidRPr="00501530">
        <w:rPr>
          <w:rFonts w:ascii="Segoe UI Symbol" w:hAnsi="Segoe UI Symbol" w:cs="Segoe UI Symbol"/>
          <w:bCs/>
        </w:rPr>
        <w:t>✔</w:t>
      </w:r>
      <w:r w:rsidRPr="00501530">
        <w:rPr>
          <w:bCs/>
        </w:rPr>
        <w:t xml:space="preserve"> </w:t>
      </w:r>
      <w:r w:rsidRPr="00501530">
        <w:rPr>
          <w:bCs/>
          <w:rtl/>
          <w:lang w:bidi="ar-SA"/>
        </w:rPr>
        <w:t>مدیریت حالات مختلف نوبت</w:t>
      </w:r>
    </w:p>
    <w:p w14:paraId="0A872C3F" w14:textId="77777777" w:rsidR="00501530" w:rsidRPr="00501530" w:rsidRDefault="00501530" w:rsidP="00501530">
      <w:pPr>
        <w:rPr>
          <w:bCs/>
        </w:rPr>
      </w:pPr>
      <w:r w:rsidRPr="00501530">
        <w:rPr>
          <w:rFonts w:ascii="Segoe UI Symbol" w:hAnsi="Segoe UI Symbol" w:cs="Segoe UI Symbol"/>
          <w:bCs/>
        </w:rPr>
        <w:t>✔</w:t>
      </w:r>
      <w:r w:rsidRPr="00501530">
        <w:rPr>
          <w:bCs/>
        </w:rPr>
        <w:t xml:space="preserve"> </w:t>
      </w:r>
      <w:r w:rsidRPr="00501530">
        <w:rPr>
          <w:bCs/>
          <w:rtl/>
          <w:lang w:bidi="ar-SA"/>
        </w:rPr>
        <w:t>استفاده استاندارد از</w:t>
      </w:r>
      <w:r w:rsidRPr="00501530">
        <w:rPr>
          <w:bCs/>
        </w:rPr>
        <w:t xml:space="preserve"> dbDelta</w:t>
      </w:r>
    </w:p>
    <w:p w14:paraId="7EB920CF" w14:textId="77777777" w:rsidR="00501530" w:rsidRPr="00501530" w:rsidRDefault="00501530" w:rsidP="00501530">
      <w:r w:rsidRPr="00501530">
        <w:rPr>
          <w:rtl/>
          <w:lang w:bidi="ar-SA"/>
        </w:rPr>
        <w:t>این ساختار دقیقاً مشابه پلاگین‌های حرفه‌ای رزرو مثل</w:t>
      </w:r>
      <w:r w:rsidRPr="00501530">
        <w:t xml:space="preserve"> Bookly </w:t>
      </w:r>
      <w:r w:rsidRPr="00501530">
        <w:rPr>
          <w:rtl/>
          <w:lang w:bidi="ar-SA"/>
        </w:rPr>
        <w:t>و</w:t>
      </w:r>
      <w:r w:rsidRPr="00501530">
        <w:t xml:space="preserve"> LatePoint </w:t>
      </w:r>
      <w:r w:rsidRPr="00501530">
        <w:rPr>
          <w:rtl/>
          <w:lang w:bidi="ar-SA"/>
        </w:rPr>
        <w:t>است</w:t>
      </w:r>
      <w:r w:rsidRPr="00501530">
        <w:t>.</w:t>
      </w:r>
    </w:p>
    <w:p w14:paraId="0E23F955" w14:textId="29766C15" w:rsidR="00501530" w:rsidRPr="00501530" w:rsidRDefault="000F5ACA" w:rsidP="000F5ACA">
      <w:pPr>
        <w:pStyle w:val="Heading1"/>
        <w:jc w:val="left"/>
        <w:rPr>
          <w:rFonts w:hint="cs"/>
          <w:rtl/>
        </w:rPr>
      </w:pPr>
      <w:r w:rsidRPr="000F5ACA">
        <w:t>includes\class-shortcodes.php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5ACA" w14:paraId="59BDD6A1" w14:textId="77777777" w:rsidTr="000F5ACA">
        <w:tc>
          <w:tcPr>
            <w:tcW w:w="9350" w:type="dxa"/>
          </w:tcPr>
          <w:p w14:paraId="02B0A663" w14:textId="77777777" w:rsidR="000F5ACA" w:rsidRPr="000F5ACA" w:rsidRDefault="000F5ACA" w:rsidP="000F5ACA">
            <w:pPr>
              <w:pStyle w:val="code"/>
            </w:pPr>
            <w:r w:rsidRPr="000F5ACA">
              <w:t>&lt;?php</w:t>
            </w:r>
          </w:p>
          <w:p w14:paraId="4DEBD38B" w14:textId="77777777" w:rsidR="000F5ACA" w:rsidRPr="000F5ACA" w:rsidRDefault="000F5ACA" w:rsidP="000F5ACA">
            <w:pPr>
              <w:pStyle w:val="code"/>
            </w:pPr>
            <w:r w:rsidRPr="000F5ACA">
              <w:t>if ( ! defined( 'ABSPATH' ) ) exit;</w:t>
            </w:r>
          </w:p>
          <w:p w14:paraId="6B1F6273" w14:textId="77777777" w:rsidR="000F5ACA" w:rsidRPr="000F5ACA" w:rsidRDefault="000F5ACA" w:rsidP="000F5ACA">
            <w:pPr>
              <w:pStyle w:val="code"/>
            </w:pPr>
          </w:p>
          <w:p w14:paraId="2E10B649" w14:textId="77777777" w:rsidR="000F5ACA" w:rsidRPr="000F5ACA" w:rsidRDefault="000F5ACA" w:rsidP="000F5ACA">
            <w:pPr>
              <w:pStyle w:val="code"/>
            </w:pPr>
            <w:r w:rsidRPr="000F5ACA">
              <w:t>class WDC_Shortcodes {</w:t>
            </w:r>
          </w:p>
          <w:p w14:paraId="522DE68F" w14:textId="77777777" w:rsidR="000F5ACA" w:rsidRPr="000F5ACA" w:rsidRDefault="000F5ACA" w:rsidP="000F5ACA">
            <w:pPr>
              <w:pStyle w:val="code"/>
            </w:pPr>
            <w:r w:rsidRPr="000F5ACA">
              <w:t>    public static function init() {</w:t>
            </w:r>
          </w:p>
          <w:p w14:paraId="45F2E633" w14:textId="77777777" w:rsidR="000F5ACA" w:rsidRPr="000F5ACA" w:rsidRDefault="000F5ACA" w:rsidP="000F5ACA">
            <w:pPr>
              <w:pStyle w:val="code"/>
            </w:pPr>
            <w:r w:rsidRPr="000F5ACA">
              <w:t>        add_shortcode('doctor_booking', array(__CLASS__, 'render_booking'));</w:t>
            </w:r>
          </w:p>
          <w:p w14:paraId="1275FBBC" w14:textId="77777777" w:rsidR="000F5ACA" w:rsidRPr="000F5ACA" w:rsidRDefault="000F5ACA" w:rsidP="000F5ACA">
            <w:pPr>
              <w:pStyle w:val="code"/>
            </w:pPr>
            <w:r w:rsidRPr="000F5ACA">
              <w:t>    }</w:t>
            </w:r>
          </w:p>
          <w:p w14:paraId="53472088" w14:textId="77777777" w:rsidR="000F5ACA" w:rsidRPr="000F5ACA" w:rsidRDefault="000F5ACA" w:rsidP="000F5ACA">
            <w:pPr>
              <w:pStyle w:val="code"/>
            </w:pPr>
          </w:p>
          <w:p w14:paraId="6AB7D4F3" w14:textId="77777777" w:rsidR="000F5ACA" w:rsidRPr="000F5ACA" w:rsidRDefault="000F5ACA" w:rsidP="000F5ACA">
            <w:pPr>
              <w:pStyle w:val="code"/>
            </w:pPr>
            <w:r w:rsidRPr="000F5ACA">
              <w:t>    public static function render_booking($atts = array()) {</w:t>
            </w:r>
          </w:p>
          <w:p w14:paraId="29715C6C" w14:textId="77777777" w:rsidR="000F5ACA" w:rsidRPr="000F5ACA" w:rsidRDefault="000F5ACA" w:rsidP="000F5ACA">
            <w:pPr>
              <w:pStyle w:val="code"/>
            </w:pPr>
            <w:r w:rsidRPr="000F5ACA">
              <w:t>        ob_start();</w:t>
            </w:r>
          </w:p>
          <w:p w14:paraId="7CF37585" w14:textId="77777777" w:rsidR="000F5ACA" w:rsidRPr="000F5ACA" w:rsidRDefault="000F5ACA" w:rsidP="000F5ACA">
            <w:pPr>
              <w:pStyle w:val="code"/>
            </w:pPr>
            <w:r w:rsidRPr="000F5ACA">
              <w:t>        include WDC_PLUGIN_DIR . 'public/views/booking-form.php';</w:t>
            </w:r>
          </w:p>
          <w:p w14:paraId="22F06ACD" w14:textId="77777777" w:rsidR="000F5ACA" w:rsidRPr="000F5ACA" w:rsidRDefault="000F5ACA" w:rsidP="000F5ACA">
            <w:pPr>
              <w:pStyle w:val="code"/>
            </w:pPr>
            <w:r w:rsidRPr="000F5ACA">
              <w:t>        return ob_get_clean();</w:t>
            </w:r>
          </w:p>
          <w:p w14:paraId="7C3DFB22" w14:textId="77777777" w:rsidR="000F5ACA" w:rsidRPr="000F5ACA" w:rsidRDefault="000F5ACA" w:rsidP="000F5ACA">
            <w:pPr>
              <w:pStyle w:val="code"/>
            </w:pPr>
            <w:r w:rsidRPr="000F5ACA">
              <w:t>    }</w:t>
            </w:r>
          </w:p>
          <w:p w14:paraId="70D83E2F" w14:textId="77777777" w:rsidR="000F5ACA" w:rsidRPr="000F5ACA" w:rsidRDefault="000F5ACA" w:rsidP="000F5ACA">
            <w:pPr>
              <w:pStyle w:val="code"/>
            </w:pPr>
            <w:r w:rsidRPr="000F5ACA">
              <w:t>}</w:t>
            </w:r>
          </w:p>
          <w:p w14:paraId="32D69493" w14:textId="77777777" w:rsidR="000F5ACA" w:rsidRPr="000F5ACA" w:rsidRDefault="000F5ACA" w:rsidP="000F5ACA">
            <w:pPr>
              <w:pStyle w:val="code"/>
            </w:pPr>
          </w:p>
          <w:p w14:paraId="2BBF0209" w14:textId="77777777" w:rsidR="000F5ACA" w:rsidRDefault="000F5ACA" w:rsidP="000F5ACA">
            <w:pPr>
              <w:pStyle w:val="code"/>
            </w:pPr>
          </w:p>
        </w:tc>
      </w:tr>
    </w:tbl>
    <w:p w14:paraId="276EE6A7" w14:textId="77777777" w:rsidR="000F5ACA" w:rsidRPr="000F5ACA" w:rsidRDefault="000F5ACA" w:rsidP="000F5ACA">
      <w:pPr>
        <w:rPr>
          <w:bCs/>
        </w:rPr>
      </w:pPr>
      <w:r w:rsidRPr="000F5ACA">
        <w:rPr>
          <w:rFonts w:ascii="Segoe UI Emoji" w:hAnsi="Segoe UI Emoji" w:cs="Segoe UI Emoji"/>
          <w:bCs/>
        </w:rPr>
        <w:t>🎓</w:t>
      </w:r>
      <w:r w:rsidRPr="000F5ACA">
        <w:rPr>
          <w:bCs/>
        </w:rPr>
        <w:t xml:space="preserve"> </w:t>
      </w:r>
      <w:r w:rsidRPr="000F5ACA">
        <w:rPr>
          <w:bCs/>
          <w:rtl/>
          <w:lang w:bidi="ar-SA"/>
        </w:rPr>
        <w:t xml:space="preserve">آموزش کامل کلاس </w:t>
      </w:r>
      <w:r w:rsidRPr="000F5ACA">
        <w:rPr>
          <w:bCs/>
        </w:rPr>
        <w:t>WDC_Shortcodes</w:t>
      </w:r>
    </w:p>
    <w:p w14:paraId="649368BC" w14:textId="77777777" w:rsidR="000F5ACA" w:rsidRPr="000F5ACA" w:rsidRDefault="000F5ACA" w:rsidP="000F5ACA">
      <w:r w:rsidRPr="000F5ACA">
        <w:rPr>
          <w:rtl/>
          <w:lang w:bidi="ar-SA"/>
        </w:rPr>
        <w:t>این کلاس دو کار اصلی انجام می‌دهد</w:t>
      </w:r>
      <w:r w:rsidRPr="000F5ACA">
        <w:t>:</w:t>
      </w:r>
    </w:p>
    <w:p w14:paraId="77FC715C" w14:textId="77777777" w:rsidR="000F5ACA" w:rsidRDefault="000F5ACA" w:rsidP="000F5ACA">
      <w:pPr>
        <w:rPr>
          <w:bCs/>
          <w:rtl/>
          <w:lang w:bidi="ar-SA"/>
        </w:rPr>
      </w:pPr>
      <w:r w:rsidRPr="000F5ACA">
        <w:rPr>
          <w:bCs/>
        </w:rPr>
        <w:t>1️</w:t>
      </w:r>
      <w:r w:rsidRPr="000F5ACA">
        <w:rPr>
          <w:rFonts w:ascii="Segoe UI Symbol" w:hAnsi="Segoe UI Symbol" w:cs="Segoe UI Symbol"/>
          <w:bCs/>
        </w:rPr>
        <w:t>⃣</w:t>
      </w:r>
      <w:r w:rsidRPr="000F5ACA">
        <w:rPr>
          <w:bCs/>
        </w:rPr>
        <w:t xml:space="preserve"> </w:t>
      </w:r>
      <w:r w:rsidRPr="000F5ACA">
        <w:rPr>
          <w:bCs/>
          <w:rtl/>
          <w:lang w:bidi="ar-SA"/>
        </w:rPr>
        <w:t>ثبت شورتکد در وردپرس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5ACA" w14:paraId="58B9B3DF" w14:textId="77777777" w:rsidTr="000F5ACA">
        <w:tc>
          <w:tcPr>
            <w:tcW w:w="9350" w:type="dxa"/>
          </w:tcPr>
          <w:p w14:paraId="205ADC14" w14:textId="0B917CF7" w:rsidR="000F5ACA" w:rsidRDefault="000F5ACA" w:rsidP="000F5ACA">
            <w:pPr>
              <w:pStyle w:val="code"/>
            </w:pPr>
            <w:r w:rsidRPr="000F5ACA">
              <w:t>add_shortcode('doctor_booking', array(__CLASS__, 'render_booking'));</w:t>
            </w:r>
          </w:p>
        </w:tc>
      </w:tr>
    </w:tbl>
    <w:p w14:paraId="0D5DB76A" w14:textId="77777777" w:rsidR="000F5ACA" w:rsidRPr="000F5ACA" w:rsidRDefault="000F5ACA" w:rsidP="000F5ACA">
      <w:pPr>
        <w:bidi w:val="0"/>
        <w:rPr>
          <w:bCs/>
        </w:rPr>
      </w:pPr>
    </w:p>
    <w:p w14:paraId="51070D7E" w14:textId="77777777" w:rsidR="000F5ACA" w:rsidRPr="000F5ACA" w:rsidRDefault="000F5ACA" w:rsidP="000F5ACA">
      <w:pPr>
        <w:rPr>
          <w:bCs/>
        </w:rPr>
      </w:pPr>
      <w:r w:rsidRPr="000F5ACA">
        <w:rPr>
          <w:rFonts w:ascii="Segoe UI Symbol" w:hAnsi="Segoe UI Symbol" w:cs="Segoe UI Symbol"/>
          <w:bCs/>
        </w:rPr>
        <w:t>✔</w:t>
      </w:r>
      <w:r w:rsidRPr="000F5ACA">
        <w:rPr>
          <w:bCs/>
        </w:rPr>
        <w:t xml:space="preserve"> </w:t>
      </w:r>
      <w:r w:rsidRPr="000F5ACA">
        <w:rPr>
          <w:bCs/>
          <w:rtl/>
          <w:lang w:bidi="ar-SA"/>
        </w:rPr>
        <w:t>این خط یعنی چه؟</w:t>
      </w:r>
    </w:p>
    <w:p w14:paraId="169D7B6F" w14:textId="77777777" w:rsidR="000F5ACA" w:rsidRPr="000F5ACA" w:rsidRDefault="000F5ACA" w:rsidP="000F5ACA">
      <w:r w:rsidRPr="000F5ACA">
        <w:rPr>
          <w:rtl/>
          <w:lang w:bidi="ar-SA"/>
        </w:rPr>
        <w:t xml:space="preserve">وردپرس یک سیستم قدرتمند برای اضافه کردن کد داخل صفحات دارد به نام </w:t>
      </w:r>
      <w:r w:rsidRPr="000F5ACA">
        <w:rPr>
          <w:bCs/>
        </w:rPr>
        <w:t>Shortcode</w:t>
      </w:r>
      <w:r w:rsidRPr="000F5ACA">
        <w:t>.</w:t>
      </w:r>
    </w:p>
    <w:p w14:paraId="329510F1" w14:textId="77777777" w:rsidR="000F5ACA" w:rsidRPr="000F5ACA" w:rsidRDefault="000F5ACA" w:rsidP="000F5ACA">
      <w:r w:rsidRPr="000F5ACA">
        <w:rPr>
          <w:rtl/>
          <w:lang w:bidi="ar-SA"/>
        </w:rPr>
        <w:t>وقتی این خط اجرا می‌شود</w:t>
      </w:r>
      <w:r w:rsidRPr="000F5ACA">
        <w:t>:</w:t>
      </w:r>
    </w:p>
    <w:p w14:paraId="1BB7A932" w14:textId="77777777" w:rsidR="000F5ACA" w:rsidRPr="000F5ACA" w:rsidRDefault="000F5ACA" w:rsidP="000F5ACA">
      <w:pPr>
        <w:numPr>
          <w:ilvl w:val="0"/>
          <w:numId w:val="16"/>
        </w:numPr>
      </w:pPr>
      <w:r w:rsidRPr="000F5ACA">
        <w:rPr>
          <w:rtl/>
          <w:lang w:bidi="ar-SA"/>
        </w:rPr>
        <w:t xml:space="preserve">یک شورتکد با نام </w:t>
      </w:r>
      <w:r w:rsidRPr="000F5ACA">
        <w:t xml:space="preserve">[doctor_booking] </w:t>
      </w:r>
      <w:r w:rsidRPr="000F5ACA">
        <w:rPr>
          <w:rtl/>
          <w:lang w:bidi="ar-SA"/>
        </w:rPr>
        <w:t>ساخته می‌شود</w:t>
      </w:r>
    </w:p>
    <w:p w14:paraId="6FE2AD1E" w14:textId="77777777" w:rsidR="000F5ACA" w:rsidRPr="000F5ACA" w:rsidRDefault="000F5ACA" w:rsidP="000F5ACA">
      <w:pPr>
        <w:numPr>
          <w:ilvl w:val="0"/>
          <w:numId w:val="16"/>
        </w:numPr>
      </w:pPr>
      <w:r w:rsidRPr="000F5ACA">
        <w:rPr>
          <w:rtl/>
          <w:lang w:bidi="ar-SA"/>
        </w:rPr>
        <w:t>هر جا کاربر آن را در صفحه بگذارد</w:t>
      </w:r>
    </w:p>
    <w:p w14:paraId="66183C73" w14:textId="77777777" w:rsidR="000F5ACA" w:rsidRPr="000F5ACA" w:rsidRDefault="000F5ACA" w:rsidP="000F5ACA">
      <w:pPr>
        <w:numPr>
          <w:ilvl w:val="0"/>
          <w:numId w:val="16"/>
        </w:numPr>
      </w:pPr>
      <w:r w:rsidRPr="000F5ACA">
        <w:rPr>
          <w:rtl/>
          <w:lang w:bidi="ar-SA"/>
        </w:rPr>
        <w:lastRenderedPageBreak/>
        <w:t xml:space="preserve">خروجی تابع </w:t>
      </w:r>
      <w:r w:rsidRPr="000F5ACA">
        <w:t xml:space="preserve">render_booking </w:t>
      </w:r>
      <w:r w:rsidRPr="000F5ACA">
        <w:rPr>
          <w:rtl/>
          <w:lang w:bidi="ar-SA"/>
        </w:rPr>
        <w:t>نمایش داده می‌شود</w:t>
      </w:r>
    </w:p>
    <w:p w14:paraId="4AD3FEFD" w14:textId="3BE1FBFD" w:rsidR="000F5ACA" w:rsidRPr="000F5ACA" w:rsidRDefault="000F5ACA" w:rsidP="000F5ACA"/>
    <w:p w14:paraId="41EA0960" w14:textId="77777777" w:rsidR="000F5ACA" w:rsidRPr="000F5ACA" w:rsidRDefault="000F5ACA" w:rsidP="000F5ACA">
      <w:pPr>
        <w:rPr>
          <w:bCs/>
        </w:rPr>
      </w:pPr>
      <w:r w:rsidRPr="000F5ACA">
        <w:rPr>
          <w:rFonts w:ascii="Segoe UI Emoji" w:hAnsi="Segoe UI Emoji" w:cs="Segoe UI Emoji"/>
          <w:bCs/>
        </w:rPr>
        <w:t>⭐</w:t>
      </w:r>
      <w:r w:rsidRPr="000F5ACA">
        <w:rPr>
          <w:bCs/>
        </w:rPr>
        <w:t xml:space="preserve"> </w:t>
      </w:r>
      <w:r w:rsidRPr="000F5ACA">
        <w:rPr>
          <w:bCs/>
          <w:rtl/>
          <w:lang w:bidi="ar-SA"/>
        </w:rPr>
        <w:t xml:space="preserve">چرا از </w:t>
      </w:r>
      <w:r w:rsidRPr="000F5ACA">
        <w:rPr>
          <w:bCs/>
        </w:rPr>
        <w:t xml:space="preserve">__CLASS__ </w:t>
      </w:r>
      <w:r w:rsidRPr="000F5ACA">
        <w:rPr>
          <w:bCs/>
          <w:rtl/>
          <w:lang w:bidi="ar-SA"/>
        </w:rPr>
        <w:t>استفاده شده؟</w:t>
      </w:r>
    </w:p>
    <w:p w14:paraId="4A767D11" w14:textId="77777777" w:rsidR="000F5ACA" w:rsidRPr="000F5ACA" w:rsidRDefault="000F5ACA" w:rsidP="000F5ACA">
      <w:r w:rsidRPr="000F5ACA">
        <w:rPr>
          <w:rtl/>
          <w:lang w:bidi="ar-SA"/>
        </w:rPr>
        <w:t>این یعنی</w:t>
      </w:r>
      <w:r w:rsidRPr="000F5ACA">
        <w:t>:</w:t>
      </w:r>
    </w:p>
    <w:p w14:paraId="3EA8E32C" w14:textId="150CD1AB" w:rsidR="000F5ACA" w:rsidRPr="000F5ACA" w:rsidRDefault="000F5ACA" w:rsidP="000F5ACA">
      <w:r>
        <w:rPr>
          <w:rFonts w:hint="cs"/>
          <w:rtl/>
        </w:rPr>
        <w:t>«</w:t>
      </w:r>
      <w:r w:rsidRPr="000F5ACA">
        <w:rPr>
          <w:rtl/>
          <w:lang w:bidi="ar-SA"/>
        </w:rPr>
        <w:t>توابع این کلاس را با فرم</w:t>
      </w:r>
      <w:r w:rsidRPr="000F5ACA">
        <w:t xml:space="preserve"> static </w:t>
      </w:r>
      <w:r w:rsidRPr="000F5ACA">
        <w:rPr>
          <w:rtl/>
          <w:lang w:bidi="ar-SA"/>
        </w:rPr>
        <w:t>صدا بزن</w:t>
      </w:r>
      <w:r>
        <w:rPr>
          <w:rFonts w:hint="cs"/>
          <w:rtl/>
        </w:rPr>
        <w:t>»</w:t>
      </w:r>
    </w:p>
    <w:p w14:paraId="701FDB55" w14:textId="77777777" w:rsidR="000F5ACA" w:rsidRDefault="000F5ACA" w:rsidP="000F5ACA">
      <w:pPr>
        <w:rPr>
          <w:rtl/>
        </w:rPr>
      </w:pPr>
      <w:r w:rsidRPr="000F5ACA">
        <w:rPr>
          <w:rtl/>
          <w:lang w:bidi="ar-SA"/>
        </w:rPr>
        <w:t>یعنی معادل</w:t>
      </w:r>
      <w:r w:rsidRPr="000F5ACA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5ACA" w14:paraId="3FE820BD" w14:textId="77777777" w:rsidTr="000F5ACA">
        <w:tc>
          <w:tcPr>
            <w:tcW w:w="9350" w:type="dxa"/>
          </w:tcPr>
          <w:p w14:paraId="3E9A48D0" w14:textId="1580D28A" w:rsidR="000F5ACA" w:rsidRDefault="000F5ACA" w:rsidP="000F5ACA">
            <w:pPr>
              <w:pStyle w:val="code"/>
            </w:pPr>
            <w:r w:rsidRPr="000F5ACA">
              <w:t>['WDC_Shortcodes', 'render_booking']</w:t>
            </w:r>
          </w:p>
        </w:tc>
      </w:tr>
    </w:tbl>
    <w:p w14:paraId="13FE67EC" w14:textId="77777777" w:rsidR="000F5ACA" w:rsidRPr="000F5ACA" w:rsidRDefault="000F5ACA" w:rsidP="000F5ACA">
      <w:pPr>
        <w:bidi w:val="0"/>
      </w:pPr>
    </w:p>
    <w:p w14:paraId="38B0AD60" w14:textId="77777777" w:rsidR="000F5ACA" w:rsidRPr="000F5ACA" w:rsidRDefault="000F5ACA" w:rsidP="000F5ACA">
      <w:r w:rsidRPr="000F5ACA">
        <w:rPr>
          <w:rtl/>
          <w:lang w:bidi="ar-SA"/>
        </w:rPr>
        <w:t>این روش اجازه می‌دهد بدون ایجاد شیء، مستقیماً از تابع استفاده کنیم</w:t>
      </w:r>
      <w:r w:rsidRPr="000F5ACA">
        <w:t>.</w:t>
      </w:r>
    </w:p>
    <w:p w14:paraId="0063AD53" w14:textId="6AC0903B" w:rsidR="000F5ACA" w:rsidRDefault="000F5ACA" w:rsidP="000F5ACA">
      <w:pPr>
        <w:rPr>
          <w:bCs/>
          <w:rtl/>
        </w:rPr>
      </w:pPr>
      <w:r w:rsidRPr="000F5ACA">
        <w:rPr>
          <w:bCs/>
        </w:rPr>
        <w:t>2️</w:t>
      </w:r>
      <w:r w:rsidRPr="000F5ACA">
        <w:rPr>
          <w:rFonts w:ascii="Segoe UI Symbol" w:hAnsi="Segoe UI Symbol" w:cs="Segoe UI Symbol"/>
          <w:bCs/>
        </w:rPr>
        <w:t>⃣</w:t>
      </w:r>
      <w:r w:rsidRPr="000F5ACA">
        <w:rPr>
          <w:bCs/>
        </w:rPr>
        <w:t xml:space="preserve"> </w:t>
      </w:r>
      <w:r w:rsidRPr="000F5ACA">
        <w:rPr>
          <w:bCs/>
          <w:rtl/>
          <w:lang w:bidi="ar-SA"/>
        </w:rPr>
        <w:t>تابع</w:t>
      </w:r>
      <w:r w:rsidRPr="000F5ACA">
        <w:rPr>
          <w:bCs/>
        </w:rPr>
        <w:t xml:space="preserve"> render_booking()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5ACA" w14:paraId="478086D4" w14:textId="77777777" w:rsidTr="000F5ACA">
        <w:tc>
          <w:tcPr>
            <w:tcW w:w="9350" w:type="dxa"/>
          </w:tcPr>
          <w:p w14:paraId="3C580FD8" w14:textId="77777777" w:rsidR="000F5ACA" w:rsidRPr="000F5ACA" w:rsidRDefault="000F5ACA" w:rsidP="000F5ACA">
            <w:pPr>
              <w:pStyle w:val="code"/>
            </w:pPr>
            <w:r w:rsidRPr="000F5ACA">
              <w:t>public static function render_booking($atts = array()) {</w:t>
            </w:r>
          </w:p>
          <w:p w14:paraId="1964B0DB" w14:textId="77777777" w:rsidR="000F5ACA" w:rsidRPr="000F5ACA" w:rsidRDefault="000F5ACA" w:rsidP="000F5ACA">
            <w:pPr>
              <w:pStyle w:val="code"/>
            </w:pPr>
            <w:r w:rsidRPr="000F5ACA">
              <w:t xml:space="preserve">    ob_start();</w:t>
            </w:r>
          </w:p>
          <w:p w14:paraId="46E17DCD" w14:textId="77777777" w:rsidR="000F5ACA" w:rsidRPr="000F5ACA" w:rsidRDefault="000F5ACA" w:rsidP="000F5ACA">
            <w:pPr>
              <w:pStyle w:val="code"/>
            </w:pPr>
            <w:r w:rsidRPr="000F5ACA">
              <w:t xml:space="preserve">    include WDC_PLUGIN_DIR . 'public/views/booking-form.php';</w:t>
            </w:r>
          </w:p>
          <w:p w14:paraId="53A3FCCF" w14:textId="77777777" w:rsidR="000F5ACA" w:rsidRPr="000F5ACA" w:rsidRDefault="000F5ACA" w:rsidP="000F5ACA">
            <w:pPr>
              <w:pStyle w:val="code"/>
            </w:pPr>
            <w:r w:rsidRPr="000F5ACA">
              <w:t xml:space="preserve">    return ob_get_clean();</w:t>
            </w:r>
          </w:p>
          <w:p w14:paraId="18C48DCC" w14:textId="55267B26" w:rsidR="000F5ACA" w:rsidRDefault="000F5ACA" w:rsidP="000F5ACA">
            <w:pPr>
              <w:pStyle w:val="code"/>
            </w:pPr>
            <w:r w:rsidRPr="000F5ACA">
              <w:t>}</w:t>
            </w:r>
          </w:p>
        </w:tc>
      </w:tr>
    </w:tbl>
    <w:p w14:paraId="1A34D8C3" w14:textId="77777777" w:rsidR="000F5ACA" w:rsidRPr="000F5ACA" w:rsidRDefault="000F5ACA" w:rsidP="000F5ACA">
      <w:pPr>
        <w:bidi w:val="0"/>
        <w:rPr>
          <w:bCs/>
        </w:rPr>
      </w:pPr>
    </w:p>
    <w:p w14:paraId="55A465DA" w14:textId="77777777" w:rsidR="000F5ACA" w:rsidRPr="000F5ACA" w:rsidRDefault="000F5ACA" w:rsidP="000F5ACA">
      <w:r w:rsidRPr="000F5ACA">
        <w:rPr>
          <w:rtl/>
          <w:lang w:bidi="ar-SA"/>
        </w:rPr>
        <w:t>بیایید آن را مرحله‌به‌مرحله توضیح دهیم</w:t>
      </w:r>
      <w:r w:rsidRPr="000F5ACA">
        <w:t>:</w:t>
      </w:r>
    </w:p>
    <w:p w14:paraId="36EDC6EE" w14:textId="77777777" w:rsidR="000F5ACA" w:rsidRPr="000F5ACA" w:rsidRDefault="000F5ACA" w:rsidP="000F5ACA">
      <w:pPr>
        <w:rPr>
          <w:bCs/>
        </w:rPr>
      </w:pPr>
      <w:r w:rsidRPr="000F5ACA">
        <w:rPr>
          <w:rFonts w:ascii="Segoe UI Emoji" w:hAnsi="Segoe UI Emoji" w:cs="Segoe UI Emoji"/>
          <w:bCs/>
        </w:rPr>
        <w:t>🟦</w:t>
      </w:r>
      <w:r w:rsidRPr="000F5ACA">
        <w:rPr>
          <w:bCs/>
        </w:rPr>
        <w:t xml:space="preserve"> </w:t>
      </w:r>
      <w:r w:rsidRPr="000F5ACA">
        <w:rPr>
          <w:bCs/>
          <w:rtl/>
          <w:lang w:bidi="ar-SA"/>
        </w:rPr>
        <w:t xml:space="preserve">مرحله 1 </w:t>
      </w:r>
      <w:r w:rsidRPr="000F5ACA">
        <w:rPr>
          <w:rFonts w:cs="Times New Roman" w:hint="cs"/>
          <w:bCs/>
          <w:rtl/>
          <w:lang w:bidi="ar-SA"/>
        </w:rPr>
        <w:t>—</w:t>
      </w:r>
      <w:r w:rsidRPr="000F5ACA">
        <w:rPr>
          <w:bCs/>
          <w:rtl/>
          <w:lang w:bidi="ar-SA"/>
        </w:rPr>
        <w:t xml:space="preserve"> </w:t>
      </w:r>
      <w:r w:rsidRPr="000F5ACA">
        <w:rPr>
          <w:rFonts w:ascii="IRANSansWeb(FaNum) Light" w:hAnsi="IRANSansWeb(FaNum) Light" w:hint="cs"/>
          <w:bCs/>
          <w:rtl/>
          <w:lang w:bidi="ar-SA"/>
        </w:rPr>
        <w:t>اجرای</w:t>
      </w:r>
      <w:r w:rsidRPr="000F5ACA">
        <w:rPr>
          <w:bCs/>
          <w:rtl/>
          <w:lang w:bidi="ar-SA"/>
        </w:rPr>
        <w:t xml:space="preserve"> </w:t>
      </w:r>
      <w:r w:rsidRPr="000F5ACA">
        <w:rPr>
          <w:bCs/>
        </w:rPr>
        <w:t>ob_start()</w:t>
      </w:r>
    </w:p>
    <w:p w14:paraId="5AF5682F" w14:textId="77777777" w:rsidR="000F5ACA" w:rsidRPr="000F5ACA" w:rsidRDefault="000F5ACA" w:rsidP="000F5ACA">
      <w:r w:rsidRPr="000F5ACA">
        <w:t>ob_start();</w:t>
      </w:r>
    </w:p>
    <w:p w14:paraId="13AAB71B" w14:textId="77777777" w:rsidR="000F5ACA" w:rsidRPr="000F5ACA" w:rsidRDefault="000F5ACA" w:rsidP="000F5ACA">
      <w:r w:rsidRPr="000F5ACA">
        <w:rPr>
          <w:rtl/>
          <w:lang w:bidi="ar-SA"/>
        </w:rPr>
        <w:t>این تابع خروجی</w:t>
      </w:r>
      <w:r w:rsidRPr="000F5ACA">
        <w:t xml:space="preserve"> PHP </w:t>
      </w:r>
      <w:r w:rsidRPr="000F5ACA">
        <w:rPr>
          <w:rtl/>
          <w:lang w:bidi="ar-SA"/>
        </w:rPr>
        <w:t>را "نگه می‌دارد" و اجازه نمی‌دهد مستقیماً روی صفحه چاپ شود</w:t>
      </w:r>
      <w:r w:rsidRPr="000F5ACA">
        <w:t>.</w:t>
      </w:r>
    </w:p>
    <w:p w14:paraId="173F4D18" w14:textId="77777777" w:rsidR="000F5ACA" w:rsidRPr="000F5ACA" w:rsidRDefault="000F5ACA" w:rsidP="000F5ACA">
      <w:pPr>
        <w:rPr>
          <w:bCs/>
        </w:rPr>
      </w:pPr>
      <w:r w:rsidRPr="000F5ACA">
        <w:rPr>
          <w:rFonts w:ascii="Segoe UI Symbol" w:hAnsi="Segoe UI Symbol" w:cs="Segoe UI Symbol"/>
          <w:bCs/>
        </w:rPr>
        <w:t>✔</w:t>
      </w:r>
      <w:r w:rsidRPr="000F5ACA">
        <w:rPr>
          <w:bCs/>
        </w:rPr>
        <w:t xml:space="preserve"> </w:t>
      </w:r>
      <w:r w:rsidRPr="000F5ACA">
        <w:rPr>
          <w:bCs/>
          <w:rtl/>
          <w:lang w:bidi="ar-SA"/>
        </w:rPr>
        <w:t>چرا این کار ضروری است؟</w:t>
      </w:r>
    </w:p>
    <w:p w14:paraId="727D53BA" w14:textId="77777777" w:rsidR="000F5ACA" w:rsidRPr="000F5ACA" w:rsidRDefault="000F5ACA" w:rsidP="000F5ACA">
      <w:r w:rsidRPr="000F5ACA">
        <w:rPr>
          <w:rtl/>
          <w:lang w:bidi="ar-SA"/>
        </w:rPr>
        <w:t xml:space="preserve">چون شورتکد باید </w:t>
      </w:r>
      <w:r w:rsidRPr="000F5ACA">
        <w:rPr>
          <w:bCs/>
          <w:rtl/>
          <w:lang w:bidi="ar-SA"/>
        </w:rPr>
        <w:t>خروجی را</w:t>
      </w:r>
      <w:r w:rsidRPr="000F5ACA">
        <w:rPr>
          <w:bCs/>
        </w:rPr>
        <w:t xml:space="preserve"> return </w:t>
      </w:r>
      <w:r w:rsidRPr="000F5ACA">
        <w:rPr>
          <w:bCs/>
          <w:rtl/>
          <w:lang w:bidi="ar-SA"/>
        </w:rPr>
        <w:t>کند</w:t>
      </w:r>
      <w:r w:rsidRPr="000F5ACA">
        <w:br/>
      </w:r>
      <w:r w:rsidRPr="000F5ACA">
        <w:rPr>
          <w:rtl/>
          <w:lang w:bidi="ar-SA"/>
        </w:rPr>
        <w:t>نه اینکه</w:t>
      </w:r>
      <w:r w:rsidRPr="000F5ACA">
        <w:t xml:space="preserve"> echo </w:t>
      </w:r>
      <w:r w:rsidRPr="000F5ACA">
        <w:rPr>
          <w:rtl/>
          <w:lang w:bidi="ar-SA"/>
        </w:rPr>
        <w:t>کند و صفحه را خراب کند</w:t>
      </w:r>
      <w:r w:rsidRPr="000F5ACA">
        <w:t>.</w:t>
      </w:r>
    </w:p>
    <w:p w14:paraId="4D0207BF" w14:textId="77777777" w:rsidR="000F5ACA" w:rsidRPr="000F5ACA" w:rsidRDefault="000F5ACA" w:rsidP="000F5ACA">
      <w:r w:rsidRPr="000F5ACA">
        <w:pict w14:anchorId="732BD3F5">
          <v:rect id="_x0000_i1447" style="width:0;height:1.5pt" o:hralign="center" o:hrstd="t" o:hr="t" fillcolor="#a0a0a0" stroked="f"/>
        </w:pict>
      </w:r>
    </w:p>
    <w:p w14:paraId="61F009EB" w14:textId="77777777" w:rsidR="000F5ACA" w:rsidRDefault="000F5ACA" w:rsidP="000F5ACA">
      <w:pPr>
        <w:rPr>
          <w:bCs/>
          <w:rtl/>
          <w:lang w:bidi="ar-SA"/>
        </w:rPr>
      </w:pPr>
      <w:r w:rsidRPr="000F5ACA">
        <w:rPr>
          <w:rFonts w:ascii="Segoe UI Emoji" w:hAnsi="Segoe UI Emoji" w:cs="Segoe UI Emoji"/>
          <w:bCs/>
        </w:rPr>
        <w:t>🟦</w:t>
      </w:r>
      <w:r w:rsidRPr="000F5ACA">
        <w:rPr>
          <w:bCs/>
        </w:rPr>
        <w:t xml:space="preserve"> </w:t>
      </w:r>
      <w:r w:rsidRPr="000F5ACA">
        <w:rPr>
          <w:bCs/>
          <w:rtl/>
          <w:lang w:bidi="ar-SA"/>
        </w:rPr>
        <w:t>مرحله 2</w:t>
      </w:r>
      <w:r w:rsidRPr="000F5ACA">
        <w:rPr>
          <w:bCs/>
        </w:rPr>
        <w:t xml:space="preserve"> — include </w:t>
      </w:r>
      <w:r w:rsidRPr="000F5ACA">
        <w:rPr>
          <w:bCs/>
          <w:rtl/>
          <w:lang w:bidi="ar-SA"/>
        </w:rPr>
        <w:t>کردن فایل</w:t>
      </w:r>
      <w:r w:rsidRPr="000F5ACA">
        <w:rPr>
          <w:bCs/>
        </w:rPr>
        <w:t xml:space="preserve"> HTML </w:t>
      </w:r>
      <w:r w:rsidRPr="000F5ACA">
        <w:rPr>
          <w:bCs/>
          <w:rtl/>
          <w:lang w:bidi="ar-SA"/>
        </w:rPr>
        <w:t>فرم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5ACA" w14:paraId="4CD949FC" w14:textId="77777777" w:rsidTr="000F5ACA">
        <w:tc>
          <w:tcPr>
            <w:tcW w:w="9350" w:type="dxa"/>
          </w:tcPr>
          <w:p w14:paraId="54FB6EDF" w14:textId="7E8A7598" w:rsidR="000F5ACA" w:rsidRDefault="000F5ACA" w:rsidP="000F5ACA">
            <w:pPr>
              <w:pStyle w:val="code"/>
            </w:pPr>
            <w:r w:rsidRPr="000F5ACA">
              <w:t>include WDC_PLUGIN_DIR . 'public/views/booking-form.php';</w:t>
            </w:r>
          </w:p>
        </w:tc>
      </w:tr>
    </w:tbl>
    <w:p w14:paraId="4E621D1F" w14:textId="77777777" w:rsidR="000F5ACA" w:rsidRPr="000F5ACA" w:rsidRDefault="000F5ACA" w:rsidP="000F5ACA">
      <w:pPr>
        <w:bidi w:val="0"/>
        <w:rPr>
          <w:bCs/>
        </w:rPr>
      </w:pPr>
    </w:p>
    <w:p w14:paraId="7494201A" w14:textId="77777777" w:rsidR="000F5ACA" w:rsidRPr="000F5ACA" w:rsidRDefault="000F5ACA" w:rsidP="000F5ACA">
      <w:r w:rsidRPr="000F5ACA">
        <w:rPr>
          <w:rtl/>
          <w:lang w:bidi="ar-SA"/>
        </w:rPr>
        <w:lastRenderedPageBreak/>
        <w:t xml:space="preserve">این فایل معمولاً یک </w:t>
      </w:r>
      <w:r w:rsidRPr="000F5ACA">
        <w:rPr>
          <w:bCs/>
          <w:rtl/>
          <w:lang w:bidi="ar-SA"/>
        </w:rPr>
        <w:t>فرم رزرو</w:t>
      </w:r>
      <w:r w:rsidRPr="000F5ACA">
        <w:rPr>
          <w:bCs/>
        </w:rPr>
        <w:t xml:space="preserve"> AJAX</w:t>
      </w:r>
      <w:r w:rsidRPr="000F5ACA">
        <w:t xml:space="preserve"> </w:t>
      </w:r>
      <w:r w:rsidRPr="000F5ACA">
        <w:rPr>
          <w:rtl/>
          <w:lang w:bidi="ar-SA"/>
        </w:rPr>
        <w:t>است</w:t>
      </w:r>
      <w:r w:rsidRPr="000F5ACA">
        <w:t>.</w:t>
      </w:r>
    </w:p>
    <w:p w14:paraId="71A07024" w14:textId="77777777" w:rsidR="000F5ACA" w:rsidRPr="000F5ACA" w:rsidRDefault="000F5ACA" w:rsidP="000F5ACA">
      <w:r w:rsidRPr="000F5ACA">
        <w:rPr>
          <w:rtl/>
          <w:lang w:bidi="ar-SA"/>
        </w:rPr>
        <w:t>معمولاً در آن موارد زیر وجود دارد</w:t>
      </w:r>
      <w:r w:rsidRPr="000F5ACA">
        <w:t>:</w:t>
      </w:r>
    </w:p>
    <w:p w14:paraId="32FB0818" w14:textId="77777777" w:rsidR="000F5ACA" w:rsidRPr="000F5ACA" w:rsidRDefault="000F5ACA" w:rsidP="000F5ACA">
      <w:pPr>
        <w:numPr>
          <w:ilvl w:val="0"/>
          <w:numId w:val="17"/>
        </w:numPr>
      </w:pPr>
      <w:r w:rsidRPr="000F5ACA">
        <w:rPr>
          <w:rtl/>
          <w:lang w:bidi="ar-SA"/>
        </w:rPr>
        <w:t>انتخاب روز</w:t>
      </w:r>
    </w:p>
    <w:p w14:paraId="637253AA" w14:textId="77777777" w:rsidR="000F5ACA" w:rsidRPr="000F5ACA" w:rsidRDefault="000F5ACA" w:rsidP="000F5ACA">
      <w:pPr>
        <w:numPr>
          <w:ilvl w:val="0"/>
          <w:numId w:val="17"/>
        </w:numPr>
      </w:pPr>
      <w:r w:rsidRPr="000F5ACA">
        <w:rPr>
          <w:rtl/>
          <w:lang w:bidi="ar-SA"/>
        </w:rPr>
        <w:t>نمایش تقویم</w:t>
      </w:r>
    </w:p>
    <w:p w14:paraId="34007D85" w14:textId="77777777" w:rsidR="000F5ACA" w:rsidRPr="000F5ACA" w:rsidRDefault="000F5ACA" w:rsidP="000F5ACA">
      <w:pPr>
        <w:numPr>
          <w:ilvl w:val="0"/>
          <w:numId w:val="17"/>
        </w:numPr>
      </w:pPr>
      <w:r w:rsidRPr="000F5ACA">
        <w:rPr>
          <w:rtl/>
          <w:lang w:bidi="ar-SA"/>
        </w:rPr>
        <w:t>انتخاب ساعت</w:t>
      </w:r>
    </w:p>
    <w:p w14:paraId="11DC2C37" w14:textId="77777777" w:rsidR="000F5ACA" w:rsidRPr="000F5ACA" w:rsidRDefault="000F5ACA" w:rsidP="000F5ACA">
      <w:pPr>
        <w:numPr>
          <w:ilvl w:val="0"/>
          <w:numId w:val="17"/>
        </w:numPr>
      </w:pPr>
      <w:r w:rsidRPr="000F5ACA">
        <w:rPr>
          <w:rtl/>
          <w:lang w:bidi="ar-SA"/>
        </w:rPr>
        <w:t>ارسال فرم با</w:t>
      </w:r>
      <w:r w:rsidRPr="000F5ACA">
        <w:t xml:space="preserve"> AJAX</w:t>
      </w:r>
    </w:p>
    <w:p w14:paraId="4698E5BD" w14:textId="77777777" w:rsidR="000F5ACA" w:rsidRPr="000F5ACA" w:rsidRDefault="000F5ACA" w:rsidP="000F5ACA">
      <w:pPr>
        <w:numPr>
          <w:ilvl w:val="0"/>
          <w:numId w:val="17"/>
        </w:numPr>
      </w:pPr>
      <w:r w:rsidRPr="000F5ACA">
        <w:rPr>
          <w:rtl/>
          <w:lang w:bidi="ar-SA"/>
        </w:rPr>
        <w:t>نمایش پیام موفقیت یا خطا</w:t>
      </w:r>
    </w:p>
    <w:p w14:paraId="72B2607E" w14:textId="77777777" w:rsidR="000F5ACA" w:rsidRPr="000F5ACA" w:rsidRDefault="000F5ACA" w:rsidP="000F5ACA">
      <w:r w:rsidRPr="000F5ACA">
        <w:rPr>
          <w:rtl/>
          <w:lang w:bidi="ar-SA"/>
        </w:rPr>
        <w:t>فلسفه‌ی کار این است که</w:t>
      </w:r>
      <w:r w:rsidRPr="000F5ACA">
        <w:t>:</w:t>
      </w:r>
    </w:p>
    <w:p w14:paraId="402CC400" w14:textId="77777777" w:rsidR="000F5ACA" w:rsidRPr="000F5ACA" w:rsidRDefault="000F5ACA" w:rsidP="000F5ACA">
      <w:r w:rsidRPr="000F5ACA">
        <w:rPr>
          <w:rFonts w:ascii="Segoe UI Symbol" w:hAnsi="Segoe UI Symbol" w:cs="Segoe UI Symbol"/>
        </w:rPr>
        <w:t>✳</w:t>
      </w:r>
      <w:r w:rsidRPr="000F5ACA">
        <w:t xml:space="preserve"> </w:t>
      </w:r>
      <w:r w:rsidRPr="000F5ACA">
        <w:rPr>
          <w:rtl/>
          <w:lang w:bidi="ar-SA"/>
        </w:rPr>
        <w:t>منطق</w:t>
      </w:r>
      <w:r w:rsidRPr="000F5ACA">
        <w:t xml:space="preserve"> PHP </w:t>
      </w:r>
      <w:r w:rsidRPr="000F5ACA">
        <w:rPr>
          <w:rtl/>
          <w:lang w:bidi="ar-SA"/>
        </w:rPr>
        <w:t>در کلاس‌ها</w:t>
      </w:r>
      <w:r w:rsidRPr="000F5ACA">
        <w:br/>
      </w:r>
      <w:r w:rsidRPr="000F5ACA">
        <w:rPr>
          <w:rFonts w:ascii="Segoe UI Symbol" w:hAnsi="Segoe UI Symbol" w:cs="Segoe UI Symbol"/>
        </w:rPr>
        <w:t>✳</w:t>
      </w:r>
      <w:r w:rsidRPr="000F5ACA">
        <w:t xml:space="preserve"> </w:t>
      </w:r>
      <w:r w:rsidRPr="000F5ACA">
        <w:rPr>
          <w:rtl/>
          <w:lang w:bidi="ar-SA"/>
        </w:rPr>
        <w:t>ظاهر در فایل‌های</w:t>
      </w:r>
      <w:r w:rsidRPr="000F5ACA">
        <w:t xml:space="preserve"> view </w:t>
      </w:r>
      <w:r w:rsidRPr="000F5ACA">
        <w:rPr>
          <w:rtl/>
          <w:lang w:bidi="ar-SA"/>
        </w:rPr>
        <w:t>قرار گیرد</w:t>
      </w:r>
    </w:p>
    <w:p w14:paraId="10680227" w14:textId="77777777" w:rsidR="000F5ACA" w:rsidRPr="000F5ACA" w:rsidRDefault="000F5ACA" w:rsidP="000F5ACA">
      <w:r w:rsidRPr="000F5ACA">
        <w:rPr>
          <w:rtl/>
          <w:lang w:bidi="ar-SA"/>
        </w:rPr>
        <w:t>این طراحی یعنی معماری</w:t>
      </w:r>
      <w:r w:rsidRPr="000F5ACA">
        <w:t xml:space="preserve"> MVC </w:t>
      </w:r>
      <w:r w:rsidRPr="000F5ACA">
        <w:rPr>
          <w:rtl/>
          <w:lang w:bidi="ar-SA"/>
        </w:rPr>
        <w:t>ساده</w:t>
      </w:r>
      <w:r w:rsidRPr="000F5ACA">
        <w:t>.</w:t>
      </w:r>
    </w:p>
    <w:p w14:paraId="012756F5" w14:textId="77777777" w:rsidR="000F5ACA" w:rsidRPr="000F5ACA" w:rsidRDefault="000F5ACA" w:rsidP="000F5ACA">
      <w:r w:rsidRPr="000F5ACA">
        <w:pict w14:anchorId="736F6014">
          <v:rect id="_x0000_i1448" style="width:0;height:1.5pt" o:hralign="center" o:hrstd="t" o:hr="t" fillcolor="#a0a0a0" stroked="f"/>
        </w:pict>
      </w:r>
    </w:p>
    <w:p w14:paraId="5D3F9EBD" w14:textId="77777777" w:rsidR="000F5ACA" w:rsidRDefault="000F5ACA" w:rsidP="000F5ACA">
      <w:pPr>
        <w:rPr>
          <w:bCs/>
          <w:rtl/>
          <w:lang w:bidi="ar-SA"/>
        </w:rPr>
      </w:pPr>
      <w:r w:rsidRPr="000F5ACA">
        <w:rPr>
          <w:rFonts w:ascii="Segoe UI Emoji" w:hAnsi="Segoe UI Emoji" w:cs="Segoe UI Emoji"/>
          <w:bCs/>
        </w:rPr>
        <w:t>🟦</w:t>
      </w:r>
      <w:r w:rsidRPr="000F5ACA">
        <w:rPr>
          <w:bCs/>
        </w:rPr>
        <w:t xml:space="preserve"> </w:t>
      </w:r>
      <w:r w:rsidRPr="000F5ACA">
        <w:rPr>
          <w:bCs/>
          <w:rtl/>
          <w:lang w:bidi="ar-SA"/>
        </w:rPr>
        <w:t>مرحله 3</w:t>
      </w:r>
      <w:r w:rsidRPr="000F5ACA">
        <w:rPr>
          <w:bCs/>
        </w:rPr>
        <w:t xml:space="preserve"> — return </w:t>
      </w:r>
      <w:r w:rsidRPr="000F5ACA">
        <w:rPr>
          <w:bCs/>
          <w:rtl/>
          <w:lang w:bidi="ar-SA"/>
        </w:rPr>
        <w:t>خروجی فرم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5ACA" w14:paraId="767472A1" w14:textId="77777777" w:rsidTr="000F5ACA">
        <w:tc>
          <w:tcPr>
            <w:tcW w:w="9350" w:type="dxa"/>
          </w:tcPr>
          <w:p w14:paraId="3C99E1B3" w14:textId="0FC57AD7" w:rsidR="000F5ACA" w:rsidRDefault="000F5ACA" w:rsidP="000F5ACA">
            <w:pPr>
              <w:pStyle w:val="code"/>
            </w:pPr>
            <w:r w:rsidRPr="000F5ACA">
              <w:t>return ob_get_clean();</w:t>
            </w:r>
          </w:p>
        </w:tc>
      </w:tr>
    </w:tbl>
    <w:p w14:paraId="02A9E754" w14:textId="77777777" w:rsidR="000F5ACA" w:rsidRPr="000F5ACA" w:rsidRDefault="000F5ACA" w:rsidP="000F5ACA">
      <w:pPr>
        <w:bidi w:val="0"/>
        <w:rPr>
          <w:bCs/>
        </w:rPr>
      </w:pPr>
    </w:p>
    <w:p w14:paraId="2735EA21" w14:textId="77777777" w:rsidR="000F5ACA" w:rsidRPr="000F5ACA" w:rsidRDefault="000F5ACA" w:rsidP="000F5ACA">
      <w:r w:rsidRPr="000F5ACA">
        <w:rPr>
          <w:rtl/>
          <w:lang w:bidi="ar-SA"/>
        </w:rPr>
        <w:t>این تابع</w:t>
      </w:r>
      <w:r w:rsidRPr="000F5ACA">
        <w:t>:</w:t>
      </w:r>
    </w:p>
    <w:p w14:paraId="5A63AFDB" w14:textId="77777777" w:rsidR="000F5ACA" w:rsidRPr="000F5ACA" w:rsidRDefault="000F5ACA" w:rsidP="000F5ACA">
      <w:pPr>
        <w:numPr>
          <w:ilvl w:val="0"/>
          <w:numId w:val="18"/>
        </w:numPr>
      </w:pPr>
      <w:r w:rsidRPr="000F5ACA">
        <w:rPr>
          <w:rtl/>
          <w:lang w:bidi="ar-SA"/>
        </w:rPr>
        <w:t>خروجی جمع‌شده در بافر را برمی‌گرداند</w:t>
      </w:r>
    </w:p>
    <w:p w14:paraId="3D5E436B" w14:textId="77777777" w:rsidR="000F5ACA" w:rsidRPr="000F5ACA" w:rsidRDefault="000F5ACA" w:rsidP="000F5ACA">
      <w:pPr>
        <w:numPr>
          <w:ilvl w:val="0"/>
          <w:numId w:val="18"/>
        </w:numPr>
      </w:pPr>
      <w:r w:rsidRPr="000F5ACA">
        <w:rPr>
          <w:rtl/>
          <w:lang w:bidi="ar-SA"/>
        </w:rPr>
        <w:t>بافر را خالی می‌کند</w:t>
      </w:r>
    </w:p>
    <w:p w14:paraId="644D380F" w14:textId="77777777" w:rsidR="000F5ACA" w:rsidRPr="000F5ACA" w:rsidRDefault="000F5ACA" w:rsidP="000F5ACA">
      <w:r w:rsidRPr="000F5ACA">
        <w:rPr>
          <w:rtl/>
          <w:lang w:bidi="ar-SA"/>
        </w:rPr>
        <w:t>نتیجه</w:t>
      </w:r>
      <w:r w:rsidRPr="000F5ACA">
        <w:t>:</w:t>
      </w:r>
    </w:p>
    <w:p w14:paraId="016C8FA3" w14:textId="77777777" w:rsidR="000F5ACA" w:rsidRPr="000F5ACA" w:rsidRDefault="000F5ACA" w:rsidP="000F5ACA">
      <w:r w:rsidRPr="000F5ACA">
        <w:rPr>
          <w:rFonts w:ascii="Segoe UI Emoji" w:hAnsi="Segoe UI Emoji" w:cs="Segoe UI Emoji"/>
        </w:rPr>
        <w:t>📌</w:t>
      </w:r>
      <w:r w:rsidRPr="000F5ACA">
        <w:t xml:space="preserve"> </w:t>
      </w:r>
      <w:r w:rsidRPr="000F5ACA">
        <w:rPr>
          <w:rtl/>
          <w:lang w:bidi="ar-SA"/>
        </w:rPr>
        <w:t>فرم رزرو به‌صورت</w:t>
      </w:r>
      <w:r w:rsidRPr="000F5ACA">
        <w:t xml:space="preserve"> HTML </w:t>
      </w:r>
      <w:r w:rsidRPr="000F5ACA">
        <w:rPr>
          <w:rtl/>
          <w:lang w:bidi="ar-SA"/>
        </w:rPr>
        <w:t>در محل شورتکد نمایش داده می‌شود</w:t>
      </w:r>
      <w:r w:rsidRPr="000F5ACA">
        <w:t>.</w:t>
      </w:r>
    </w:p>
    <w:p w14:paraId="3CCF212E" w14:textId="77777777" w:rsidR="000F5ACA" w:rsidRPr="000F5ACA" w:rsidRDefault="000F5ACA" w:rsidP="000F5ACA">
      <w:r w:rsidRPr="000F5ACA">
        <w:pict w14:anchorId="12C5C5B2">
          <v:rect id="_x0000_i1449" style="width:0;height:1.5pt" o:hralign="center" o:hrstd="t" o:hr="t" fillcolor="#a0a0a0" stroked="f"/>
        </w:pict>
      </w:r>
    </w:p>
    <w:p w14:paraId="7138A7B1" w14:textId="77777777" w:rsidR="000F5ACA" w:rsidRPr="000F5ACA" w:rsidRDefault="000F5ACA" w:rsidP="000F5ACA">
      <w:pPr>
        <w:rPr>
          <w:bCs/>
        </w:rPr>
      </w:pPr>
      <w:r w:rsidRPr="000F5ACA">
        <w:rPr>
          <w:rFonts w:ascii="Segoe UI Emoji" w:hAnsi="Segoe UI Emoji" w:cs="Segoe UI Emoji"/>
          <w:bCs/>
        </w:rPr>
        <w:t>🎯</w:t>
      </w:r>
      <w:r w:rsidRPr="000F5ACA">
        <w:rPr>
          <w:bCs/>
        </w:rPr>
        <w:t xml:space="preserve"> </w:t>
      </w:r>
      <w:r w:rsidRPr="000F5ACA">
        <w:rPr>
          <w:bCs/>
          <w:rtl/>
          <w:lang w:bidi="ar-SA"/>
        </w:rPr>
        <w:t>نتیجه نهایی</w:t>
      </w:r>
    </w:p>
    <w:p w14:paraId="25862FA2" w14:textId="77777777" w:rsidR="000F5ACA" w:rsidRPr="000F5ACA" w:rsidRDefault="000F5ACA" w:rsidP="000F5ACA">
      <w:r w:rsidRPr="000F5ACA">
        <w:rPr>
          <w:rtl/>
          <w:lang w:bidi="ar-SA"/>
        </w:rPr>
        <w:lastRenderedPageBreak/>
        <w:t>با این کلاس، شما</w:t>
      </w:r>
      <w:r w:rsidRPr="000F5ACA">
        <w:t>:</w:t>
      </w:r>
    </w:p>
    <w:p w14:paraId="27DE16EC" w14:textId="77777777" w:rsidR="000F5ACA" w:rsidRPr="000F5ACA" w:rsidRDefault="000F5ACA" w:rsidP="000F5ACA">
      <w:pPr>
        <w:rPr>
          <w:bCs/>
        </w:rPr>
      </w:pPr>
      <w:r w:rsidRPr="000F5ACA">
        <w:rPr>
          <w:rFonts w:ascii="Segoe UI Symbol" w:hAnsi="Segoe UI Symbol" w:cs="Segoe UI Symbol"/>
          <w:bCs/>
        </w:rPr>
        <w:t>✔</w:t>
      </w:r>
      <w:r w:rsidRPr="000F5ACA">
        <w:rPr>
          <w:bCs/>
        </w:rPr>
        <w:t xml:space="preserve"> </w:t>
      </w:r>
      <w:r w:rsidRPr="000F5ACA">
        <w:rPr>
          <w:bCs/>
          <w:rtl/>
          <w:lang w:bidi="ar-SA"/>
        </w:rPr>
        <w:t>یک شورتکد قابل استفاده در تمام سایت دارید</w:t>
      </w:r>
    </w:p>
    <w:p w14:paraId="0E2210A3" w14:textId="77777777" w:rsidR="000F5ACA" w:rsidRPr="000F5ACA" w:rsidRDefault="000F5ACA" w:rsidP="000F5ACA">
      <w:r w:rsidRPr="000F5ACA">
        <w:rPr>
          <w:rtl/>
          <w:lang w:bidi="ar-SA"/>
        </w:rPr>
        <w:t>مثلا داخل یک برگه وردپرس می‌نویسید</w:t>
      </w:r>
      <w:r w:rsidRPr="000F5ACA">
        <w:t>:</w:t>
      </w:r>
    </w:p>
    <w:p w14:paraId="4BE4F9D5" w14:textId="77777777" w:rsidR="000F5ACA" w:rsidRPr="000F5ACA" w:rsidRDefault="000F5ACA" w:rsidP="000F5ACA">
      <w:r w:rsidRPr="000F5ACA">
        <w:t>[doctor_booking]</w:t>
      </w:r>
    </w:p>
    <w:p w14:paraId="2A513832" w14:textId="77777777" w:rsidR="000F5ACA" w:rsidRPr="000F5ACA" w:rsidRDefault="000F5ACA" w:rsidP="000F5ACA">
      <w:pPr>
        <w:rPr>
          <w:bCs/>
        </w:rPr>
      </w:pPr>
      <w:r w:rsidRPr="000F5ACA">
        <w:rPr>
          <w:rFonts w:ascii="Segoe UI Symbol" w:hAnsi="Segoe UI Symbol" w:cs="Segoe UI Symbol"/>
          <w:bCs/>
        </w:rPr>
        <w:t>✔</w:t>
      </w:r>
      <w:r w:rsidRPr="000F5ACA">
        <w:rPr>
          <w:bCs/>
        </w:rPr>
        <w:t xml:space="preserve"> </w:t>
      </w:r>
      <w:r w:rsidRPr="000F5ACA">
        <w:rPr>
          <w:bCs/>
          <w:rtl/>
          <w:lang w:bidi="ar-SA"/>
        </w:rPr>
        <w:t>خروجی فرم رزرو از طریق فایل</w:t>
      </w:r>
    </w:p>
    <w:p w14:paraId="08E5AB83" w14:textId="77777777" w:rsidR="000F5ACA" w:rsidRPr="000F5ACA" w:rsidRDefault="000F5ACA" w:rsidP="000F5ACA">
      <w:r w:rsidRPr="000F5ACA">
        <w:t>public/views/booking-form.php</w:t>
      </w:r>
      <w:r w:rsidRPr="000F5ACA">
        <w:br/>
      </w:r>
      <w:r w:rsidRPr="000F5ACA">
        <w:rPr>
          <w:rtl/>
          <w:lang w:bidi="ar-SA"/>
        </w:rPr>
        <w:t>بارگذاری می‌شود</w:t>
      </w:r>
    </w:p>
    <w:p w14:paraId="6DF16FCB" w14:textId="77777777" w:rsidR="000F5ACA" w:rsidRPr="000F5ACA" w:rsidRDefault="000F5ACA" w:rsidP="000F5ACA">
      <w:pPr>
        <w:rPr>
          <w:bCs/>
        </w:rPr>
      </w:pPr>
      <w:r w:rsidRPr="000F5ACA">
        <w:rPr>
          <w:rFonts w:ascii="Segoe UI Symbol" w:hAnsi="Segoe UI Symbol" w:cs="Segoe UI Symbol"/>
          <w:bCs/>
        </w:rPr>
        <w:t>✔</w:t>
      </w:r>
      <w:r w:rsidRPr="000F5ACA">
        <w:rPr>
          <w:bCs/>
        </w:rPr>
        <w:t xml:space="preserve"> </w:t>
      </w:r>
      <w:r w:rsidRPr="000F5ACA">
        <w:rPr>
          <w:bCs/>
          <w:rtl/>
          <w:lang w:bidi="ar-SA"/>
        </w:rPr>
        <w:t>معماری پلاگین شما اصولی و حرفه‌ای است</w:t>
      </w:r>
    </w:p>
    <w:p w14:paraId="0B17DBA5" w14:textId="214884DD" w:rsidR="00501530" w:rsidRDefault="00401BFF" w:rsidP="00401BFF">
      <w:pPr>
        <w:pStyle w:val="Heading1"/>
        <w:jc w:val="left"/>
        <w:rPr>
          <w:rtl/>
        </w:rPr>
      </w:pPr>
      <w:r w:rsidRPr="00401BFF">
        <w:t>includes\helpers.php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1BFF" w14:paraId="0C2A5EB3" w14:textId="77777777" w:rsidTr="00401BFF">
        <w:tc>
          <w:tcPr>
            <w:tcW w:w="9350" w:type="dxa"/>
          </w:tcPr>
          <w:p w14:paraId="73D4A5CC" w14:textId="77777777" w:rsidR="00401BFF" w:rsidRPr="00401BFF" w:rsidRDefault="00401BFF" w:rsidP="00401BFF">
            <w:pPr>
              <w:pStyle w:val="code"/>
            </w:pPr>
            <w:r w:rsidRPr="00401BFF">
              <w:t>&lt;?php</w:t>
            </w:r>
          </w:p>
          <w:p w14:paraId="3FE983D6" w14:textId="77777777" w:rsidR="00401BFF" w:rsidRPr="00401BFF" w:rsidRDefault="00401BFF" w:rsidP="00401BFF">
            <w:pPr>
              <w:pStyle w:val="code"/>
            </w:pPr>
            <w:r w:rsidRPr="00401BFF">
              <w:t>if ( ! defined( 'ABSPATH' ) ) exit;</w:t>
            </w:r>
          </w:p>
          <w:p w14:paraId="7C7384FA" w14:textId="77777777" w:rsidR="00401BFF" w:rsidRPr="00401BFF" w:rsidRDefault="00401BFF" w:rsidP="00401BFF">
            <w:pPr>
              <w:pStyle w:val="code"/>
            </w:pPr>
          </w:p>
          <w:p w14:paraId="76C15BA9" w14:textId="77777777" w:rsidR="00401BFF" w:rsidRPr="00401BFF" w:rsidRDefault="00401BFF" w:rsidP="00401BFF">
            <w:pPr>
              <w:pStyle w:val="code"/>
            </w:pPr>
            <w:r w:rsidRPr="00401BFF">
              <w:t>class WDC_helpers {</w:t>
            </w:r>
          </w:p>
          <w:p w14:paraId="72E65183" w14:textId="77777777" w:rsidR="00401BFF" w:rsidRPr="00401BFF" w:rsidRDefault="00401BFF" w:rsidP="00401BFF">
            <w:pPr>
              <w:pStyle w:val="code"/>
            </w:pPr>
            <w:r w:rsidRPr="00401BFF">
              <w:t>    // Convert Gregorian Y-m-d to Jalali yyyy/mm/dd</w:t>
            </w:r>
          </w:p>
          <w:p w14:paraId="08D1F6D2" w14:textId="77777777" w:rsidR="00401BFF" w:rsidRPr="00401BFF" w:rsidRDefault="00401BFF" w:rsidP="00401BFF">
            <w:pPr>
              <w:pStyle w:val="code"/>
            </w:pPr>
            <w:r w:rsidRPr="00401BFF">
              <w:t>    public static function gregorian_to_jalali($g_date) {</w:t>
            </w:r>
          </w:p>
          <w:p w14:paraId="79F67CE0" w14:textId="77777777" w:rsidR="00401BFF" w:rsidRPr="00401BFF" w:rsidRDefault="00401BFF" w:rsidP="00401BFF">
            <w:pPr>
              <w:pStyle w:val="code"/>
            </w:pPr>
            <w:r w:rsidRPr="00401BFF">
              <w:t>        // expects Y-m-d</w:t>
            </w:r>
          </w:p>
          <w:p w14:paraId="00218C20" w14:textId="77777777" w:rsidR="00401BFF" w:rsidRPr="00401BFF" w:rsidRDefault="00401BFF" w:rsidP="00401BFF">
            <w:pPr>
              <w:pStyle w:val="code"/>
            </w:pPr>
            <w:r w:rsidRPr="00401BFF">
              <w:t>        $parts = explode('-', $g_date);</w:t>
            </w:r>
          </w:p>
          <w:p w14:paraId="220946B9" w14:textId="77777777" w:rsidR="00401BFF" w:rsidRPr="00401BFF" w:rsidRDefault="00401BFF" w:rsidP="00401BFF">
            <w:pPr>
              <w:pStyle w:val="code"/>
            </w:pPr>
            <w:r w:rsidRPr="00401BFF">
              <w:t>        if (count($parts) &lt; 3) return $g_date;</w:t>
            </w:r>
          </w:p>
          <w:p w14:paraId="58EAE94B" w14:textId="77777777" w:rsidR="00401BFF" w:rsidRPr="00401BFF" w:rsidRDefault="00401BFF" w:rsidP="00401BFF">
            <w:pPr>
              <w:pStyle w:val="code"/>
            </w:pPr>
            <w:r w:rsidRPr="00401BFF">
              <w:t>        $gy = intval($parts[0]);</w:t>
            </w:r>
          </w:p>
          <w:p w14:paraId="4704D26A" w14:textId="77777777" w:rsidR="00401BFF" w:rsidRPr="00401BFF" w:rsidRDefault="00401BFF" w:rsidP="00401BFF">
            <w:pPr>
              <w:pStyle w:val="code"/>
            </w:pPr>
            <w:r w:rsidRPr="00401BFF">
              <w:t>        $gm = intval($parts[1]);</w:t>
            </w:r>
          </w:p>
          <w:p w14:paraId="1F090321" w14:textId="77777777" w:rsidR="00401BFF" w:rsidRPr="00401BFF" w:rsidRDefault="00401BFF" w:rsidP="00401BFF">
            <w:pPr>
              <w:pStyle w:val="code"/>
            </w:pPr>
            <w:r w:rsidRPr="00401BFF">
              <w:t>        $gd = intval($parts[2]);</w:t>
            </w:r>
          </w:p>
          <w:p w14:paraId="37C9BB91" w14:textId="77777777" w:rsidR="00401BFF" w:rsidRPr="00401BFF" w:rsidRDefault="00401BFF" w:rsidP="00401BFF">
            <w:pPr>
              <w:pStyle w:val="code"/>
            </w:pPr>
            <w:r w:rsidRPr="00401BFF">
              <w:t>        list($jy,$jm,$jd) = self::gregorian_to_jalali_calc($gy,$gm,$gd);</w:t>
            </w:r>
          </w:p>
          <w:p w14:paraId="512D7474" w14:textId="77777777" w:rsidR="00401BFF" w:rsidRPr="00401BFF" w:rsidRDefault="00401BFF" w:rsidP="00401BFF">
            <w:pPr>
              <w:pStyle w:val="code"/>
            </w:pPr>
            <w:r w:rsidRPr="00401BFF">
              <w:t>        return sprintf('%04d/%02d/%02d', $jy,$jm,$jd);</w:t>
            </w:r>
          </w:p>
          <w:p w14:paraId="57D96A9E" w14:textId="77777777" w:rsidR="00401BFF" w:rsidRPr="00401BFF" w:rsidRDefault="00401BFF" w:rsidP="00401BFF">
            <w:pPr>
              <w:pStyle w:val="code"/>
            </w:pPr>
            <w:r w:rsidRPr="00401BFF">
              <w:t>    }</w:t>
            </w:r>
          </w:p>
          <w:p w14:paraId="4ADC1F7E" w14:textId="77777777" w:rsidR="00401BFF" w:rsidRPr="00401BFF" w:rsidRDefault="00401BFF" w:rsidP="00401BFF">
            <w:pPr>
              <w:pStyle w:val="code"/>
            </w:pPr>
          </w:p>
          <w:p w14:paraId="79B0F46B" w14:textId="77777777" w:rsidR="00401BFF" w:rsidRPr="00401BFF" w:rsidRDefault="00401BFF" w:rsidP="00401BFF">
            <w:pPr>
              <w:pStyle w:val="code"/>
            </w:pPr>
            <w:r w:rsidRPr="00401BFF">
              <w:t>    // using standard algorithm</w:t>
            </w:r>
          </w:p>
          <w:p w14:paraId="149DB04C" w14:textId="77777777" w:rsidR="00401BFF" w:rsidRPr="00401BFF" w:rsidRDefault="00401BFF" w:rsidP="00401BFF">
            <w:pPr>
              <w:pStyle w:val="code"/>
            </w:pPr>
            <w:r w:rsidRPr="00401BFF">
              <w:t>    public static function gregorian_to_jalali_calc($g_y,$g_m,$g_d) {</w:t>
            </w:r>
          </w:p>
          <w:p w14:paraId="00811E2B" w14:textId="77777777" w:rsidR="00401BFF" w:rsidRPr="00401BFF" w:rsidRDefault="00401BFF" w:rsidP="00401BFF">
            <w:pPr>
              <w:pStyle w:val="code"/>
            </w:pPr>
            <w:r w:rsidRPr="00401BFF">
              <w:t>        $g_d_m = array(0,31,28,31,30,31,30,31,31,30,31,30,31);</w:t>
            </w:r>
          </w:p>
          <w:p w14:paraId="746F00D4" w14:textId="77777777" w:rsidR="00401BFF" w:rsidRPr="00401BFF" w:rsidRDefault="00401BFF" w:rsidP="00401BFF">
            <w:pPr>
              <w:pStyle w:val="code"/>
            </w:pPr>
            <w:r w:rsidRPr="00401BFF">
              <w:t>        $j_months = array(0,31,31,31,31,31,31,30,30,30,30,30,29);</w:t>
            </w:r>
          </w:p>
          <w:p w14:paraId="617FC179" w14:textId="77777777" w:rsidR="00401BFF" w:rsidRPr="00401BFF" w:rsidRDefault="00401BFF" w:rsidP="00401BFF">
            <w:pPr>
              <w:pStyle w:val="code"/>
            </w:pPr>
            <w:r w:rsidRPr="00401BFF">
              <w:t>        $gy = $g_y-1600;</w:t>
            </w:r>
          </w:p>
          <w:p w14:paraId="7D2E1918" w14:textId="77777777" w:rsidR="00401BFF" w:rsidRPr="00401BFF" w:rsidRDefault="00401BFF" w:rsidP="00401BFF">
            <w:pPr>
              <w:pStyle w:val="code"/>
            </w:pPr>
            <w:r w:rsidRPr="00401BFF">
              <w:t>        $gm = $g_m-1;</w:t>
            </w:r>
          </w:p>
          <w:p w14:paraId="6C859B43" w14:textId="77777777" w:rsidR="00401BFF" w:rsidRPr="00401BFF" w:rsidRDefault="00401BFF" w:rsidP="00401BFF">
            <w:pPr>
              <w:pStyle w:val="code"/>
            </w:pPr>
            <w:r w:rsidRPr="00401BFF">
              <w:t>        $gd = $g_d-1;</w:t>
            </w:r>
          </w:p>
          <w:p w14:paraId="5CA248C2" w14:textId="77777777" w:rsidR="00401BFF" w:rsidRPr="00401BFF" w:rsidRDefault="00401BFF" w:rsidP="00401BFF">
            <w:pPr>
              <w:pStyle w:val="code"/>
            </w:pPr>
            <w:r w:rsidRPr="00401BFF">
              <w:t>        $g_day_no = 365*$gy + intval(($gy+3)/4) - intval(($gy+99)/100) + intval(($gy+399)/400);</w:t>
            </w:r>
          </w:p>
          <w:p w14:paraId="58CE1836" w14:textId="77777777" w:rsidR="00401BFF" w:rsidRPr="00401BFF" w:rsidRDefault="00401BFF" w:rsidP="00401BFF">
            <w:pPr>
              <w:pStyle w:val="code"/>
            </w:pPr>
            <w:r w:rsidRPr="00401BFF">
              <w:t>        for ($i=0;$i&lt;$gm;$i++) $g_day_no += $g_d_m[$i+1];</w:t>
            </w:r>
          </w:p>
          <w:p w14:paraId="7583B25F" w14:textId="77777777" w:rsidR="00401BFF" w:rsidRPr="00401BFF" w:rsidRDefault="00401BFF" w:rsidP="00401BFF">
            <w:pPr>
              <w:pStyle w:val="code"/>
            </w:pPr>
            <w:r w:rsidRPr="00401BFF">
              <w:t>        $g_day_no += $gd;</w:t>
            </w:r>
          </w:p>
          <w:p w14:paraId="585ECFC9" w14:textId="77777777" w:rsidR="00401BFF" w:rsidRPr="00401BFF" w:rsidRDefault="00401BFF" w:rsidP="00401BFF">
            <w:pPr>
              <w:pStyle w:val="code"/>
            </w:pPr>
          </w:p>
          <w:p w14:paraId="485633CD" w14:textId="77777777" w:rsidR="00401BFF" w:rsidRPr="00401BFF" w:rsidRDefault="00401BFF" w:rsidP="00401BFF">
            <w:pPr>
              <w:pStyle w:val="code"/>
            </w:pPr>
            <w:r w:rsidRPr="00401BFF">
              <w:t>        $j_day_no = $g_day_no - 79;</w:t>
            </w:r>
          </w:p>
          <w:p w14:paraId="2E0E1AE3" w14:textId="77777777" w:rsidR="00401BFF" w:rsidRPr="00401BFF" w:rsidRDefault="00401BFF" w:rsidP="00401BFF">
            <w:pPr>
              <w:pStyle w:val="code"/>
            </w:pPr>
          </w:p>
          <w:p w14:paraId="6E2A4104" w14:textId="77777777" w:rsidR="00401BFF" w:rsidRPr="00401BFF" w:rsidRDefault="00401BFF" w:rsidP="00401BFF">
            <w:pPr>
              <w:pStyle w:val="code"/>
            </w:pPr>
            <w:r w:rsidRPr="00401BFF">
              <w:t>        $j_np = intval($j_day_no / 12053);</w:t>
            </w:r>
          </w:p>
          <w:p w14:paraId="660D2C63" w14:textId="77777777" w:rsidR="00401BFF" w:rsidRPr="00401BFF" w:rsidRDefault="00401BFF" w:rsidP="00401BFF">
            <w:pPr>
              <w:pStyle w:val="code"/>
            </w:pPr>
            <w:r w:rsidRPr="00401BFF">
              <w:t>        $j_day_no = $j_day_no % 12053;</w:t>
            </w:r>
          </w:p>
          <w:p w14:paraId="226CCE93" w14:textId="77777777" w:rsidR="00401BFF" w:rsidRPr="00401BFF" w:rsidRDefault="00401BFF" w:rsidP="00401BFF">
            <w:pPr>
              <w:pStyle w:val="code"/>
            </w:pPr>
          </w:p>
          <w:p w14:paraId="433D9380" w14:textId="77777777" w:rsidR="00401BFF" w:rsidRPr="00401BFF" w:rsidRDefault="00401BFF" w:rsidP="00401BFF">
            <w:pPr>
              <w:pStyle w:val="code"/>
            </w:pPr>
            <w:r w:rsidRPr="00401BFF">
              <w:t>        $jy = 979 + 33*$j_np + 4*intval($j_day_no/1461);</w:t>
            </w:r>
          </w:p>
          <w:p w14:paraId="2C5074E3" w14:textId="77777777" w:rsidR="00401BFF" w:rsidRPr="00401BFF" w:rsidRDefault="00401BFF" w:rsidP="00401BFF">
            <w:pPr>
              <w:pStyle w:val="code"/>
            </w:pPr>
            <w:r w:rsidRPr="00401BFF">
              <w:lastRenderedPageBreak/>
              <w:t>        $j_day_no %= 1461;</w:t>
            </w:r>
          </w:p>
          <w:p w14:paraId="25A0E4B6" w14:textId="77777777" w:rsidR="00401BFF" w:rsidRPr="00401BFF" w:rsidRDefault="00401BFF" w:rsidP="00401BFF">
            <w:pPr>
              <w:pStyle w:val="code"/>
            </w:pPr>
          </w:p>
          <w:p w14:paraId="2872CF18" w14:textId="77777777" w:rsidR="00401BFF" w:rsidRPr="00401BFF" w:rsidRDefault="00401BFF" w:rsidP="00401BFF">
            <w:pPr>
              <w:pStyle w:val="code"/>
            </w:pPr>
            <w:r w:rsidRPr="00401BFF">
              <w:t>        if ($j_day_no &gt;= 366) {</w:t>
            </w:r>
          </w:p>
          <w:p w14:paraId="577F8F4E" w14:textId="77777777" w:rsidR="00401BFF" w:rsidRPr="00401BFF" w:rsidRDefault="00401BFF" w:rsidP="00401BFF">
            <w:pPr>
              <w:pStyle w:val="code"/>
            </w:pPr>
            <w:r w:rsidRPr="00401BFF">
              <w:t>            $jy += intval(($j_day_no-1)/365);</w:t>
            </w:r>
          </w:p>
          <w:p w14:paraId="53A97708" w14:textId="77777777" w:rsidR="00401BFF" w:rsidRPr="00401BFF" w:rsidRDefault="00401BFF" w:rsidP="00401BFF">
            <w:pPr>
              <w:pStyle w:val="code"/>
            </w:pPr>
            <w:r w:rsidRPr="00401BFF">
              <w:t>            $j_day_no = ($j_day_no-1)%365;</w:t>
            </w:r>
          </w:p>
          <w:p w14:paraId="274843A0" w14:textId="77777777" w:rsidR="00401BFF" w:rsidRPr="00401BFF" w:rsidRDefault="00401BFF" w:rsidP="00401BFF">
            <w:pPr>
              <w:pStyle w:val="code"/>
            </w:pPr>
            <w:r w:rsidRPr="00401BFF">
              <w:t>        }</w:t>
            </w:r>
          </w:p>
          <w:p w14:paraId="1A57232D" w14:textId="77777777" w:rsidR="00401BFF" w:rsidRPr="00401BFF" w:rsidRDefault="00401BFF" w:rsidP="00401BFF">
            <w:pPr>
              <w:pStyle w:val="code"/>
            </w:pPr>
          </w:p>
          <w:p w14:paraId="1BED24DB" w14:textId="77777777" w:rsidR="00401BFF" w:rsidRPr="00401BFF" w:rsidRDefault="00401BFF" w:rsidP="00401BFF">
            <w:pPr>
              <w:pStyle w:val="code"/>
            </w:pPr>
            <w:r w:rsidRPr="00401BFF">
              <w:t>        for ($i = 0; $i &lt; 11 &amp;&amp; $j_day_no &gt;= $j_months[$i+1]; ++$i) {</w:t>
            </w:r>
          </w:p>
          <w:p w14:paraId="73AB9F2D" w14:textId="77777777" w:rsidR="00401BFF" w:rsidRPr="00401BFF" w:rsidRDefault="00401BFF" w:rsidP="00401BFF">
            <w:pPr>
              <w:pStyle w:val="code"/>
            </w:pPr>
            <w:r w:rsidRPr="00401BFF">
              <w:t>            $j_day_no -= $j_months[$i+1];</w:t>
            </w:r>
          </w:p>
          <w:p w14:paraId="1A067557" w14:textId="77777777" w:rsidR="00401BFF" w:rsidRPr="00401BFF" w:rsidRDefault="00401BFF" w:rsidP="00401BFF">
            <w:pPr>
              <w:pStyle w:val="code"/>
            </w:pPr>
            <w:r w:rsidRPr="00401BFF">
              <w:t>        }</w:t>
            </w:r>
          </w:p>
          <w:p w14:paraId="04D044FB" w14:textId="77777777" w:rsidR="00401BFF" w:rsidRPr="00401BFF" w:rsidRDefault="00401BFF" w:rsidP="00401BFF">
            <w:pPr>
              <w:pStyle w:val="code"/>
            </w:pPr>
            <w:r w:rsidRPr="00401BFF">
              <w:t>        $jm = $i+1;</w:t>
            </w:r>
          </w:p>
          <w:p w14:paraId="44F2F167" w14:textId="77777777" w:rsidR="00401BFF" w:rsidRPr="00401BFF" w:rsidRDefault="00401BFF" w:rsidP="00401BFF">
            <w:pPr>
              <w:pStyle w:val="code"/>
            </w:pPr>
            <w:r w:rsidRPr="00401BFF">
              <w:t>        $jd = $j_day_no+1;</w:t>
            </w:r>
          </w:p>
          <w:p w14:paraId="3723DA4E" w14:textId="77777777" w:rsidR="00401BFF" w:rsidRPr="00401BFF" w:rsidRDefault="00401BFF" w:rsidP="00401BFF">
            <w:pPr>
              <w:pStyle w:val="code"/>
            </w:pPr>
          </w:p>
          <w:p w14:paraId="757AACA9" w14:textId="77777777" w:rsidR="00401BFF" w:rsidRPr="00401BFF" w:rsidRDefault="00401BFF" w:rsidP="00401BFF">
            <w:pPr>
              <w:pStyle w:val="code"/>
            </w:pPr>
            <w:r w:rsidRPr="00401BFF">
              <w:t>        return array($jy,$jm,$jd);</w:t>
            </w:r>
          </w:p>
          <w:p w14:paraId="7E3ED6C9" w14:textId="77777777" w:rsidR="00401BFF" w:rsidRPr="00401BFF" w:rsidRDefault="00401BFF" w:rsidP="00401BFF">
            <w:pPr>
              <w:pStyle w:val="code"/>
            </w:pPr>
            <w:r w:rsidRPr="00401BFF">
              <w:t>    }</w:t>
            </w:r>
          </w:p>
          <w:p w14:paraId="4BC2E5EA" w14:textId="77777777" w:rsidR="00401BFF" w:rsidRPr="00401BFF" w:rsidRDefault="00401BFF" w:rsidP="00401BFF">
            <w:pPr>
              <w:pStyle w:val="code"/>
            </w:pPr>
          </w:p>
          <w:p w14:paraId="0EFB1675" w14:textId="77777777" w:rsidR="00401BFF" w:rsidRPr="00401BFF" w:rsidRDefault="00401BFF" w:rsidP="00401BFF">
            <w:pPr>
              <w:pStyle w:val="code"/>
            </w:pPr>
            <w:r w:rsidRPr="00401BFF">
              <w:t>    // create next N days list in gregorian with jalali labels</w:t>
            </w:r>
          </w:p>
          <w:p w14:paraId="51992ED1" w14:textId="77777777" w:rsidR="00401BFF" w:rsidRPr="00401BFF" w:rsidRDefault="00401BFF" w:rsidP="00401BFF">
            <w:pPr>
              <w:pStyle w:val="code"/>
            </w:pPr>
            <w:r w:rsidRPr="00401BFF">
              <w:t>    public static function next_days_with_jalali($n=30) {</w:t>
            </w:r>
          </w:p>
          <w:p w14:paraId="7CA5D71F" w14:textId="77777777" w:rsidR="00401BFF" w:rsidRPr="00401BFF" w:rsidRDefault="00401BFF" w:rsidP="00401BFF">
            <w:pPr>
              <w:pStyle w:val="code"/>
            </w:pPr>
            <w:r w:rsidRPr="00401BFF">
              <w:t>        $out = array();</w:t>
            </w:r>
          </w:p>
          <w:p w14:paraId="013AC03E" w14:textId="77777777" w:rsidR="00401BFF" w:rsidRPr="00401BFF" w:rsidRDefault="00401BFF" w:rsidP="00401BFF">
            <w:pPr>
              <w:pStyle w:val="code"/>
            </w:pPr>
            <w:r w:rsidRPr="00401BFF">
              <w:t>        for ($i=0;$i&lt;$n;$i++) {</w:t>
            </w:r>
          </w:p>
          <w:p w14:paraId="45EDC74A" w14:textId="77777777" w:rsidR="00401BFF" w:rsidRPr="00401BFF" w:rsidRDefault="00401BFF" w:rsidP="00401BFF">
            <w:pPr>
              <w:pStyle w:val="code"/>
            </w:pPr>
            <w:r w:rsidRPr="00401BFF">
              <w:t>            $ts = strtotime('+' . $i . ' day');</w:t>
            </w:r>
          </w:p>
          <w:p w14:paraId="4E0347A3" w14:textId="77777777" w:rsidR="00401BFF" w:rsidRPr="00401BFF" w:rsidRDefault="00401BFF" w:rsidP="00401BFF">
            <w:pPr>
              <w:pStyle w:val="code"/>
            </w:pPr>
            <w:r w:rsidRPr="00401BFF">
              <w:t>            $g = date('Y-m-d', $ts);</w:t>
            </w:r>
          </w:p>
          <w:p w14:paraId="6EE010C7" w14:textId="77777777" w:rsidR="00401BFF" w:rsidRPr="00401BFF" w:rsidRDefault="00401BFF" w:rsidP="00401BFF">
            <w:pPr>
              <w:pStyle w:val="code"/>
            </w:pPr>
            <w:r w:rsidRPr="00401BFF">
              <w:t>            $j = self::gregorian_to_jalali($g);</w:t>
            </w:r>
          </w:p>
          <w:p w14:paraId="24F096F5" w14:textId="77777777" w:rsidR="00401BFF" w:rsidRPr="00401BFF" w:rsidRDefault="00401BFF" w:rsidP="00401BFF">
            <w:pPr>
              <w:pStyle w:val="code"/>
            </w:pPr>
            <w:r w:rsidRPr="00401BFF">
              <w:t>            $out[] = array('gregorian'=&gt;$g,'jalali'=&gt;$j,'label'=&gt;self::weekday_label(date('w',$ts)));</w:t>
            </w:r>
          </w:p>
          <w:p w14:paraId="3CDC07CD" w14:textId="77777777" w:rsidR="00401BFF" w:rsidRPr="00401BFF" w:rsidRDefault="00401BFF" w:rsidP="00401BFF">
            <w:pPr>
              <w:pStyle w:val="code"/>
            </w:pPr>
            <w:r w:rsidRPr="00401BFF">
              <w:t>        }</w:t>
            </w:r>
          </w:p>
          <w:p w14:paraId="6024124C" w14:textId="77777777" w:rsidR="00401BFF" w:rsidRPr="00401BFF" w:rsidRDefault="00401BFF" w:rsidP="00401BFF">
            <w:pPr>
              <w:pStyle w:val="code"/>
            </w:pPr>
            <w:r w:rsidRPr="00401BFF">
              <w:t>        return $out;</w:t>
            </w:r>
          </w:p>
          <w:p w14:paraId="62DECABE" w14:textId="77777777" w:rsidR="00401BFF" w:rsidRPr="00401BFF" w:rsidRDefault="00401BFF" w:rsidP="00401BFF">
            <w:pPr>
              <w:pStyle w:val="code"/>
            </w:pPr>
            <w:r w:rsidRPr="00401BFF">
              <w:t>    }</w:t>
            </w:r>
          </w:p>
          <w:p w14:paraId="1814D2C3" w14:textId="77777777" w:rsidR="00401BFF" w:rsidRPr="00401BFF" w:rsidRDefault="00401BFF" w:rsidP="00401BFF">
            <w:pPr>
              <w:pStyle w:val="code"/>
            </w:pPr>
          </w:p>
          <w:p w14:paraId="71E6405A" w14:textId="77777777" w:rsidR="00401BFF" w:rsidRPr="00401BFF" w:rsidRDefault="00401BFF" w:rsidP="00401BFF">
            <w:pPr>
              <w:pStyle w:val="code"/>
            </w:pPr>
            <w:r w:rsidRPr="00401BFF">
              <w:t>    public static function weekday_label($w) {</w:t>
            </w:r>
          </w:p>
          <w:p w14:paraId="293FC1C5" w14:textId="77777777" w:rsidR="00401BFF" w:rsidRPr="00401BFF" w:rsidRDefault="00401BFF" w:rsidP="00401BFF">
            <w:pPr>
              <w:pStyle w:val="code"/>
            </w:pPr>
            <w:r w:rsidRPr="00401BFF">
              <w:t>        $labels = array(0=&gt;'</w:t>
            </w:r>
            <w:r w:rsidRPr="00401BFF">
              <w:rPr>
                <w:rtl/>
                <w:lang w:bidi="ar-SA"/>
              </w:rPr>
              <w:t>یکشنبه</w:t>
            </w:r>
            <w:r w:rsidRPr="00401BFF">
              <w:t>',1=&gt;'</w:t>
            </w:r>
            <w:r w:rsidRPr="00401BFF">
              <w:rPr>
                <w:rtl/>
                <w:lang w:bidi="ar-SA"/>
              </w:rPr>
              <w:t>دوشنبه</w:t>
            </w:r>
            <w:r w:rsidRPr="00401BFF">
              <w:t>',2=&gt;'</w:t>
            </w:r>
            <w:r w:rsidRPr="00401BFF">
              <w:rPr>
                <w:rtl/>
                <w:lang w:bidi="ar-SA"/>
              </w:rPr>
              <w:t>سه‌شنبه</w:t>
            </w:r>
            <w:r w:rsidRPr="00401BFF">
              <w:t>',3=&gt;'</w:t>
            </w:r>
            <w:r w:rsidRPr="00401BFF">
              <w:rPr>
                <w:rtl/>
                <w:lang w:bidi="ar-SA"/>
              </w:rPr>
              <w:t>چهارشنبه</w:t>
            </w:r>
            <w:r w:rsidRPr="00401BFF">
              <w:t>',4=&gt;'</w:t>
            </w:r>
            <w:r w:rsidRPr="00401BFF">
              <w:rPr>
                <w:rtl/>
                <w:lang w:bidi="ar-SA"/>
              </w:rPr>
              <w:t>پنج‌شنبه</w:t>
            </w:r>
            <w:r w:rsidRPr="00401BFF">
              <w:t>',5=&gt;'</w:t>
            </w:r>
            <w:r w:rsidRPr="00401BFF">
              <w:rPr>
                <w:rtl/>
                <w:lang w:bidi="ar-SA"/>
              </w:rPr>
              <w:t>جمعه</w:t>
            </w:r>
            <w:r w:rsidRPr="00401BFF">
              <w:t>',6=&gt;'</w:t>
            </w:r>
            <w:r w:rsidRPr="00401BFF">
              <w:rPr>
                <w:rtl/>
                <w:lang w:bidi="ar-SA"/>
              </w:rPr>
              <w:t>شنبه</w:t>
            </w:r>
            <w:r w:rsidRPr="00401BFF">
              <w:t>');</w:t>
            </w:r>
          </w:p>
          <w:p w14:paraId="0DF96CD3" w14:textId="77777777" w:rsidR="00401BFF" w:rsidRPr="00401BFF" w:rsidRDefault="00401BFF" w:rsidP="00401BFF">
            <w:pPr>
              <w:pStyle w:val="code"/>
            </w:pPr>
            <w:r w:rsidRPr="00401BFF">
              <w:t>        return isset($labels[$w]) ? $labels[$w] : $w;</w:t>
            </w:r>
          </w:p>
          <w:p w14:paraId="34D08E5B" w14:textId="77777777" w:rsidR="00401BFF" w:rsidRPr="00401BFF" w:rsidRDefault="00401BFF" w:rsidP="00401BFF">
            <w:pPr>
              <w:pStyle w:val="code"/>
            </w:pPr>
            <w:r w:rsidRPr="00401BFF">
              <w:t>    }</w:t>
            </w:r>
          </w:p>
          <w:p w14:paraId="3FF1F946" w14:textId="77777777" w:rsidR="00401BFF" w:rsidRPr="00401BFF" w:rsidRDefault="00401BFF" w:rsidP="00401BFF">
            <w:pPr>
              <w:pStyle w:val="code"/>
            </w:pPr>
            <w:r w:rsidRPr="00401BFF">
              <w:t>}</w:t>
            </w:r>
          </w:p>
          <w:p w14:paraId="40F4BF75" w14:textId="77777777" w:rsidR="00401BFF" w:rsidRPr="00401BFF" w:rsidRDefault="00401BFF" w:rsidP="00401BFF">
            <w:pPr>
              <w:pStyle w:val="code"/>
            </w:pPr>
          </w:p>
          <w:p w14:paraId="3352D7B7" w14:textId="77777777" w:rsidR="00401BFF" w:rsidRDefault="00401BFF" w:rsidP="00401BFF">
            <w:pPr>
              <w:pStyle w:val="code"/>
              <w:rPr>
                <w:rtl/>
              </w:rPr>
            </w:pPr>
          </w:p>
        </w:tc>
      </w:tr>
    </w:tbl>
    <w:p w14:paraId="099C7124" w14:textId="77777777" w:rsidR="00401BFF" w:rsidRDefault="00401BFF" w:rsidP="00401BFF">
      <w:pPr>
        <w:rPr>
          <w:rtl/>
        </w:rPr>
      </w:pPr>
    </w:p>
    <w:p w14:paraId="6C8E6D44" w14:textId="77777777" w:rsidR="00401BFF" w:rsidRDefault="00401BFF" w:rsidP="00401BFF">
      <w:pPr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کلاس مهم‌تر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 برا</w:t>
      </w:r>
      <w:r>
        <w:rPr>
          <w:rFonts w:hint="cs"/>
          <w:rtl/>
        </w:rPr>
        <w:t>ی</w:t>
      </w:r>
      <w:r>
        <w:rPr>
          <w:rtl/>
        </w:rPr>
        <w:t xml:space="preserve"> **تار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شمس</w:t>
      </w:r>
      <w:r>
        <w:rPr>
          <w:rFonts w:hint="cs"/>
          <w:rtl/>
        </w:rPr>
        <w:t>ی</w:t>
      </w:r>
      <w:r>
        <w:rPr>
          <w:rtl/>
        </w:rPr>
        <w:t>** و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روزها</w:t>
      </w:r>
      <w:r>
        <w:rPr>
          <w:rFonts w:hint="cs"/>
          <w:rtl/>
        </w:rPr>
        <w:t>ی</w:t>
      </w:r>
      <w:r>
        <w:rPr>
          <w:rtl/>
        </w:rPr>
        <w:t xml:space="preserve"> 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است.</w:t>
      </w:r>
    </w:p>
    <w:p w14:paraId="0BC626D5" w14:textId="77777777" w:rsidR="00401BFF" w:rsidRDefault="00401BFF" w:rsidP="00401BFF">
      <w:pPr>
        <w:rPr>
          <w:rtl/>
        </w:rPr>
      </w:pPr>
      <w:r>
        <w:rPr>
          <w:rtl/>
        </w:rPr>
        <w:t xml:space="preserve"># </w:t>
      </w:r>
      <w:r>
        <w:rPr>
          <w:rFonts w:ascii="Segoe UI Emoji" w:hAnsi="Segoe UI Emoji" w:cs="Segoe UI Emoji" w:hint="cs"/>
          <w:rtl/>
        </w:rPr>
        <w:t>🎓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آموزش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کامل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کلاس</w:t>
      </w:r>
      <w:r>
        <w:rPr>
          <w:rtl/>
        </w:rPr>
        <w:t xml:space="preserve"> `</w:t>
      </w:r>
      <w:r>
        <w:t>WDC_Helpers</w:t>
      </w:r>
      <w:r>
        <w:rPr>
          <w:rtl/>
        </w:rPr>
        <w:t>`</w:t>
      </w:r>
    </w:p>
    <w:p w14:paraId="7CFA3968" w14:textId="77777777" w:rsidR="00401BFF" w:rsidRDefault="00401BFF" w:rsidP="00401BFF">
      <w:pPr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کلاس ۴ کار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انجام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:</w:t>
      </w:r>
    </w:p>
    <w:p w14:paraId="17218D28" w14:textId="293EB8A6" w:rsidR="00401BFF" w:rsidRDefault="00401BFF" w:rsidP="00401BFF">
      <w:pPr>
        <w:pStyle w:val="ListParagraph"/>
        <w:numPr>
          <w:ilvl w:val="1"/>
          <w:numId w:val="6"/>
        </w:numPr>
        <w:rPr>
          <w:rtl/>
        </w:rPr>
      </w:pPr>
      <w:r>
        <w:rPr>
          <w:rtl/>
        </w:rPr>
        <w:t xml:space="preserve"> </w:t>
      </w:r>
      <w:r w:rsidRPr="00401BFF">
        <w:rPr>
          <w:rFonts w:ascii="IRANSansWeb(FaNum) Light" w:hAnsi="IRANSansWeb(FaNum) Light" w:hint="cs"/>
          <w:rtl/>
        </w:rPr>
        <w:t>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لاد</w:t>
      </w:r>
      <w:r>
        <w:rPr>
          <w:rFonts w:hint="cs"/>
          <w:rtl/>
        </w:rPr>
        <w:t>ی</w:t>
      </w:r>
      <w:r>
        <w:rPr>
          <w:rtl/>
        </w:rPr>
        <w:t xml:space="preserve"> به شمس</w:t>
      </w:r>
      <w:r>
        <w:rPr>
          <w:rFonts w:hint="cs"/>
          <w:rtl/>
        </w:rPr>
        <w:t>ی</w:t>
      </w:r>
    </w:p>
    <w:p w14:paraId="7D30E5D5" w14:textId="5328825E" w:rsidR="00401BFF" w:rsidRDefault="00401BFF" w:rsidP="00401BFF">
      <w:pPr>
        <w:pStyle w:val="ListParagraph"/>
        <w:numPr>
          <w:ilvl w:val="1"/>
          <w:numId w:val="6"/>
        </w:numPr>
        <w:rPr>
          <w:rtl/>
        </w:rPr>
      </w:pPr>
      <w:r>
        <w:rPr>
          <w:rtl/>
        </w:rPr>
        <w:t xml:space="preserve"> </w:t>
      </w:r>
      <w:r w:rsidRPr="00401BFF">
        <w:rPr>
          <w:rFonts w:ascii="IRANSansWeb(FaNum) Light" w:hAnsi="IRANSansWeb(FaNum) Light" w:hint="cs"/>
          <w:rtl/>
        </w:rPr>
        <w:t>محاسبه</w:t>
      </w:r>
      <w:r>
        <w:rPr>
          <w:rtl/>
        </w:rPr>
        <w:t xml:space="preserve"> </w:t>
      </w:r>
      <w:r w:rsidRPr="00401BFF">
        <w:rPr>
          <w:rFonts w:ascii="IRANSansWeb(FaNum) Light" w:hAnsi="IRANSansWeb(FaNum) Light" w:hint="cs"/>
          <w:rtl/>
        </w:rPr>
        <w:t>شمس</w:t>
      </w:r>
      <w:r>
        <w:rPr>
          <w:rFonts w:hint="cs"/>
          <w:rtl/>
        </w:rPr>
        <w:t>ی</w:t>
      </w:r>
      <w:r>
        <w:rPr>
          <w:rtl/>
        </w:rPr>
        <w:t xml:space="preserve"> با 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r>
        <w:rPr>
          <w:rtl/>
        </w:rPr>
        <w:t xml:space="preserve"> استاندارد</w:t>
      </w:r>
    </w:p>
    <w:p w14:paraId="57EE2652" w14:textId="4E8C3FC3" w:rsidR="00401BFF" w:rsidRDefault="00401BFF" w:rsidP="00401BFF">
      <w:pPr>
        <w:pStyle w:val="ListParagraph"/>
        <w:numPr>
          <w:ilvl w:val="1"/>
          <w:numId w:val="6"/>
        </w:numPr>
        <w:rPr>
          <w:rtl/>
        </w:rPr>
      </w:pPr>
      <w:r>
        <w:rPr>
          <w:rtl/>
        </w:rPr>
        <w:lastRenderedPageBreak/>
        <w:t xml:space="preserve"> </w:t>
      </w:r>
      <w:r w:rsidRPr="00401BFF">
        <w:rPr>
          <w:rFonts w:ascii="IRANSansWeb(FaNum) Light" w:hAnsi="IRANSansWeb(FaNum) Light" w:hint="cs"/>
          <w:rtl/>
        </w:rPr>
        <w:t>ساخت</w:t>
      </w:r>
      <w:r>
        <w:rPr>
          <w:rtl/>
        </w:rPr>
        <w:t xml:space="preserve"> </w:t>
      </w:r>
      <w:r w:rsidRPr="00401BFF">
        <w:rPr>
          <w:rFonts w:ascii="IRANSansWeb(FaNum) Light" w:hAnsi="IRANSansWeb(FaNum) Light" w:hint="cs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روزها</w:t>
      </w:r>
      <w:r>
        <w:rPr>
          <w:rFonts w:hint="cs"/>
          <w:rtl/>
        </w:rPr>
        <w:t>ی</w:t>
      </w:r>
      <w:r>
        <w:rPr>
          <w:rtl/>
        </w:rPr>
        <w:t xml:space="preserve"> 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به همراه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شمس</w:t>
      </w:r>
      <w:r>
        <w:rPr>
          <w:rFonts w:hint="cs"/>
          <w:rtl/>
        </w:rPr>
        <w:t>ی</w:t>
      </w:r>
    </w:p>
    <w:p w14:paraId="66410110" w14:textId="292546DD" w:rsidR="00401BFF" w:rsidRDefault="00401BFF" w:rsidP="00401BFF">
      <w:pPr>
        <w:pStyle w:val="ListParagraph"/>
        <w:numPr>
          <w:ilvl w:val="1"/>
          <w:numId w:val="6"/>
        </w:numPr>
        <w:rPr>
          <w:rtl/>
        </w:rPr>
      </w:pPr>
      <w:r>
        <w:rPr>
          <w:rtl/>
        </w:rPr>
        <w:t xml:space="preserve"> </w:t>
      </w:r>
      <w:r w:rsidRPr="00401BFF">
        <w:rPr>
          <w:rFonts w:ascii="IRANSansWeb(FaNum) Light" w:hAnsi="IRANSansWeb(FaNum) Light" w:hint="cs"/>
          <w:rtl/>
        </w:rPr>
        <w:t>برگرداندن</w:t>
      </w:r>
      <w:r>
        <w:rPr>
          <w:rtl/>
        </w:rPr>
        <w:t xml:space="preserve"> </w:t>
      </w:r>
      <w:r w:rsidRPr="00401BFF">
        <w:rPr>
          <w:rFonts w:ascii="IRANSansWeb(FaNum) Light" w:hAnsi="IRANSansWeb(FaNum) Light" w:hint="cs"/>
          <w:rtl/>
        </w:rPr>
        <w:t>نام</w:t>
      </w:r>
      <w:r>
        <w:rPr>
          <w:rtl/>
        </w:rPr>
        <w:t xml:space="preserve"> </w:t>
      </w:r>
      <w:r w:rsidRPr="00401BFF">
        <w:rPr>
          <w:rFonts w:ascii="IRANSansWeb(FaNum) Light" w:hAnsi="IRANSansWeb(FaNum) Light" w:hint="cs"/>
          <w:rtl/>
        </w:rPr>
        <w:t>فارس</w:t>
      </w:r>
      <w:r>
        <w:rPr>
          <w:rFonts w:hint="cs"/>
          <w:rtl/>
        </w:rPr>
        <w:t>ی</w:t>
      </w:r>
      <w:r>
        <w:rPr>
          <w:rtl/>
        </w:rPr>
        <w:t xml:space="preserve"> روز هفته</w:t>
      </w:r>
    </w:p>
    <w:p w14:paraId="39FE56C3" w14:textId="77777777" w:rsidR="00401BFF" w:rsidRDefault="00401BFF" w:rsidP="00401BFF">
      <w:pPr>
        <w:rPr>
          <w:rtl/>
        </w:rPr>
      </w:pP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tl/>
        </w:rPr>
        <w:t xml:space="preserve"> تک‌تک آن‌ها را با 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وردپرس بررس</w:t>
      </w:r>
      <w:r>
        <w:rPr>
          <w:rFonts w:hint="cs"/>
          <w:rtl/>
        </w:rPr>
        <w:t>ی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4BD7F0A8" w14:textId="6EA336AA" w:rsidR="00401BFF" w:rsidRDefault="00401BFF" w:rsidP="00401BFF">
      <w:pPr>
        <w:pStyle w:val="ListParagraph"/>
        <w:numPr>
          <w:ilvl w:val="0"/>
          <w:numId w:val="19"/>
        </w:numPr>
        <w:rPr>
          <w:rtl/>
        </w:rPr>
      </w:pPr>
      <w:r>
        <w:rPr>
          <w:rtl/>
        </w:rPr>
        <w:t xml:space="preserve"> </w:t>
      </w:r>
      <w:r w:rsidRPr="00401BFF">
        <w:rPr>
          <w:rFonts w:ascii="IRANSansWeb(FaNum) Light" w:hAnsi="IRANSansWeb(FaNum) Light" w:hint="cs"/>
          <w:rtl/>
        </w:rPr>
        <w:t>تابع</w:t>
      </w:r>
      <w:r>
        <w:rPr>
          <w:rtl/>
        </w:rPr>
        <w:t xml:space="preserve"> </w:t>
      </w:r>
      <w:r>
        <w:t>gregorian_to_jalali</w:t>
      </w:r>
      <w:r>
        <w:rPr>
          <w:rtl/>
        </w:rPr>
        <w:t>()</w:t>
      </w:r>
    </w:p>
    <w:p w14:paraId="36383EAA" w14:textId="77777777" w:rsidR="00401BFF" w:rsidRDefault="00401BFF" w:rsidP="00401BFF">
      <w:pPr>
        <w:rPr>
          <w:rtl/>
        </w:rPr>
      </w:pPr>
    </w:p>
    <w:p w14:paraId="26C8CD3C" w14:textId="77777777" w:rsidR="00401BFF" w:rsidRDefault="00401BFF" w:rsidP="00401BFF">
      <w:pPr>
        <w:rPr>
          <w:rtl/>
        </w:rPr>
      </w:pPr>
      <w:r>
        <w:rPr>
          <w:rtl/>
        </w:rPr>
        <w:t>###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لاد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Y-m-d</w:t>
      </w:r>
      <w:r>
        <w:rPr>
          <w:rtl/>
        </w:rPr>
        <w:t xml:space="preserve"> به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شمس</w:t>
      </w:r>
      <w:r>
        <w:rPr>
          <w:rFonts w:hint="cs"/>
          <w:rtl/>
        </w:rPr>
        <w:t>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1BFF" w14:paraId="03B35B09" w14:textId="77777777" w:rsidTr="00401BFF">
        <w:tc>
          <w:tcPr>
            <w:tcW w:w="9350" w:type="dxa"/>
          </w:tcPr>
          <w:p w14:paraId="355B02C6" w14:textId="77777777" w:rsidR="00401BFF" w:rsidRDefault="00401BFF" w:rsidP="00401BFF">
            <w:pPr>
              <w:pStyle w:val="code"/>
            </w:pPr>
            <w:r>
              <w:t>public static function gregorian_to_jalali($g_date) {</w:t>
            </w:r>
          </w:p>
          <w:p w14:paraId="7F8639D9" w14:textId="77777777" w:rsidR="00401BFF" w:rsidRDefault="00401BFF" w:rsidP="00401BFF">
            <w:pPr>
              <w:pStyle w:val="code"/>
            </w:pPr>
            <w:r>
              <w:t xml:space="preserve">    $parts = explode('-', $g_date);</w:t>
            </w:r>
          </w:p>
          <w:p w14:paraId="5B662474" w14:textId="77777777" w:rsidR="00401BFF" w:rsidRDefault="00401BFF" w:rsidP="00401BFF">
            <w:pPr>
              <w:pStyle w:val="code"/>
            </w:pPr>
            <w:r>
              <w:t xml:space="preserve">    if (count($parts) &lt; 3) return $g_date;</w:t>
            </w:r>
          </w:p>
          <w:p w14:paraId="78916242" w14:textId="77777777" w:rsidR="00401BFF" w:rsidRDefault="00401BFF" w:rsidP="00401BFF">
            <w:pPr>
              <w:pStyle w:val="code"/>
            </w:pPr>
            <w:r>
              <w:t xml:space="preserve">    $gy = intval($parts[0]);</w:t>
            </w:r>
          </w:p>
          <w:p w14:paraId="7C73824C" w14:textId="77777777" w:rsidR="00401BFF" w:rsidRDefault="00401BFF" w:rsidP="00401BFF">
            <w:pPr>
              <w:pStyle w:val="code"/>
            </w:pPr>
            <w:r>
              <w:t xml:space="preserve">    $gm = intval($parts[1]);</w:t>
            </w:r>
          </w:p>
          <w:p w14:paraId="765A956B" w14:textId="77777777" w:rsidR="00401BFF" w:rsidRDefault="00401BFF" w:rsidP="00401BFF">
            <w:pPr>
              <w:pStyle w:val="code"/>
            </w:pPr>
            <w:r>
              <w:t xml:space="preserve">    $gd = intval($parts[2]);</w:t>
            </w:r>
          </w:p>
          <w:p w14:paraId="0C2314CC" w14:textId="77777777" w:rsidR="00401BFF" w:rsidRDefault="00401BFF" w:rsidP="00401BFF">
            <w:pPr>
              <w:pStyle w:val="code"/>
            </w:pPr>
            <w:r>
              <w:t xml:space="preserve">    list($jy,$jm,$jd) = self::gregorian_to_jalali_calc($gy,$gm,$gd);</w:t>
            </w:r>
          </w:p>
          <w:p w14:paraId="38E19161" w14:textId="77777777" w:rsidR="00401BFF" w:rsidRDefault="00401BFF" w:rsidP="00401BFF">
            <w:pPr>
              <w:pStyle w:val="code"/>
            </w:pPr>
            <w:r>
              <w:t xml:space="preserve">    return sprintf('%04d/%02d/%02d', $jy,$jm,$jd);</w:t>
            </w:r>
          </w:p>
          <w:p w14:paraId="60825994" w14:textId="409303B7" w:rsidR="00401BFF" w:rsidRDefault="00401BFF" w:rsidP="00401BFF">
            <w:pPr>
              <w:pStyle w:val="code"/>
            </w:pPr>
            <w:r>
              <w:t>}</w:t>
            </w:r>
          </w:p>
        </w:tc>
      </w:tr>
    </w:tbl>
    <w:p w14:paraId="287D439F" w14:textId="77777777" w:rsidR="00401BFF" w:rsidRDefault="00401BFF" w:rsidP="00401BFF">
      <w:pPr>
        <w:rPr>
          <w:rtl/>
        </w:rPr>
      </w:pPr>
    </w:p>
    <w:p w14:paraId="6897E654" w14:textId="77777777" w:rsidR="00401BFF" w:rsidRDefault="00401BFF" w:rsidP="00401BFF">
      <w:pPr>
        <w:rPr>
          <w:rtl/>
        </w:rPr>
      </w:pPr>
      <w:r>
        <w:rPr>
          <w:rtl/>
        </w:rPr>
        <w:t>### تفس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>:</w:t>
      </w:r>
    </w:p>
    <w:p w14:paraId="1A5CBFF6" w14:textId="77777777" w:rsidR="00401BFF" w:rsidRDefault="00401BFF" w:rsidP="00401BFF">
      <w:pPr>
        <w:rPr>
          <w:rtl/>
        </w:rPr>
      </w:pPr>
      <w:r>
        <w:rPr>
          <w:rtl/>
        </w:rPr>
        <w:t>* ورود</w:t>
      </w:r>
      <w:r>
        <w:rPr>
          <w:rFonts w:hint="cs"/>
          <w:rtl/>
        </w:rPr>
        <w:t>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مثل `2025-01-22` باشد</w:t>
      </w:r>
    </w:p>
    <w:p w14:paraId="733D10B0" w14:textId="77777777" w:rsidR="00401BFF" w:rsidRDefault="00401BFF" w:rsidP="00401BFF">
      <w:pPr>
        <w:rPr>
          <w:rtl/>
        </w:rPr>
      </w:pPr>
      <w:r>
        <w:rPr>
          <w:rtl/>
        </w:rPr>
        <w:t>* ابتدا سال، ماه و روز جدا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</w:p>
    <w:p w14:paraId="08B6255B" w14:textId="77777777" w:rsidR="00401BFF" w:rsidRDefault="00401BFF" w:rsidP="00401BFF">
      <w:pPr>
        <w:rPr>
          <w:rtl/>
        </w:rPr>
      </w:pPr>
      <w:r>
        <w:rPr>
          <w:rtl/>
        </w:rPr>
        <w:t>* سپس تابع اصل</w:t>
      </w:r>
      <w:r>
        <w:rPr>
          <w:rFonts w:hint="cs"/>
          <w:rtl/>
        </w:rPr>
        <w:t>ی</w:t>
      </w:r>
      <w:r>
        <w:rPr>
          <w:rtl/>
        </w:rPr>
        <w:t xml:space="preserve"> محاسبه (</w:t>
      </w:r>
      <w:r>
        <w:t>gregorian_to_jalali_calc</w:t>
      </w:r>
      <w:r>
        <w:rPr>
          <w:rtl/>
        </w:rPr>
        <w:t>) فراخوان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</w:p>
    <w:p w14:paraId="4EC3B972" w14:textId="77777777" w:rsidR="00401BFF" w:rsidRDefault="00401BFF" w:rsidP="00401BFF">
      <w:pPr>
        <w:rPr>
          <w:rtl/>
        </w:rPr>
      </w:pPr>
      <w:r>
        <w:rPr>
          <w:rtl/>
        </w:rPr>
        <w:t>* خروج</w:t>
      </w:r>
      <w:r>
        <w:rPr>
          <w:rFonts w:hint="cs"/>
          <w:rtl/>
        </w:rPr>
        <w:t>ی</w:t>
      </w:r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tl/>
        </w:rPr>
        <w:t xml:space="preserve"> فرمت استاندارد شمس</w:t>
      </w:r>
      <w:r>
        <w:rPr>
          <w:rFonts w:hint="cs"/>
          <w:rtl/>
        </w:rPr>
        <w:t>ی</w:t>
      </w:r>
      <w:r>
        <w:rPr>
          <w:rtl/>
        </w:rPr>
        <w:t xml:space="preserve"> است: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1BFF" w14:paraId="79E5D220" w14:textId="77777777" w:rsidTr="00401BFF">
        <w:tc>
          <w:tcPr>
            <w:tcW w:w="9350" w:type="dxa"/>
          </w:tcPr>
          <w:p w14:paraId="1B07160E" w14:textId="4CDB3F14" w:rsidR="00401BFF" w:rsidRDefault="00401BFF" w:rsidP="00401BFF">
            <w:pPr>
              <w:pStyle w:val="code"/>
            </w:pPr>
            <w:r w:rsidRPr="00401BFF">
              <w:t>1403/11/02</w:t>
            </w:r>
          </w:p>
        </w:tc>
      </w:tr>
    </w:tbl>
    <w:p w14:paraId="45AE3CC1" w14:textId="77777777" w:rsidR="00401BFF" w:rsidRDefault="00401BFF" w:rsidP="00401BFF">
      <w:pPr>
        <w:bidi w:val="0"/>
        <w:rPr>
          <w:rtl/>
        </w:rPr>
      </w:pPr>
    </w:p>
    <w:p w14:paraId="6200B796" w14:textId="77777777" w:rsidR="00401BFF" w:rsidRDefault="00401BFF" w:rsidP="00401BFF">
      <w:pPr>
        <w:rPr>
          <w:rtl/>
        </w:rPr>
      </w:pPr>
      <w:r>
        <w:rPr>
          <w:rFonts w:ascii="Segoe UI Symbol" w:hAnsi="Segoe UI Symbol" w:cs="Segoe UI Symbol" w:hint="cs"/>
          <w:rtl/>
        </w:rPr>
        <w:t>✔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تابع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wrapper</w:t>
      </w:r>
      <w:r>
        <w:rPr>
          <w:rtl/>
        </w:rPr>
        <w:t xml:space="preserve"> ساده است</w:t>
      </w:r>
    </w:p>
    <w:p w14:paraId="1FF9CFE0" w14:textId="44F0A0EC" w:rsidR="00401BFF" w:rsidRDefault="00401BFF" w:rsidP="00401BFF">
      <w:pPr>
        <w:rPr>
          <w:rtl/>
        </w:rPr>
      </w:pPr>
      <w:r>
        <w:rPr>
          <w:rFonts w:ascii="Segoe UI Symbol" w:hAnsi="Segoe UI Symbol" w:cs="Segoe UI Symbol" w:hint="cs"/>
          <w:rtl/>
        </w:rPr>
        <w:t>✔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وظ</w:t>
      </w:r>
      <w:r>
        <w:rPr>
          <w:rFonts w:hint="cs"/>
          <w:rtl/>
        </w:rPr>
        <w:t>ی</w:t>
      </w:r>
      <w:r>
        <w:rPr>
          <w:rFonts w:hint="eastAsia"/>
          <w:rtl/>
        </w:rPr>
        <w:t>فه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محاسبات در تابع بعد</w:t>
      </w:r>
      <w:r>
        <w:rPr>
          <w:rFonts w:hint="cs"/>
          <w:rtl/>
        </w:rPr>
        <w:t>ی</w:t>
      </w:r>
      <w:r>
        <w:rPr>
          <w:rtl/>
        </w:rPr>
        <w:t xml:space="preserve"> انجام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</w:p>
    <w:p w14:paraId="4DA88D81" w14:textId="4E22836F" w:rsidR="00401BFF" w:rsidRDefault="00401BFF" w:rsidP="00401BFF">
      <w:pPr>
        <w:pStyle w:val="ListParagraph"/>
        <w:numPr>
          <w:ilvl w:val="0"/>
          <w:numId w:val="19"/>
        </w:numPr>
        <w:rPr>
          <w:rtl/>
        </w:rPr>
      </w:pPr>
      <w:r>
        <w:rPr>
          <w:rtl/>
        </w:rPr>
        <w:t xml:space="preserve"> </w:t>
      </w:r>
      <w:r w:rsidRPr="00401BFF">
        <w:rPr>
          <w:rFonts w:ascii="IRANSansWeb(FaNum) Light" w:hAnsi="IRANSansWeb(FaNum) Light" w:hint="cs"/>
          <w:rtl/>
        </w:rPr>
        <w:t>تابع</w:t>
      </w:r>
      <w:r>
        <w:rPr>
          <w:rtl/>
        </w:rPr>
        <w:t xml:space="preserve"> </w:t>
      </w:r>
      <w:r>
        <w:t>gregorian_to_jalali_calc</w:t>
      </w:r>
      <w:r>
        <w:rPr>
          <w:rtl/>
        </w:rPr>
        <w:t>()</w:t>
      </w:r>
    </w:p>
    <w:p w14:paraId="5649727E" w14:textId="77777777" w:rsidR="00401BFF" w:rsidRDefault="00401BFF" w:rsidP="00401BFF">
      <w:pPr>
        <w:rPr>
          <w:rtl/>
        </w:rPr>
      </w:pPr>
    </w:p>
    <w:p w14:paraId="5ABA2370" w14:textId="77777777" w:rsidR="00401BFF" w:rsidRDefault="00401BFF" w:rsidP="00401BFF">
      <w:pPr>
        <w:rPr>
          <w:rtl/>
        </w:rPr>
      </w:pPr>
      <w:r>
        <w:rPr>
          <w:rtl/>
        </w:rPr>
        <w:lastRenderedPageBreak/>
        <w:t>### 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r>
        <w:rPr>
          <w:rtl/>
        </w:rPr>
        <w:t xml:space="preserve"> استاندارد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لاد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cs="Times New Roman" w:hint="cs"/>
          <w:rtl/>
        </w:rPr>
        <w:t>→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شمس</w:t>
      </w:r>
      <w:r>
        <w:rPr>
          <w:rFonts w:hint="cs"/>
          <w:rtl/>
        </w:rPr>
        <w:t>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1BFF" w14:paraId="719CBDCA" w14:textId="77777777" w:rsidTr="00401BFF">
        <w:tc>
          <w:tcPr>
            <w:tcW w:w="9350" w:type="dxa"/>
          </w:tcPr>
          <w:p w14:paraId="14827366" w14:textId="77777777" w:rsidR="00401BFF" w:rsidRDefault="00401BFF" w:rsidP="00401BFF">
            <w:pPr>
              <w:pStyle w:val="code"/>
            </w:pPr>
            <w:r>
              <w:t>public static function gregorian_to_jalali_calc($g_y,$g_m,$g_d) {</w:t>
            </w:r>
          </w:p>
          <w:p w14:paraId="6B91D6B6" w14:textId="77777777" w:rsidR="00401BFF" w:rsidRDefault="00401BFF" w:rsidP="00401BFF">
            <w:pPr>
              <w:pStyle w:val="code"/>
              <w:rPr>
                <w:rtl/>
              </w:rPr>
            </w:pPr>
            <w:r>
              <w:t xml:space="preserve">    ...</w:t>
            </w:r>
          </w:p>
          <w:p w14:paraId="49D453B9" w14:textId="54E6E8F8" w:rsidR="00401BFF" w:rsidRDefault="00401BFF" w:rsidP="00401BFF">
            <w:pPr>
              <w:pStyle w:val="code"/>
            </w:pPr>
            <w:r>
              <w:t>}</w:t>
            </w:r>
          </w:p>
        </w:tc>
      </w:tr>
    </w:tbl>
    <w:p w14:paraId="60E7DC19" w14:textId="029A2D31" w:rsidR="00401BFF" w:rsidRDefault="00401BFF" w:rsidP="00401BFF">
      <w:pPr>
        <w:rPr>
          <w:rtl/>
        </w:rPr>
      </w:pPr>
      <w:r>
        <w:rPr>
          <w:rtl/>
        </w:rPr>
        <w:t>توض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ساده:</w:t>
      </w:r>
    </w:p>
    <w:p w14:paraId="525E13F1" w14:textId="77777777" w:rsidR="00401BFF" w:rsidRDefault="00401BFF" w:rsidP="00401BFF">
      <w:pPr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تابع شامل ۴ مرحله ر</w:t>
      </w:r>
      <w:r>
        <w:rPr>
          <w:rFonts w:hint="cs"/>
          <w:rtl/>
        </w:rPr>
        <w:t>ی</w:t>
      </w:r>
      <w:r>
        <w:rPr>
          <w:rFonts w:hint="eastAsia"/>
          <w:rtl/>
        </w:rPr>
        <w:t>اض</w:t>
      </w:r>
      <w:r>
        <w:rPr>
          <w:rFonts w:hint="cs"/>
          <w:rtl/>
        </w:rPr>
        <w:t>ی</w:t>
      </w:r>
      <w:r>
        <w:rPr>
          <w:rtl/>
        </w:rPr>
        <w:t xml:space="preserve"> استاندارد است:</w:t>
      </w:r>
    </w:p>
    <w:p w14:paraId="68701E05" w14:textId="77777777" w:rsidR="00401BFF" w:rsidRDefault="00401BFF" w:rsidP="00401BFF">
      <w:pPr>
        <w:rPr>
          <w:rtl/>
        </w:rPr>
      </w:pPr>
      <w:r>
        <w:rPr>
          <w:rtl/>
        </w:rPr>
        <w:t xml:space="preserve">## </w:t>
      </w:r>
      <w:r>
        <w:rPr>
          <w:rFonts w:ascii="Segoe UI Symbol" w:hAnsi="Segoe UI Symbol" w:cs="Segoe UI Symbol" w:hint="cs"/>
          <w:rtl/>
        </w:rPr>
        <w:t>✔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مرحله</w:t>
      </w:r>
      <w:r>
        <w:rPr>
          <w:rtl/>
        </w:rPr>
        <w:t xml:space="preserve"> 1</w:t>
      </w:r>
    </w:p>
    <w:p w14:paraId="21B41FC0" w14:textId="77777777" w:rsidR="00401BFF" w:rsidRDefault="00401BFF" w:rsidP="00401BFF">
      <w:pPr>
        <w:rPr>
          <w:rtl/>
        </w:rPr>
      </w:pPr>
      <w:r>
        <w:rPr>
          <w:rFonts w:hint="eastAsia"/>
          <w:rtl/>
        </w:rPr>
        <w:t>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لاد</w:t>
      </w:r>
      <w:r>
        <w:rPr>
          <w:rFonts w:hint="cs"/>
          <w:rtl/>
        </w:rPr>
        <w:t>ی</w:t>
      </w:r>
      <w:r>
        <w:rPr>
          <w:rtl/>
        </w:rPr>
        <w:t xml:space="preserve"> به تعداد روز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مبدا ثابت (1600 م</w:t>
      </w:r>
      <w:r>
        <w:rPr>
          <w:rFonts w:hint="cs"/>
          <w:rtl/>
        </w:rPr>
        <w:t>ی</w:t>
      </w:r>
      <w:r>
        <w:rPr>
          <w:rFonts w:hint="eastAsia"/>
          <w:rtl/>
        </w:rPr>
        <w:t>لاد</w:t>
      </w:r>
      <w:r>
        <w:rPr>
          <w:rFonts w:hint="cs"/>
          <w:rtl/>
        </w:rPr>
        <w:t>ی</w:t>
      </w:r>
      <w:r>
        <w:rPr>
          <w:rtl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1BFF" w14:paraId="6DEF3F40" w14:textId="77777777" w:rsidTr="00401BFF">
        <w:tc>
          <w:tcPr>
            <w:tcW w:w="9350" w:type="dxa"/>
          </w:tcPr>
          <w:p w14:paraId="59DC6266" w14:textId="77777777" w:rsidR="00401BFF" w:rsidRDefault="00401BFF" w:rsidP="00401BFF">
            <w:pPr>
              <w:pStyle w:val="code"/>
            </w:pPr>
            <w:r>
              <w:t>$gy = $g_y-1600;</w:t>
            </w:r>
          </w:p>
          <w:p w14:paraId="76B7C715" w14:textId="77777777" w:rsidR="00401BFF" w:rsidRDefault="00401BFF" w:rsidP="00401BFF">
            <w:pPr>
              <w:pStyle w:val="code"/>
            </w:pPr>
            <w:r>
              <w:t>$gm = $g_m-1;</w:t>
            </w:r>
          </w:p>
          <w:p w14:paraId="035D5D47" w14:textId="77777777" w:rsidR="00401BFF" w:rsidRDefault="00401BFF" w:rsidP="00401BFF">
            <w:pPr>
              <w:pStyle w:val="code"/>
            </w:pPr>
            <w:r>
              <w:t>$gd = $g_d-1;</w:t>
            </w:r>
          </w:p>
          <w:p w14:paraId="692C9223" w14:textId="2FD02EF5" w:rsidR="00401BFF" w:rsidRDefault="00401BFF" w:rsidP="00401BFF">
            <w:pPr>
              <w:pStyle w:val="code"/>
            </w:pPr>
            <w:r>
              <w:t>$g_day_no = ...</w:t>
            </w:r>
          </w:p>
        </w:tc>
      </w:tr>
    </w:tbl>
    <w:p w14:paraId="52AB6400" w14:textId="77777777" w:rsidR="00401BFF" w:rsidRDefault="00401BFF" w:rsidP="00401BFF">
      <w:pPr>
        <w:rPr>
          <w:rtl/>
        </w:rPr>
      </w:pPr>
      <w:r>
        <w:rPr>
          <w:rtl/>
        </w:rPr>
        <w:t xml:space="preserve">## </w:t>
      </w:r>
      <w:r>
        <w:rPr>
          <w:rFonts w:ascii="Segoe UI Symbol" w:hAnsi="Segoe UI Symbol" w:cs="Segoe UI Symbol" w:hint="cs"/>
          <w:rtl/>
        </w:rPr>
        <w:t>✔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مرحله</w:t>
      </w:r>
      <w:r>
        <w:rPr>
          <w:rtl/>
        </w:rPr>
        <w:t xml:space="preserve"> 2</w:t>
      </w:r>
    </w:p>
    <w:p w14:paraId="67DA5B97" w14:textId="77777777" w:rsidR="00401BFF" w:rsidRDefault="00401BFF" w:rsidP="00401BFF">
      <w:pPr>
        <w:rPr>
          <w:rtl/>
        </w:rPr>
      </w:pPr>
      <w:r>
        <w:rPr>
          <w:rFonts w:hint="eastAsia"/>
          <w:rtl/>
        </w:rPr>
        <w:t>کم</w:t>
      </w:r>
      <w:r>
        <w:rPr>
          <w:rtl/>
        </w:rPr>
        <w:t xml:space="preserve"> کردن مقدار **۷۹ روز** از م</w:t>
      </w:r>
      <w:r>
        <w:rPr>
          <w:rFonts w:hint="cs"/>
          <w:rtl/>
        </w:rPr>
        <w:t>ی</w:t>
      </w:r>
      <w:r>
        <w:rPr>
          <w:rFonts w:hint="eastAsia"/>
          <w:rtl/>
        </w:rPr>
        <w:t>لاد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رس</w:t>
      </w:r>
      <w:r>
        <w:rPr>
          <w:rFonts w:hint="cs"/>
          <w:rtl/>
        </w:rPr>
        <w:t>ی</w:t>
      </w:r>
      <w:r>
        <w:rPr>
          <w:rFonts w:hint="eastAsia"/>
          <w:rtl/>
        </w:rPr>
        <w:t>دن</w:t>
      </w:r>
      <w:r>
        <w:rPr>
          <w:rtl/>
        </w:rPr>
        <w:t xml:space="preserve"> به شروع تقو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جلال</w:t>
      </w:r>
      <w:r>
        <w:rPr>
          <w:rFonts w:hint="cs"/>
          <w:rtl/>
        </w:rPr>
        <w:t>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1BFF" w14:paraId="505BDA02" w14:textId="77777777" w:rsidTr="00401BFF">
        <w:tc>
          <w:tcPr>
            <w:tcW w:w="9350" w:type="dxa"/>
          </w:tcPr>
          <w:p w14:paraId="4355DF14" w14:textId="0B1D042C" w:rsidR="00401BFF" w:rsidRDefault="00401BFF" w:rsidP="00401BFF">
            <w:pPr>
              <w:pStyle w:val="code"/>
            </w:pPr>
            <w:r w:rsidRPr="00401BFF">
              <w:t>$j_day_no = $g_day_no - 79;</w:t>
            </w:r>
          </w:p>
        </w:tc>
      </w:tr>
    </w:tbl>
    <w:p w14:paraId="0A9862B6" w14:textId="77777777" w:rsidR="00401BFF" w:rsidRDefault="00401BFF" w:rsidP="00401BFF">
      <w:pPr>
        <w:rPr>
          <w:rtl/>
        </w:rPr>
      </w:pPr>
      <w:r>
        <w:rPr>
          <w:rtl/>
        </w:rPr>
        <w:t xml:space="preserve">## </w:t>
      </w:r>
      <w:r>
        <w:rPr>
          <w:rFonts w:ascii="Segoe UI Symbol" w:hAnsi="Segoe UI Symbol" w:cs="Segoe UI Symbol" w:hint="cs"/>
          <w:rtl/>
        </w:rPr>
        <w:t>✔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مرحله</w:t>
      </w:r>
      <w:r>
        <w:rPr>
          <w:rtl/>
        </w:rPr>
        <w:t xml:space="preserve"> 3</w:t>
      </w:r>
    </w:p>
    <w:p w14:paraId="558FF78E" w14:textId="77777777" w:rsidR="00401BFF" w:rsidRDefault="00401BFF" w:rsidP="00401BFF">
      <w:pPr>
        <w:rPr>
          <w:rtl/>
        </w:rPr>
      </w:pPr>
      <w:r>
        <w:rPr>
          <w:rFonts w:hint="eastAsia"/>
          <w:rtl/>
        </w:rPr>
        <w:t>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روزها به **دوره ۳۳ ساله + سال‌ها</w:t>
      </w:r>
      <w:r>
        <w:rPr>
          <w:rFonts w:hint="cs"/>
          <w:rtl/>
        </w:rPr>
        <w:t>ی</w:t>
      </w:r>
      <w:r>
        <w:rPr>
          <w:rtl/>
        </w:rPr>
        <w:t xml:space="preserve"> عاد</w:t>
      </w:r>
      <w:r>
        <w:rPr>
          <w:rFonts w:hint="cs"/>
          <w:rtl/>
        </w:rPr>
        <w:t>ی</w:t>
      </w:r>
      <w:r>
        <w:rPr>
          <w:rtl/>
        </w:rPr>
        <w:t xml:space="preserve"> + سال‌ها</w:t>
      </w:r>
      <w:r>
        <w:rPr>
          <w:rFonts w:hint="cs"/>
          <w:rtl/>
        </w:rPr>
        <w:t>ی</w:t>
      </w:r>
      <w:r>
        <w:rPr>
          <w:rtl/>
        </w:rPr>
        <w:t xml:space="preserve"> کب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>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1BFF" w14:paraId="7268DB59" w14:textId="77777777" w:rsidTr="00401BFF">
        <w:tc>
          <w:tcPr>
            <w:tcW w:w="9350" w:type="dxa"/>
          </w:tcPr>
          <w:p w14:paraId="7BBBE5B9" w14:textId="759D7795" w:rsidR="00401BFF" w:rsidRDefault="00401BFF" w:rsidP="00401BFF">
            <w:pPr>
              <w:pStyle w:val="code"/>
            </w:pPr>
            <w:r w:rsidRPr="00401BFF">
              <w:t>$j_np = intval($j_day_no / 12053);</w:t>
            </w:r>
          </w:p>
        </w:tc>
      </w:tr>
    </w:tbl>
    <w:p w14:paraId="7BC491E5" w14:textId="77777777" w:rsidR="00401BFF" w:rsidRDefault="00401BFF" w:rsidP="00401BFF">
      <w:pPr>
        <w:rPr>
          <w:rtl/>
        </w:rPr>
      </w:pPr>
      <w:r>
        <w:rPr>
          <w:rtl/>
        </w:rPr>
        <w:t xml:space="preserve">## </w:t>
      </w:r>
      <w:r>
        <w:rPr>
          <w:rFonts w:ascii="Segoe UI Symbol" w:hAnsi="Segoe UI Symbol" w:cs="Segoe UI Symbol" w:hint="cs"/>
          <w:rtl/>
        </w:rPr>
        <w:t>✔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مرحله</w:t>
      </w:r>
      <w:r>
        <w:rPr>
          <w:rtl/>
        </w:rPr>
        <w:t xml:space="preserve"> 4</w:t>
      </w:r>
    </w:p>
    <w:p w14:paraId="7B340BC4" w14:textId="77777777" w:rsidR="00401BFF" w:rsidRDefault="00401BFF" w:rsidP="00401BFF">
      <w:pPr>
        <w:rPr>
          <w:rtl/>
        </w:rPr>
      </w:pPr>
      <w:r>
        <w:rPr>
          <w:rFonts w:hint="eastAsia"/>
          <w:rtl/>
        </w:rPr>
        <w:t>محاسبه</w:t>
      </w:r>
      <w:r>
        <w:rPr>
          <w:rtl/>
        </w:rPr>
        <w:t xml:space="preserve"> ماه و روز شمس</w:t>
      </w:r>
      <w:r>
        <w:rPr>
          <w:rFonts w:hint="cs"/>
          <w:rtl/>
        </w:rPr>
        <w:t>ی</w:t>
      </w:r>
    </w:p>
    <w:p w14:paraId="16B44DB3" w14:textId="77777777" w:rsidR="00401BFF" w:rsidRDefault="00401BFF" w:rsidP="00401BFF">
      <w:pPr>
        <w:rPr>
          <w:rtl/>
        </w:rPr>
      </w:pPr>
      <w:r>
        <w:rPr>
          <w:rFonts w:hint="eastAsia"/>
          <w:rtl/>
        </w:rPr>
        <w:t>با</w:t>
      </w:r>
      <w:r>
        <w:rPr>
          <w:rtl/>
        </w:rPr>
        <w:t xml:space="preserve"> استفاده از تعداد روزها</w:t>
      </w:r>
      <w:r>
        <w:rPr>
          <w:rFonts w:hint="cs"/>
          <w:rtl/>
        </w:rPr>
        <w:t>ی</w:t>
      </w:r>
      <w:r>
        <w:rPr>
          <w:rtl/>
        </w:rPr>
        <w:t xml:space="preserve"> هر ماه در تقو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جلال</w:t>
      </w:r>
      <w:r>
        <w:rPr>
          <w:rFonts w:hint="cs"/>
          <w:rtl/>
        </w:rPr>
        <w:t>ی</w:t>
      </w:r>
      <w:r>
        <w:rPr>
          <w:rtl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1BFF" w14:paraId="394D0F85" w14:textId="77777777" w:rsidTr="00401BFF">
        <w:tc>
          <w:tcPr>
            <w:tcW w:w="9350" w:type="dxa"/>
          </w:tcPr>
          <w:p w14:paraId="7578E098" w14:textId="7B83F01C" w:rsidR="00401BFF" w:rsidRDefault="00401BFF" w:rsidP="00401BFF">
            <w:pPr>
              <w:pStyle w:val="code"/>
            </w:pPr>
            <w:r w:rsidRPr="00401BFF">
              <w:t>$j_months = array(0,31,31,31,31,31,31,30,30,30,30,30,29);</w:t>
            </w:r>
          </w:p>
        </w:tc>
      </w:tr>
    </w:tbl>
    <w:p w14:paraId="54CEB359" w14:textId="6C389DCE" w:rsidR="00401BFF" w:rsidRDefault="00401BFF" w:rsidP="00401BFF">
      <w:pPr>
        <w:rPr>
          <w:rtl/>
        </w:rPr>
      </w:pPr>
      <w:r>
        <w:rPr>
          <w:rtl/>
        </w:rPr>
        <w:t>خروج</w:t>
      </w:r>
      <w:r>
        <w:rPr>
          <w:rFonts w:hint="cs"/>
          <w:rtl/>
        </w:rPr>
        <w:t>ی</w:t>
      </w:r>
      <w:r>
        <w:rPr>
          <w:rtl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1BFF" w14:paraId="0E6ED986" w14:textId="77777777" w:rsidTr="00401BFF">
        <w:tc>
          <w:tcPr>
            <w:tcW w:w="9350" w:type="dxa"/>
          </w:tcPr>
          <w:p w14:paraId="0AB2F508" w14:textId="313671A6" w:rsidR="00401BFF" w:rsidRDefault="00401BFF" w:rsidP="00401BFF">
            <w:pPr>
              <w:pStyle w:val="code"/>
            </w:pPr>
            <w:r w:rsidRPr="00401BFF">
              <w:t>return array($jy,$jm,$jd);</w:t>
            </w:r>
          </w:p>
        </w:tc>
      </w:tr>
    </w:tbl>
    <w:p w14:paraId="15227968" w14:textId="70450347" w:rsidR="00401BFF" w:rsidRDefault="00401BFF" w:rsidP="00401BFF">
      <w:pPr>
        <w:bidi w:val="0"/>
        <w:rPr>
          <w:rtl/>
        </w:rPr>
      </w:pPr>
    </w:p>
    <w:p w14:paraId="6D4315BF" w14:textId="77777777" w:rsidR="00401BFF" w:rsidRDefault="00401BFF" w:rsidP="00401BFF">
      <w:pPr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>:</w:t>
      </w:r>
    </w:p>
    <w:p w14:paraId="41A638B9" w14:textId="77777777" w:rsidR="00401BFF" w:rsidRDefault="00401BFF" w:rsidP="00401BFF">
      <w:pPr>
        <w:rPr>
          <w:rtl/>
        </w:rPr>
      </w:pPr>
    </w:p>
    <w:p w14:paraId="20DAE042" w14:textId="77777777" w:rsidR="00401BFF" w:rsidRDefault="00401BFF" w:rsidP="00401BFF">
      <w:pPr>
        <w:rPr>
          <w:rtl/>
        </w:rPr>
      </w:pPr>
      <w:r>
        <w:rPr>
          <w:rtl/>
        </w:rPr>
        <w:t>* سال شمس</w:t>
      </w:r>
      <w:r>
        <w:rPr>
          <w:rFonts w:hint="cs"/>
          <w:rtl/>
        </w:rPr>
        <w:t>ی</w:t>
      </w:r>
    </w:p>
    <w:p w14:paraId="07DA0FA8" w14:textId="77777777" w:rsidR="00401BFF" w:rsidRDefault="00401BFF" w:rsidP="00401BFF">
      <w:pPr>
        <w:rPr>
          <w:rtl/>
        </w:rPr>
      </w:pPr>
      <w:r>
        <w:rPr>
          <w:rtl/>
        </w:rPr>
        <w:lastRenderedPageBreak/>
        <w:t>* ماه شمس</w:t>
      </w:r>
      <w:r>
        <w:rPr>
          <w:rFonts w:hint="cs"/>
          <w:rtl/>
        </w:rPr>
        <w:t>ی</w:t>
      </w:r>
    </w:p>
    <w:p w14:paraId="2146BCAA" w14:textId="700A37AC" w:rsidR="00401BFF" w:rsidRDefault="00401BFF" w:rsidP="00401BFF">
      <w:pPr>
        <w:rPr>
          <w:rtl/>
        </w:rPr>
      </w:pPr>
      <w:r>
        <w:rPr>
          <w:rtl/>
        </w:rPr>
        <w:t>* روز شمس</w:t>
      </w:r>
      <w:r>
        <w:rPr>
          <w:rFonts w:hint="cs"/>
          <w:rtl/>
        </w:rPr>
        <w:t>ی</w:t>
      </w:r>
    </w:p>
    <w:p w14:paraId="31C0860C" w14:textId="43447316" w:rsidR="00401BFF" w:rsidRDefault="00401BFF" w:rsidP="00401BFF">
      <w:pPr>
        <w:pStyle w:val="ListParagraph"/>
        <w:numPr>
          <w:ilvl w:val="0"/>
          <w:numId w:val="19"/>
        </w:numPr>
        <w:rPr>
          <w:rtl/>
        </w:rPr>
      </w:pPr>
      <w:r>
        <w:rPr>
          <w:rtl/>
        </w:rPr>
        <w:t xml:space="preserve"> </w:t>
      </w:r>
      <w:r w:rsidRPr="00401BFF">
        <w:rPr>
          <w:rFonts w:ascii="IRANSansWeb(FaNum) Light" w:hAnsi="IRANSansWeb(FaNum) Light" w:hint="cs"/>
          <w:rtl/>
        </w:rPr>
        <w:t>تابع</w:t>
      </w:r>
      <w:r>
        <w:rPr>
          <w:rtl/>
        </w:rPr>
        <w:t xml:space="preserve"> </w:t>
      </w:r>
      <w:r>
        <w:t>next_days_with_jalali</w:t>
      </w:r>
      <w:r>
        <w:rPr>
          <w:rtl/>
        </w:rPr>
        <w:t>()</w:t>
      </w:r>
    </w:p>
    <w:p w14:paraId="4841C449" w14:textId="77777777" w:rsidR="00401BFF" w:rsidRDefault="00401BFF" w:rsidP="00401BFF">
      <w:pPr>
        <w:rPr>
          <w:rtl/>
        </w:rPr>
      </w:pPr>
      <w:r>
        <w:rPr>
          <w:rtl/>
        </w:rPr>
        <w:t>### ساخت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"روزها</w:t>
      </w:r>
      <w:r>
        <w:rPr>
          <w:rFonts w:hint="cs"/>
          <w:rtl/>
        </w:rPr>
        <w:t>ی</w:t>
      </w:r>
      <w:r>
        <w:rPr>
          <w:rtl/>
        </w:rPr>
        <w:t xml:space="preserve"> 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>" به همراه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شمس</w:t>
      </w:r>
      <w:r>
        <w:rPr>
          <w:rFonts w:hint="cs"/>
          <w:rtl/>
        </w:rPr>
        <w:t>ی</w:t>
      </w:r>
      <w:r>
        <w:rPr>
          <w:rtl/>
        </w:rPr>
        <w:t xml:space="preserve"> و نام روز</w:t>
      </w:r>
    </w:p>
    <w:p w14:paraId="022E48C9" w14:textId="77777777" w:rsidR="00401BFF" w:rsidRDefault="00401BFF" w:rsidP="00401BFF">
      <w:pPr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تابع برا</w:t>
      </w:r>
      <w:r>
        <w:rPr>
          <w:rFonts w:hint="cs"/>
          <w:rtl/>
        </w:rPr>
        <w:t>ی</w:t>
      </w:r>
      <w:r>
        <w:rPr>
          <w:rtl/>
        </w:rPr>
        <w:t xml:space="preserve"> پر کردن **تقو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رزرو**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مهم است.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1BFF" w14:paraId="034A1FEE" w14:textId="77777777" w:rsidTr="00401BFF">
        <w:tc>
          <w:tcPr>
            <w:tcW w:w="9350" w:type="dxa"/>
          </w:tcPr>
          <w:p w14:paraId="24ACB089" w14:textId="77777777" w:rsidR="00401BFF" w:rsidRDefault="00401BFF" w:rsidP="00401BFF">
            <w:pPr>
              <w:pStyle w:val="code"/>
            </w:pPr>
            <w:r>
              <w:t>public static function next_days_with_jalali($n=30) {</w:t>
            </w:r>
          </w:p>
          <w:p w14:paraId="0FFD36B6" w14:textId="77777777" w:rsidR="00401BFF" w:rsidRDefault="00401BFF" w:rsidP="00401BFF">
            <w:pPr>
              <w:pStyle w:val="code"/>
            </w:pPr>
            <w:r>
              <w:t xml:space="preserve">    $out = array();</w:t>
            </w:r>
          </w:p>
          <w:p w14:paraId="0028ADC7" w14:textId="77777777" w:rsidR="00401BFF" w:rsidRDefault="00401BFF" w:rsidP="00401BFF">
            <w:pPr>
              <w:pStyle w:val="code"/>
            </w:pPr>
            <w:r>
              <w:t xml:space="preserve">    for ($i=0;$i&lt;$n;$i++) {</w:t>
            </w:r>
          </w:p>
          <w:p w14:paraId="339F4D9C" w14:textId="77777777" w:rsidR="00401BFF" w:rsidRDefault="00401BFF" w:rsidP="00401BFF">
            <w:pPr>
              <w:pStyle w:val="code"/>
            </w:pPr>
            <w:r>
              <w:t xml:space="preserve">        $ts = strtotime('+' . $i . ' day');</w:t>
            </w:r>
          </w:p>
          <w:p w14:paraId="01713ADC" w14:textId="77777777" w:rsidR="00401BFF" w:rsidRDefault="00401BFF" w:rsidP="00401BFF">
            <w:pPr>
              <w:pStyle w:val="code"/>
            </w:pPr>
            <w:r>
              <w:t xml:space="preserve">        $g = date('Y-m-d', $ts);</w:t>
            </w:r>
          </w:p>
          <w:p w14:paraId="6FEBBBF9" w14:textId="77777777" w:rsidR="00401BFF" w:rsidRDefault="00401BFF" w:rsidP="00401BFF">
            <w:pPr>
              <w:pStyle w:val="code"/>
            </w:pPr>
            <w:r>
              <w:t xml:space="preserve">        $j = self::gregorian_to_jalali($g);</w:t>
            </w:r>
          </w:p>
          <w:p w14:paraId="4197262F" w14:textId="77777777" w:rsidR="00401BFF" w:rsidRDefault="00401BFF" w:rsidP="00401BFF">
            <w:pPr>
              <w:pStyle w:val="code"/>
            </w:pPr>
            <w:r>
              <w:t xml:space="preserve">        $out[] = array('gregorian'=&gt;$g,'jalali'=&gt;$j,'label'=&gt;self::weekday_label(date('w',$ts)));</w:t>
            </w:r>
          </w:p>
          <w:p w14:paraId="5EA0BFA6" w14:textId="77777777" w:rsidR="00401BFF" w:rsidRDefault="00401BFF" w:rsidP="00401BFF">
            <w:pPr>
              <w:pStyle w:val="code"/>
              <w:rPr>
                <w:rtl/>
              </w:rPr>
            </w:pPr>
            <w:r>
              <w:t xml:space="preserve">    }</w:t>
            </w:r>
          </w:p>
          <w:p w14:paraId="57E536B1" w14:textId="77777777" w:rsidR="00401BFF" w:rsidRDefault="00401BFF" w:rsidP="00401BFF">
            <w:pPr>
              <w:pStyle w:val="code"/>
            </w:pPr>
            <w:r>
              <w:t xml:space="preserve">    return $out;</w:t>
            </w:r>
          </w:p>
          <w:p w14:paraId="16317B0B" w14:textId="0F701A04" w:rsidR="00401BFF" w:rsidRDefault="00401BFF" w:rsidP="00401BFF">
            <w:pPr>
              <w:pStyle w:val="code"/>
            </w:pPr>
            <w:r>
              <w:t>}</w:t>
            </w:r>
          </w:p>
        </w:tc>
      </w:tr>
    </w:tbl>
    <w:p w14:paraId="734F4853" w14:textId="38B457C1" w:rsidR="00401BFF" w:rsidRDefault="00401BFF" w:rsidP="00401BFF">
      <w:pPr>
        <w:rPr>
          <w:rtl/>
        </w:rPr>
      </w:pP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تابع چه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کند؟</w:t>
      </w:r>
    </w:p>
    <w:p w14:paraId="00EA290F" w14:textId="77777777" w:rsidR="00401BFF" w:rsidRDefault="00401BFF" w:rsidP="00401BFF">
      <w:pPr>
        <w:rPr>
          <w:rtl/>
        </w:rPr>
      </w:pPr>
      <w:r>
        <w:rPr>
          <w:rFonts w:ascii="Segoe UI Symbol" w:hAnsi="Segoe UI Symbol" w:cs="Segoe UI Symbol" w:hint="cs"/>
          <w:rtl/>
        </w:rPr>
        <w:t>✔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۳۰ روز 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(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هر عدد</w:t>
      </w:r>
      <w:r>
        <w:rPr>
          <w:rFonts w:hint="cs"/>
          <w:rtl/>
        </w:rPr>
        <w:t>ی</w:t>
      </w:r>
      <w:r>
        <w:rPr>
          <w:rtl/>
        </w:rPr>
        <w:t xml:space="preserve"> که بده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)</w:t>
      </w:r>
    </w:p>
    <w:p w14:paraId="3235C545" w14:textId="77777777" w:rsidR="00401BFF" w:rsidRDefault="00401BFF" w:rsidP="00401BFF">
      <w:pPr>
        <w:rPr>
          <w:rtl/>
        </w:rPr>
      </w:pPr>
      <w:r>
        <w:rPr>
          <w:rFonts w:ascii="Segoe UI Symbol" w:hAnsi="Segoe UI Symbol" w:cs="Segoe UI Symbol" w:hint="cs"/>
          <w:rtl/>
        </w:rPr>
        <w:t>✔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لاد</w:t>
      </w:r>
      <w:r>
        <w:rPr>
          <w:rFonts w:hint="cs"/>
          <w:rtl/>
        </w:rPr>
        <w:t>ی</w:t>
      </w:r>
      <w:r>
        <w:rPr>
          <w:rtl/>
        </w:rPr>
        <w:t xml:space="preserve"> را محاسبه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</w:p>
    <w:p w14:paraId="53DDB0F9" w14:textId="77777777" w:rsidR="00401BFF" w:rsidRDefault="00401BFF" w:rsidP="00401BFF">
      <w:pPr>
        <w:rPr>
          <w:rtl/>
        </w:rPr>
      </w:pPr>
      <w:r>
        <w:rPr>
          <w:rFonts w:ascii="Segoe UI Symbol" w:hAnsi="Segoe UI Symbol" w:cs="Segoe UI Symbol" w:hint="cs"/>
          <w:rtl/>
        </w:rPr>
        <w:t>✔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همان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را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به شمس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</w:p>
    <w:p w14:paraId="7ADB1BAE" w14:textId="77777777" w:rsidR="00401BFF" w:rsidRDefault="00401BFF" w:rsidP="00401BFF">
      <w:pPr>
        <w:rPr>
          <w:rtl/>
        </w:rPr>
      </w:pPr>
      <w:r>
        <w:rPr>
          <w:rFonts w:ascii="Segoe UI Symbol" w:hAnsi="Segoe UI Symbol" w:cs="Segoe UI Symbol" w:hint="cs"/>
          <w:rtl/>
        </w:rPr>
        <w:t>✔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نام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روز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هفته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را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اضافه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</w:p>
    <w:p w14:paraId="42C1D4DA" w14:textId="77777777" w:rsidR="00401BFF" w:rsidRDefault="00401BFF" w:rsidP="00401BFF">
      <w:pPr>
        <w:rPr>
          <w:rtl/>
        </w:rPr>
      </w:pPr>
      <w:r>
        <w:rPr>
          <w:rFonts w:ascii="Segoe UI Symbol" w:hAnsi="Segoe UI Symbol" w:cs="Segoe UI Symbol" w:hint="cs"/>
          <w:rtl/>
        </w:rPr>
        <w:t>✔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خروج</w:t>
      </w:r>
      <w:r>
        <w:rPr>
          <w:rFonts w:hint="cs"/>
          <w:rtl/>
        </w:rPr>
        <w:t>ی</w:t>
      </w:r>
      <w:r>
        <w:rPr>
          <w:rtl/>
        </w:rPr>
        <w:t xml:space="preserve">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Fonts w:hint="cs"/>
          <w:rtl/>
        </w:rPr>
        <w:t>ی</w:t>
      </w:r>
      <w:r>
        <w:rPr>
          <w:rtl/>
        </w:rPr>
        <w:t xml:space="preserve"> آماده برا</w:t>
      </w:r>
      <w:r>
        <w:rPr>
          <w:rFonts w:hint="cs"/>
          <w:rtl/>
        </w:rPr>
        <w:t>ی</w:t>
      </w:r>
      <w:r>
        <w:rPr>
          <w:rtl/>
        </w:rPr>
        <w:t xml:space="preserve"> استفاده در تقو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رزرو است</w:t>
      </w:r>
    </w:p>
    <w:p w14:paraId="6B8A75A1" w14:textId="77777777" w:rsidR="00401BFF" w:rsidRDefault="00401BFF" w:rsidP="00401BFF">
      <w:pPr>
        <w:rPr>
          <w:rtl/>
        </w:rPr>
      </w:pPr>
      <w:r>
        <w:rPr>
          <w:rtl/>
        </w:rPr>
        <w:t>### نمونه خروج</w:t>
      </w:r>
      <w:r>
        <w:rPr>
          <w:rFonts w:hint="cs"/>
          <w:rtl/>
        </w:rPr>
        <w:t>ی</w:t>
      </w:r>
      <w:r>
        <w:rPr>
          <w:rtl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1BFF" w14:paraId="261DFE01" w14:textId="77777777" w:rsidTr="00401BFF">
        <w:tc>
          <w:tcPr>
            <w:tcW w:w="9350" w:type="dxa"/>
          </w:tcPr>
          <w:p w14:paraId="5AD95BD7" w14:textId="77777777" w:rsidR="00401BFF" w:rsidRDefault="00401BFF" w:rsidP="00401BFF">
            <w:pPr>
              <w:pStyle w:val="code"/>
              <w:rPr>
                <w:rtl/>
              </w:rPr>
            </w:pPr>
            <w:r>
              <w:t>[</w:t>
            </w:r>
          </w:p>
          <w:p w14:paraId="5FA531F4" w14:textId="77777777" w:rsidR="00401BFF" w:rsidRDefault="00401BFF" w:rsidP="00401BFF">
            <w:pPr>
              <w:pStyle w:val="code"/>
              <w:rPr>
                <w:rtl/>
              </w:rPr>
            </w:pPr>
            <w:r>
              <w:t xml:space="preserve">  ['gregorian'=&gt;'2025-01-22', 'jalali'=&gt;'1403/11/02', 'label'=&gt;'</w:t>
            </w:r>
            <w:r>
              <w:rPr>
                <w:rtl/>
              </w:rPr>
              <w:t>چهارشنبه</w:t>
            </w:r>
            <w:r>
              <w:t>'],</w:t>
            </w:r>
          </w:p>
          <w:p w14:paraId="5F7A383A" w14:textId="77777777" w:rsidR="00401BFF" w:rsidRDefault="00401BFF" w:rsidP="00401BFF">
            <w:pPr>
              <w:pStyle w:val="code"/>
              <w:rPr>
                <w:rtl/>
              </w:rPr>
            </w:pPr>
            <w:r>
              <w:t xml:space="preserve">  ['gregorian'=&gt;'2025-01-23', 'jalali'=&gt;'1403/11/03', 'label'=&gt;'</w:t>
            </w:r>
            <w:r>
              <w:rPr>
                <w:rtl/>
              </w:rPr>
              <w:t>پنج‌شنبه</w:t>
            </w:r>
            <w:r>
              <w:t>'],</w:t>
            </w:r>
          </w:p>
          <w:p w14:paraId="6ECBFA0F" w14:textId="77777777" w:rsidR="00401BFF" w:rsidRDefault="00401BFF" w:rsidP="00401BFF">
            <w:pPr>
              <w:pStyle w:val="code"/>
              <w:rPr>
                <w:rtl/>
              </w:rPr>
            </w:pPr>
            <w:r>
              <w:t xml:space="preserve">  ...</w:t>
            </w:r>
          </w:p>
          <w:p w14:paraId="5777B314" w14:textId="22450E5B" w:rsidR="00401BFF" w:rsidRDefault="00401BFF" w:rsidP="00401BFF">
            <w:pPr>
              <w:pStyle w:val="code"/>
            </w:pPr>
            <w:r>
              <w:t>]</w:t>
            </w:r>
          </w:p>
        </w:tc>
      </w:tr>
    </w:tbl>
    <w:p w14:paraId="75DEA87D" w14:textId="77777777" w:rsidR="00401BFF" w:rsidRDefault="00401BFF" w:rsidP="00401BFF">
      <w:pPr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خروج</w:t>
      </w:r>
      <w:r>
        <w:rPr>
          <w:rFonts w:hint="cs"/>
          <w:rtl/>
        </w:rPr>
        <w:t>ی</w:t>
      </w:r>
      <w:r>
        <w:rPr>
          <w:rtl/>
        </w:rPr>
        <w:t xml:space="preserve"> **مستق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ماً</w:t>
      </w:r>
      <w:r>
        <w:rPr>
          <w:rtl/>
        </w:rPr>
        <w:t xml:space="preserve"> در </w:t>
      </w:r>
      <w:r>
        <w:t>booking-form.php</w:t>
      </w:r>
      <w:r>
        <w:rPr>
          <w:rtl/>
        </w:rPr>
        <w:t>**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79F2A902" w14:textId="77777777" w:rsidR="00401BFF" w:rsidRDefault="00401BFF" w:rsidP="00401BFF">
      <w:pPr>
        <w:rPr>
          <w:rtl/>
        </w:rPr>
      </w:pPr>
    </w:p>
    <w:p w14:paraId="64545DA1" w14:textId="4C105201" w:rsidR="00401BFF" w:rsidRDefault="00401BFF" w:rsidP="00401BFF">
      <w:pPr>
        <w:pStyle w:val="ListParagraph"/>
        <w:numPr>
          <w:ilvl w:val="0"/>
          <w:numId w:val="19"/>
        </w:numPr>
        <w:rPr>
          <w:rtl/>
        </w:rPr>
      </w:pPr>
      <w:r>
        <w:rPr>
          <w:rtl/>
        </w:rPr>
        <w:lastRenderedPageBreak/>
        <w:t xml:space="preserve"> </w:t>
      </w:r>
      <w:r w:rsidRPr="00401BFF">
        <w:rPr>
          <w:rFonts w:ascii="IRANSansWeb(FaNum) Light" w:hAnsi="IRANSansWeb(FaNum) Light" w:hint="cs"/>
          <w:rtl/>
        </w:rPr>
        <w:t>تابع</w:t>
      </w:r>
      <w:r>
        <w:rPr>
          <w:rtl/>
        </w:rPr>
        <w:t xml:space="preserve"> </w:t>
      </w:r>
      <w:r>
        <w:t>weekday_label</w:t>
      </w:r>
      <w:r>
        <w:rPr>
          <w:rtl/>
        </w:rPr>
        <w:t>()</w:t>
      </w:r>
    </w:p>
    <w:p w14:paraId="683C4BA8" w14:textId="77777777" w:rsidR="00401BFF" w:rsidRDefault="00401BFF" w:rsidP="00401BFF">
      <w:pPr>
        <w:rPr>
          <w:rtl/>
        </w:rPr>
      </w:pPr>
      <w:r>
        <w:rPr>
          <w:rtl/>
        </w:rPr>
        <w:t>###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شماره روز هفته به نام فارس</w:t>
      </w:r>
      <w:r>
        <w:rPr>
          <w:rFonts w:hint="cs"/>
          <w:rtl/>
        </w:rPr>
        <w:t>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1BFF" w14:paraId="252496CA" w14:textId="77777777" w:rsidTr="00401BFF">
        <w:tc>
          <w:tcPr>
            <w:tcW w:w="9350" w:type="dxa"/>
          </w:tcPr>
          <w:p w14:paraId="7DE5CFBA" w14:textId="77777777" w:rsidR="00401BFF" w:rsidRDefault="00401BFF" w:rsidP="00401BFF">
            <w:pPr>
              <w:pStyle w:val="code"/>
            </w:pPr>
            <w:r>
              <w:t>public static function weekday_label($w) {</w:t>
            </w:r>
          </w:p>
          <w:p w14:paraId="745EFB2B" w14:textId="77777777" w:rsidR="00401BFF" w:rsidRDefault="00401BFF" w:rsidP="00401BFF">
            <w:pPr>
              <w:pStyle w:val="code"/>
            </w:pPr>
            <w:r>
              <w:t xml:space="preserve">    $labels = array(</w:t>
            </w:r>
          </w:p>
          <w:p w14:paraId="7AD69056" w14:textId="77777777" w:rsidR="00401BFF" w:rsidRDefault="00401BFF" w:rsidP="00401BFF">
            <w:pPr>
              <w:pStyle w:val="code"/>
              <w:rPr>
                <w:rtl/>
              </w:rPr>
            </w:pPr>
            <w:r>
              <w:t xml:space="preserve">        0=&gt;'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کشنبه</w:t>
            </w:r>
            <w:r>
              <w:t>',</w:t>
            </w:r>
          </w:p>
          <w:p w14:paraId="146C2CDB" w14:textId="77777777" w:rsidR="00401BFF" w:rsidRDefault="00401BFF" w:rsidP="00401BFF">
            <w:pPr>
              <w:pStyle w:val="code"/>
              <w:rPr>
                <w:rtl/>
              </w:rPr>
            </w:pPr>
            <w:r>
              <w:t xml:space="preserve">        1=&gt;'</w:t>
            </w:r>
            <w:r>
              <w:rPr>
                <w:rtl/>
              </w:rPr>
              <w:t>دوشنبه</w:t>
            </w:r>
            <w:r>
              <w:t>',</w:t>
            </w:r>
          </w:p>
          <w:p w14:paraId="1501798B" w14:textId="77777777" w:rsidR="00401BFF" w:rsidRDefault="00401BFF" w:rsidP="00401BFF">
            <w:pPr>
              <w:pStyle w:val="code"/>
              <w:rPr>
                <w:rtl/>
              </w:rPr>
            </w:pPr>
            <w:r>
              <w:t xml:space="preserve">        2=&gt;'</w:t>
            </w:r>
            <w:r>
              <w:rPr>
                <w:rtl/>
              </w:rPr>
              <w:t>سه‌شنبه</w:t>
            </w:r>
            <w:r>
              <w:t>',</w:t>
            </w:r>
          </w:p>
          <w:p w14:paraId="74A094DF" w14:textId="77777777" w:rsidR="00401BFF" w:rsidRDefault="00401BFF" w:rsidP="00401BFF">
            <w:pPr>
              <w:pStyle w:val="code"/>
              <w:rPr>
                <w:rtl/>
              </w:rPr>
            </w:pPr>
            <w:r>
              <w:t xml:space="preserve">        3=&gt;'</w:t>
            </w:r>
            <w:r>
              <w:rPr>
                <w:rtl/>
              </w:rPr>
              <w:t>چهارشنبه</w:t>
            </w:r>
            <w:r>
              <w:t>',</w:t>
            </w:r>
          </w:p>
          <w:p w14:paraId="4F7C24E0" w14:textId="77777777" w:rsidR="00401BFF" w:rsidRDefault="00401BFF" w:rsidP="00401BFF">
            <w:pPr>
              <w:pStyle w:val="code"/>
              <w:rPr>
                <w:rtl/>
              </w:rPr>
            </w:pPr>
            <w:r>
              <w:t xml:space="preserve">        4=&gt;'</w:t>
            </w:r>
            <w:r>
              <w:rPr>
                <w:rtl/>
              </w:rPr>
              <w:t>پنج‌شنبه</w:t>
            </w:r>
            <w:r>
              <w:t>',</w:t>
            </w:r>
          </w:p>
          <w:p w14:paraId="689F7492" w14:textId="77777777" w:rsidR="00401BFF" w:rsidRDefault="00401BFF" w:rsidP="00401BFF">
            <w:pPr>
              <w:pStyle w:val="code"/>
              <w:rPr>
                <w:rtl/>
              </w:rPr>
            </w:pPr>
            <w:r>
              <w:t xml:space="preserve">        5=&gt;'</w:t>
            </w:r>
            <w:r>
              <w:rPr>
                <w:rtl/>
              </w:rPr>
              <w:t>جمعه</w:t>
            </w:r>
            <w:r>
              <w:t>',</w:t>
            </w:r>
          </w:p>
          <w:p w14:paraId="48480504" w14:textId="77777777" w:rsidR="00401BFF" w:rsidRDefault="00401BFF" w:rsidP="00401BFF">
            <w:pPr>
              <w:pStyle w:val="code"/>
              <w:rPr>
                <w:rtl/>
              </w:rPr>
            </w:pPr>
            <w:r>
              <w:t xml:space="preserve">        6=&gt;'</w:t>
            </w:r>
            <w:r>
              <w:rPr>
                <w:rtl/>
              </w:rPr>
              <w:t>شنبه</w:t>
            </w:r>
            <w:r>
              <w:t>'</w:t>
            </w:r>
          </w:p>
          <w:p w14:paraId="0DF54D96" w14:textId="77777777" w:rsidR="00401BFF" w:rsidRDefault="00401BFF" w:rsidP="00401BFF">
            <w:pPr>
              <w:pStyle w:val="code"/>
              <w:rPr>
                <w:rtl/>
              </w:rPr>
            </w:pPr>
            <w:r>
              <w:t xml:space="preserve">    );</w:t>
            </w:r>
          </w:p>
          <w:p w14:paraId="16AE32E2" w14:textId="77777777" w:rsidR="00401BFF" w:rsidRDefault="00401BFF" w:rsidP="00401BFF">
            <w:pPr>
              <w:pStyle w:val="code"/>
            </w:pPr>
            <w:r>
              <w:t xml:space="preserve">    return isset($labels[$w]) ? $labels[$w] : $w;</w:t>
            </w:r>
          </w:p>
          <w:p w14:paraId="1B158F3B" w14:textId="33E2D534" w:rsidR="00401BFF" w:rsidRDefault="00401BFF" w:rsidP="00401BFF">
            <w:pPr>
              <w:pStyle w:val="code"/>
            </w:pPr>
            <w:r>
              <w:t>}</w:t>
            </w:r>
          </w:p>
        </w:tc>
      </w:tr>
    </w:tbl>
    <w:p w14:paraId="211CF799" w14:textId="77777777" w:rsidR="00401BFF" w:rsidRDefault="00401BFF" w:rsidP="00401BFF">
      <w:pPr>
        <w:rPr>
          <w:rtl/>
        </w:rPr>
      </w:pPr>
      <w:r>
        <w:rPr>
          <w:rtl/>
        </w:rPr>
        <w:t>### توض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>:</w:t>
      </w:r>
    </w:p>
    <w:p w14:paraId="6D38CF06" w14:textId="77777777" w:rsidR="00401BFF" w:rsidRDefault="00401BFF" w:rsidP="00401BFF">
      <w:pPr>
        <w:rPr>
          <w:rtl/>
        </w:rPr>
      </w:pPr>
      <w:r>
        <w:rPr>
          <w:rtl/>
        </w:rPr>
        <w:t xml:space="preserve">* </w:t>
      </w:r>
      <w:r>
        <w:t>PHP</w:t>
      </w:r>
      <w:r>
        <w:rPr>
          <w:rtl/>
        </w:rPr>
        <w:t xml:space="preserve"> شماره روز هفته را بر اساس استاندارد جهان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:</w:t>
      </w:r>
    </w:p>
    <w:p w14:paraId="3F917CED" w14:textId="77777777" w:rsidR="00401BFF" w:rsidRDefault="00401BFF" w:rsidP="00401BFF">
      <w:pPr>
        <w:rPr>
          <w:rtl/>
        </w:rPr>
      </w:pPr>
      <w:r>
        <w:rPr>
          <w:rtl/>
        </w:rPr>
        <w:t xml:space="preserve">0 </w:t>
      </w:r>
      <w:r>
        <w:rPr>
          <w:rFonts w:cs="Times New Roman" w:hint="cs"/>
          <w:rtl/>
        </w:rPr>
        <w:t>→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کشنبه</w:t>
      </w:r>
    </w:p>
    <w:p w14:paraId="4B7269C9" w14:textId="77777777" w:rsidR="00401BFF" w:rsidRDefault="00401BFF" w:rsidP="00401BFF">
      <w:pPr>
        <w:rPr>
          <w:rtl/>
        </w:rPr>
      </w:pPr>
      <w:r>
        <w:rPr>
          <w:rtl/>
        </w:rPr>
        <w:t xml:space="preserve">6 </w:t>
      </w:r>
      <w:r>
        <w:rPr>
          <w:rFonts w:cs="Times New Roman" w:hint="cs"/>
          <w:rtl/>
        </w:rPr>
        <w:t>→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شنبه</w:t>
      </w:r>
    </w:p>
    <w:p w14:paraId="3C642CF5" w14:textId="77777777" w:rsidR="00401BFF" w:rsidRDefault="00401BFF" w:rsidP="00401BFF">
      <w:pPr>
        <w:rPr>
          <w:rtl/>
        </w:rPr>
      </w:pPr>
      <w:r>
        <w:rPr>
          <w:rtl/>
        </w:rPr>
        <w:t>* وردپرس هم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فرمت را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</w:p>
    <w:p w14:paraId="6A1D8CC4" w14:textId="77777777" w:rsidR="00401BFF" w:rsidRDefault="00401BFF" w:rsidP="00401BFF">
      <w:pPr>
        <w:rPr>
          <w:rtl/>
        </w:rPr>
      </w:pPr>
      <w:r>
        <w:rPr>
          <w:rtl/>
        </w:rPr>
        <w:t>* با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تابع ما آن را فارس</w:t>
      </w:r>
      <w:r>
        <w:rPr>
          <w:rFonts w:hint="cs"/>
          <w:rtl/>
        </w:rPr>
        <w:t>ی‌</w:t>
      </w:r>
      <w:r>
        <w:rPr>
          <w:rFonts w:hint="eastAsia"/>
          <w:rtl/>
        </w:rPr>
        <w:t>ساز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</w:p>
    <w:p w14:paraId="56E53093" w14:textId="77777777" w:rsidR="00401BFF" w:rsidRDefault="00401BFF" w:rsidP="00401BFF">
      <w:pPr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تقو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رزرو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ضرور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5C48892F" w14:textId="77777777" w:rsidR="00401BFF" w:rsidRDefault="00401BFF" w:rsidP="00401BFF">
      <w:pPr>
        <w:rPr>
          <w:rtl/>
        </w:rPr>
      </w:pPr>
      <w:r>
        <w:rPr>
          <w:rtl/>
        </w:rPr>
        <w:t xml:space="preserve"># </w:t>
      </w:r>
      <w:r>
        <w:rPr>
          <w:rFonts w:ascii="Segoe UI Emoji" w:hAnsi="Segoe UI Emoji" w:cs="Segoe UI Emoji" w:hint="cs"/>
          <w:rtl/>
        </w:rPr>
        <w:t>🎯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نت</w:t>
      </w:r>
      <w:r>
        <w:rPr>
          <w:rFonts w:hint="cs"/>
          <w:rtl/>
        </w:rPr>
        <w:t>ی</w:t>
      </w:r>
      <w:r>
        <w:rPr>
          <w:rFonts w:hint="eastAsia"/>
          <w:rtl/>
        </w:rPr>
        <w:t>جه‌گ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</w:p>
    <w:p w14:paraId="2031B279" w14:textId="77777777" w:rsidR="00401BFF" w:rsidRDefault="00401BFF" w:rsidP="00401BFF">
      <w:pPr>
        <w:rPr>
          <w:rtl/>
        </w:rPr>
      </w:pPr>
      <w:r>
        <w:rPr>
          <w:rFonts w:hint="eastAsia"/>
          <w:rtl/>
        </w:rPr>
        <w:t>کلاس</w:t>
      </w:r>
      <w:r>
        <w:rPr>
          <w:rtl/>
        </w:rPr>
        <w:t xml:space="preserve"> **</w:t>
      </w:r>
      <w:r>
        <w:t>WDC_Helpers</w:t>
      </w:r>
      <w:r>
        <w:rPr>
          <w:rtl/>
        </w:rPr>
        <w:t xml:space="preserve">**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بخش‌ها</w:t>
      </w:r>
      <w:r>
        <w:rPr>
          <w:rFonts w:hint="cs"/>
          <w:rtl/>
        </w:rPr>
        <w:t>ی</w:t>
      </w:r>
      <w:r>
        <w:rPr>
          <w:rtl/>
        </w:rPr>
        <w:t xml:space="preserve"> مهم پلاگ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>:</w:t>
      </w:r>
    </w:p>
    <w:p w14:paraId="507FBE6C" w14:textId="77777777" w:rsidR="00401BFF" w:rsidRDefault="00401BFF" w:rsidP="00401BFF">
      <w:pPr>
        <w:rPr>
          <w:rtl/>
        </w:rPr>
      </w:pPr>
      <w:r>
        <w:rPr>
          <w:rFonts w:ascii="Segoe UI Symbol" w:hAnsi="Segoe UI Symbol" w:cs="Segoe UI Symbol" w:hint="cs"/>
          <w:rtl/>
        </w:rPr>
        <w:t>✔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بدون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کتابخانه خارج</w:t>
      </w:r>
      <w:r>
        <w:rPr>
          <w:rFonts w:hint="cs"/>
          <w:rtl/>
        </w:rPr>
        <w:t>ی</w:t>
      </w:r>
    </w:p>
    <w:p w14:paraId="4FB92540" w14:textId="77777777" w:rsidR="00401BFF" w:rsidRDefault="00401BFF" w:rsidP="00401BFF">
      <w:pPr>
        <w:rPr>
          <w:rtl/>
        </w:rPr>
      </w:pPr>
      <w:r>
        <w:rPr>
          <w:rFonts w:ascii="Segoe UI Symbol" w:hAnsi="Segoe UI Symbol" w:cs="Segoe UI Symbol" w:hint="cs"/>
          <w:rtl/>
        </w:rPr>
        <w:t>✔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شمس</w:t>
      </w:r>
      <w:r>
        <w:rPr>
          <w:rFonts w:hint="cs"/>
          <w:rtl/>
        </w:rPr>
        <w:t>ی</w:t>
      </w:r>
      <w:r>
        <w:rPr>
          <w:rtl/>
        </w:rPr>
        <w:t xml:space="preserve"> کاملاً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و استاندارد</w:t>
      </w:r>
    </w:p>
    <w:p w14:paraId="0CD6F74C" w14:textId="77777777" w:rsidR="00401BFF" w:rsidRDefault="00401BFF" w:rsidP="00401BFF">
      <w:pPr>
        <w:rPr>
          <w:rtl/>
        </w:rPr>
      </w:pPr>
      <w:r>
        <w:rPr>
          <w:rFonts w:ascii="Segoe UI Symbol" w:hAnsi="Segoe UI Symbol" w:cs="Segoe UI Symbol" w:hint="cs"/>
          <w:rtl/>
        </w:rPr>
        <w:t>✔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خروج</w:t>
      </w:r>
      <w:r>
        <w:rPr>
          <w:rFonts w:hint="cs"/>
          <w:rtl/>
        </w:rPr>
        <w:t>ی</w:t>
      </w:r>
      <w:r>
        <w:rPr>
          <w:rtl/>
        </w:rPr>
        <w:t xml:space="preserve">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مناسب برا</w:t>
      </w:r>
      <w:r>
        <w:rPr>
          <w:rFonts w:hint="cs"/>
          <w:rtl/>
        </w:rPr>
        <w:t>ی</w:t>
      </w:r>
      <w:r>
        <w:rPr>
          <w:rtl/>
        </w:rPr>
        <w:t xml:space="preserve"> فرم رزرو</w:t>
      </w:r>
    </w:p>
    <w:p w14:paraId="2DD9D96E" w14:textId="77777777" w:rsidR="00401BFF" w:rsidRDefault="00401BFF" w:rsidP="00401BFF">
      <w:pPr>
        <w:rPr>
          <w:rtl/>
        </w:rPr>
      </w:pPr>
      <w:r>
        <w:rPr>
          <w:rFonts w:ascii="Segoe UI Symbol" w:hAnsi="Segoe UI Symbol" w:cs="Segoe UI Symbol" w:hint="cs"/>
          <w:rtl/>
        </w:rPr>
        <w:lastRenderedPageBreak/>
        <w:t>✔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آماده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تقو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روزها</w:t>
      </w:r>
      <w:r>
        <w:rPr>
          <w:rFonts w:hint="cs"/>
          <w:rtl/>
        </w:rPr>
        <w:t>ی</w:t>
      </w:r>
      <w:r>
        <w:rPr>
          <w:rtl/>
        </w:rPr>
        <w:t xml:space="preserve"> 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</w:p>
    <w:p w14:paraId="36CCBDDF" w14:textId="39FC3F89" w:rsidR="00401BFF" w:rsidRDefault="004A40F5" w:rsidP="004A40F5">
      <w:pPr>
        <w:pStyle w:val="Heading1"/>
        <w:jc w:val="left"/>
        <w:rPr>
          <w:rtl/>
        </w:rPr>
      </w:pPr>
      <w:r w:rsidRPr="004A40F5">
        <w:t>uninstall.php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40F5" w14:paraId="0FA5970C" w14:textId="77777777" w:rsidTr="004A40F5">
        <w:tc>
          <w:tcPr>
            <w:tcW w:w="9350" w:type="dxa"/>
          </w:tcPr>
          <w:p w14:paraId="2AA62D27" w14:textId="77777777" w:rsidR="004A40F5" w:rsidRPr="004A40F5" w:rsidRDefault="004A40F5" w:rsidP="004A40F5">
            <w:pPr>
              <w:pStyle w:val="code"/>
            </w:pPr>
            <w:r w:rsidRPr="004A40F5">
              <w:t>&lt;?php</w:t>
            </w:r>
          </w:p>
          <w:p w14:paraId="441F01B7" w14:textId="77777777" w:rsidR="004A40F5" w:rsidRPr="004A40F5" w:rsidRDefault="004A40F5" w:rsidP="004A40F5">
            <w:pPr>
              <w:pStyle w:val="code"/>
            </w:pPr>
            <w:r w:rsidRPr="004A40F5">
              <w:t>if ( ! defined( 'WP_UNINSTALL_PLUGIN' ) ) {</w:t>
            </w:r>
          </w:p>
          <w:p w14:paraId="7491AD6F" w14:textId="77777777" w:rsidR="004A40F5" w:rsidRPr="004A40F5" w:rsidRDefault="004A40F5" w:rsidP="004A40F5">
            <w:pPr>
              <w:pStyle w:val="code"/>
            </w:pPr>
            <w:r w:rsidRPr="004A40F5">
              <w:t>    exit;</w:t>
            </w:r>
          </w:p>
          <w:p w14:paraId="13B76101" w14:textId="77777777" w:rsidR="004A40F5" w:rsidRPr="004A40F5" w:rsidRDefault="004A40F5" w:rsidP="004A40F5">
            <w:pPr>
              <w:pStyle w:val="code"/>
            </w:pPr>
            <w:r w:rsidRPr="004A40F5">
              <w:t>}</w:t>
            </w:r>
          </w:p>
          <w:p w14:paraId="7D112991" w14:textId="77777777" w:rsidR="004A40F5" w:rsidRPr="004A40F5" w:rsidRDefault="004A40F5" w:rsidP="004A40F5">
            <w:pPr>
              <w:pStyle w:val="code"/>
            </w:pPr>
            <w:r w:rsidRPr="004A40F5">
              <w:t>global $wpdb;</w:t>
            </w:r>
          </w:p>
          <w:p w14:paraId="1674A773" w14:textId="77777777" w:rsidR="004A40F5" w:rsidRPr="004A40F5" w:rsidRDefault="004A40F5" w:rsidP="004A40F5">
            <w:pPr>
              <w:pStyle w:val="code"/>
            </w:pPr>
            <w:r w:rsidRPr="004A40F5">
              <w:t>$wpdb-&gt;query("DROP TABLE IF EXISTS " . $wpdb-&gt;prefix . "wdc_schedules");</w:t>
            </w:r>
          </w:p>
          <w:p w14:paraId="14489F5A" w14:textId="77777777" w:rsidR="004A40F5" w:rsidRPr="004A40F5" w:rsidRDefault="004A40F5" w:rsidP="004A40F5">
            <w:pPr>
              <w:pStyle w:val="code"/>
            </w:pPr>
            <w:r w:rsidRPr="004A40F5">
              <w:t>$wpdb-&gt;query("DROP TABLE IF EXISTS " . $wpdb-&gt;prefix . "wdc_appointments");</w:t>
            </w:r>
          </w:p>
          <w:p w14:paraId="66957B3C" w14:textId="77777777" w:rsidR="004A40F5" w:rsidRDefault="004A40F5" w:rsidP="004A40F5">
            <w:pPr>
              <w:pStyle w:val="code"/>
            </w:pPr>
          </w:p>
        </w:tc>
      </w:tr>
    </w:tbl>
    <w:p w14:paraId="0F8B4B78" w14:textId="59C8BE32" w:rsidR="004A40F5" w:rsidRPr="004A40F5" w:rsidRDefault="004A40F5" w:rsidP="004A40F5">
      <w:r w:rsidRPr="004A40F5">
        <w:rPr>
          <w:rtl/>
          <w:lang w:bidi="ar-SA"/>
        </w:rPr>
        <w:t>این فایل مخصوص زمانی است که کاربر پلاگین را «به طور کامل حذف» کند (نه فقط غیرفعال)</w:t>
      </w:r>
      <w:r w:rsidRPr="004A40F5">
        <w:t>.</w:t>
      </w:r>
    </w:p>
    <w:p w14:paraId="04C924BF" w14:textId="77777777" w:rsidR="004A40F5" w:rsidRPr="004A40F5" w:rsidRDefault="004A40F5" w:rsidP="004A40F5">
      <w:pPr>
        <w:rPr>
          <w:bCs/>
        </w:rPr>
      </w:pPr>
      <w:r w:rsidRPr="004A40F5">
        <w:rPr>
          <w:rFonts w:ascii="Segoe UI Emoji" w:hAnsi="Segoe UI Emoji" w:cs="Segoe UI Emoji"/>
          <w:bCs/>
        </w:rPr>
        <w:t>🎯</w:t>
      </w:r>
      <w:r w:rsidRPr="004A40F5">
        <w:rPr>
          <w:bCs/>
        </w:rPr>
        <w:t xml:space="preserve"> </w:t>
      </w:r>
      <w:r w:rsidRPr="004A40F5">
        <w:rPr>
          <w:bCs/>
          <w:rtl/>
          <w:lang w:bidi="ar-SA"/>
        </w:rPr>
        <w:t xml:space="preserve">هدف فایل </w:t>
      </w:r>
      <w:r w:rsidRPr="004A40F5">
        <w:rPr>
          <w:bCs/>
        </w:rPr>
        <w:t>uninstall.php</w:t>
      </w:r>
    </w:p>
    <w:p w14:paraId="33936CDC" w14:textId="77777777" w:rsidR="004A40F5" w:rsidRPr="004A40F5" w:rsidRDefault="004A40F5" w:rsidP="004A40F5">
      <w:r w:rsidRPr="004A40F5">
        <w:rPr>
          <w:rtl/>
          <w:lang w:bidi="ar-SA"/>
        </w:rPr>
        <w:t xml:space="preserve">وقتی یک پلاگین وردپرس از صفحه افزونه‌ها </w:t>
      </w:r>
      <w:r w:rsidRPr="004A40F5">
        <w:rPr>
          <w:bCs/>
          <w:rtl/>
          <w:lang w:bidi="ar-SA"/>
        </w:rPr>
        <w:t>حذف</w:t>
      </w:r>
      <w:r w:rsidRPr="004A40F5">
        <w:rPr>
          <w:bCs/>
        </w:rPr>
        <w:t xml:space="preserve"> (Delete)</w:t>
      </w:r>
      <w:r w:rsidRPr="004A40F5">
        <w:t xml:space="preserve"> </w:t>
      </w:r>
      <w:r w:rsidRPr="004A40F5">
        <w:rPr>
          <w:rtl/>
          <w:lang w:bidi="ar-SA"/>
        </w:rPr>
        <w:t>شود، اگر فایل</w:t>
      </w:r>
      <w:r w:rsidRPr="004A40F5">
        <w:t xml:space="preserve"> uninstall.php </w:t>
      </w:r>
      <w:r w:rsidRPr="004A40F5">
        <w:rPr>
          <w:rtl/>
          <w:lang w:bidi="ar-SA"/>
        </w:rPr>
        <w:t>وجود داشته باشد</w:t>
      </w:r>
      <w:r w:rsidRPr="004A40F5">
        <w:t>:</w:t>
      </w:r>
    </w:p>
    <w:p w14:paraId="39C3F39D" w14:textId="77777777" w:rsidR="004A40F5" w:rsidRPr="004A40F5" w:rsidRDefault="004A40F5" w:rsidP="004A40F5">
      <w:r w:rsidRPr="004A40F5">
        <w:rPr>
          <w:rFonts w:ascii="Segoe UI Symbol" w:hAnsi="Segoe UI Symbol" w:cs="Segoe UI Symbol"/>
        </w:rPr>
        <w:t>✔</w:t>
      </w:r>
      <w:r w:rsidRPr="004A40F5">
        <w:t xml:space="preserve"> </w:t>
      </w:r>
      <w:r w:rsidRPr="004A40F5">
        <w:rPr>
          <w:rtl/>
          <w:lang w:bidi="ar-SA"/>
        </w:rPr>
        <w:t>فقط در آن لحظه اجرا می‌شود</w:t>
      </w:r>
      <w:r w:rsidRPr="004A40F5">
        <w:br/>
      </w:r>
      <w:r w:rsidRPr="004A40F5">
        <w:rPr>
          <w:rFonts w:ascii="Segoe UI Symbol" w:hAnsi="Segoe UI Symbol" w:cs="Segoe UI Symbol"/>
        </w:rPr>
        <w:t>✔</w:t>
      </w:r>
      <w:r w:rsidRPr="004A40F5">
        <w:t xml:space="preserve"> </w:t>
      </w:r>
      <w:r w:rsidRPr="004A40F5">
        <w:rPr>
          <w:rtl/>
          <w:lang w:bidi="ar-SA"/>
        </w:rPr>
        <w:t>کارهای پاک‌سازی</w:t>
      </w:r>
      <w:r w:rsidRPr="004A40F5">
        <w:t xml:space="preserve"> (Cleanup) </w:t>
      </w:r>
      <w:r w:rsidRPr="004A40F5">
        <w:rPr>
          <w:rtl/>
          <w:lang w:bidi="ar-SA"/>
        </w:rPr>
        <w:t>را انجام می‌دهد</w:t>
      </w:r>
      <w:r w:rsidRPr="004A40F5">
        <w:br/>
      </w:r>
      <w:r w:rsidRPr="004A40F5">
        <w:rPr>
          <w:rFonts w:ascii="Segoe UI Symbol" w:hAnsi="Segoe UI Symbol" w:cs="Segoe UI Symbol"/>
        </w:rPr>
        <w:t>✔</w:t>
      </w:r>
      <w:r w:rsidRPr="004A40F5">
        <w:t xml:space="preserve"> </w:t>
      </w:r>
      <w:r w:rsidRPr="004A40F5">
        <w:rPr>
          <w:rtl/>
          <w:lang w:bidi="ar-SA"/>
        </w:rPr>
        <w:t>معمولاً شامل موارد زیر است</w:t>
      </w:r>
      <w:r w:rsidRPr="004A40F5">
        <w:t>:</w:t>
      </w:r>
    </w:p>
    <w:p w14:paraId="2D6590A6" w14:textId="77777777" w:rsidR="004A40F5" w:rsidRPr="004A40F5" w:rsidRDefault="004A40F5" w:rsidP="004A40F5">
      <w:pPr>
        <w:numPr>
          <w:ilvl w:val="0"/>
          <w:numId w:val="20"/>
        </w:numPr>
      </w:pPr>
      <w:r w:rsidRPr="004A40F5">
        <w:rPr>
          <w:rtl/>
          <w:lang w:bidi="ar-SA"/>
        </w:rPr>
        <w:t>حذف جداول دیتابیس</w:t>
      </w:r>
    </w:p>
    <w:p w14:paraId="2C6AF624" w14:textId="77777777" w:rsidR="004A40F5" w:rsidRPr="004A40F5" w:rsidRDefault="004A40F5" w:rsidP="004A40F5">
      <w:pPr>
        <w:numPr>
          <w:ilvl w:val="0"/>
          <w:numId w:val="20"/>
        </w:numPr>
      </w:pPr>
      <w:r w:rsidRPr="004A40F5">
        <w:rPr>
          <w:rtl/>
          <w:lang w:bidi="ar-SA"/>
        </w:rPr>
        <w:t>حذف تنظیمات</w:t>
      </w:r>
    </w:p>
    <w:p w14:paraId="1E7181A5" w14:textId="77777777" w:rsidR="004A40F5" w:rsidRPr="004A40F5" w:rsidRDefault="004A40F5" w:rsidP="004A40F5">
      <w:pPr>
        <w:numPr>
          <w:ilvl w:val="0"/>
          <w:numId w:val="20"/>
        </w:numPr>
      </w:pPr>
      <w:r w:rsidRPr="004A40F5">
        <w:rPr>
          <w:rtl/>
          <w:lang w:bidi="ar-SA"/>
        </w:rPr>
        <w:t>حذف گزینه‌ها</w:t>
      </w:r>
      <w:r w:rsidRPr="004A40F5">
        <w:t xml:space="preserve"> (options)</w:t>
      </w:r>
    </w:p>
    <w:p w14:paraId="0387641F" w14:textId="77777777" w:rsidR="004A40F5" w:rsidRPr="004A40F5" w:rsidRDefault="004A40F5" w:rsidP="004A40F5">
      <w:pPr>
        <w:numPr>
          <w:ilvl w:val="0"/>
          <w:numId w:val="20"/>
        </w:numPr>
      </w:pPr>
      <w:r w:rsidRPr="004A40F5">
        <w:rPr>
          <w:rtl/>
          <w:lang w:bidi="ar-SA"/>
        </w:rPr>
        <w:t>حذف متاها</w:t>
      </w:r>
    </w:p>
    <w:p w14:paraId="7C18B02E" w14:textId="77777777" w:rsidR="004A40F5" w:rsidRPr="004A40F5" w:rsidRDefault="004A40F5" w:rsidP="004A40F5">
      <w:r w:rsidRPr="004A40F5">
        <w:rPr>
          <w:rtl/>
          <w:lang w:bidi="ar-SA"/>
        </w:rPr>
        <w:t xml:space="preserve">کدی که شما گذاشته‌اید، دقیقاً وظیفه‌اش حذف </w:t>
      </w:r>
      <w:r w:rsidRPr="004A40F5">
        <w:rPr>
          <w:bCs/>
          <w:rtl/>
          <w:lang w:bidi="ar-SA"/>
        </w:rPr>
        <w:t>جداول دیتابیس پلاگین</w:t>
      </w:r>
      <w:r w:rsidRPr="004A40F5">
        <w:rPr>
          <w:rtl/>
          <w:lang w:bidi="ar-SA"/>
        </w:rPr>
        <w:t xml:space="preserve"> است</w:t>
      </w:r>
      <w:r w:rsidRPr="004A40F5">
        <w:t>.</w:t>
      </w:r>
    </w:p>
    <w:p w14:paraId="5A2BDA62" w14:textId="77777777" w:rsidR="004A40F5" w:rsidRPr="004A40F5" w:rsidRDefault="004A40F5" w:rsidP="004A40F5">
      <w:r w:rsidRPr="004A40F5">
        <w:pict w14:anchorId="3AAE1915">
          <v:rect id="_x0000_i1536" style="width:0;height:1.5pt" o:hralign="center" o:hrstd="t" o:hr="t" fillcolor="#a0a0a0" stroked="f"/>
        </w:pict>
      </w:r>
    </w:p>
    <w:p w14:paraId="5F65BD3D" w14:textId="77777777" w:rsidR="004A40F5" w:rsidRPr="004A40F5" w:rsidRDefault="004A40F5" w:rsidP="004A40F5">
      <w:pPr>
        <w:rPr>
          <w:bCs/>
        </w:rPr>
      </w:pPr>
      <w:r w:rsidRPr="004A40F5">
        <w:rPr>
          <w:rFonts w:ascii="Segoe UI Emoji" w:hAnsi="Segoe UI Emoji" w:cs="Segoe UI Emoji"/>
          <w:bCs/>
        </w:rPr>
        <w:t>🔍</w:t>
      </w:r>
      <w:r w:rsidRPr="004A40F5">
        <w:rPr>
          <w:bCs/>
        </w:rPr>
        <w:t xml:space="preserve"> </w:t>
      </w:r>
      <w:r w:rsidRPr="004A40F5">
        <w:rPr>
          <w:bCs/>
          <w:rtl/>
          <w:lang w:bidi="ar-SA"/>
        </w:rPr>
        <w:t>توضیح خط به خط</w:t>
      </w:r>
    </w:p>
    <w:p w14:paraId="5D19AC9E" w14:textId="77777777" w:rsidR="004A40F5" w:rsidRPr="004A40F5" w:rsidRDefault="004A40F5" w:rsidP="004A40F5">
      <w:r w:rsidRPr="004A40F5">
        <w:rPr>
          <w:rtl/>
          <w:lang w:bidi="ar-SA"/>
        </w:rPr>
        <w:t>کامل توضیح می‌دهم</w:t>
      </w:r>
      <w:r w:rsidRPr="004A40F5">
        <w:t>:</w:t>
      </w:r>
    </w:p>
    <w:p w14:paraId="3D0012F9" w14:textId="77777777" w:rsidR="004A40F5" w:rsidRPr="004A40F5" w:rsidRDefault="004A40F5" w:rsidP="004A40F5">
      <w:r w:rsidRPr="004A40F5">
        <w:pict w14:anchorId="44050196">
          <v:rect id="_x0000_i1537" style="width:0;height:1.5pt" o:hralign="center" o:hrstd="t" o:hr="t" fillcolor="#a0a0a0" stroked="f"/>
        </w:pict>
      </w:r>
    </w:p>
    <w:p w14:paraId="46E4B1AC" w14:textId="77777777" w:rsidR="004A40F5" w:rsidRDefault="004A40F5" w:rsidP="004A40F5">
      <w:pPr>
        <w:rPr>
          <w:bCs/>
          <w:rtl/>
          <w:lang w:bidi="ar-SA"/>
        </w:rPr>
      </w:pPr>
      <w:r w:rsidRPr="004A40F5">
        <w:rPr>
          <w:bCs/>
        </w:rPr>
        <w:t>1️</w:t>
      </w:r>
      <w:r w:rsidRPr="004A40F5">
        <w:rPr>
          <w:rFonts w:ascii="Segoe UI Symbol" w:hAnsi="Segoe UI Symbol" w:cs="Segoe UI Symbol"/>
          <w:bCs/>
        </w:rPr>
        <w:t>⃣</w:t>
      </w:r>
      <w:r w:rsidRPr="004A40F5">
        <w:rPr>
          <w:bCs/>
        </w:rPr>
        <w:t xml:space="preserve"> </w:t>
      </w:r>
      <w:r w:rsidRPr="004A40F5">
        <w:rPr>
          <w:bCs/>
          <w:rtl/>
          <w:lang w:bidi="ar-SA"/>
        </w:rPr>
        <w:t>جلوگیری از اجرای مستقیم فایل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40F5" w14:paraId="67FB9ECE" w14:textId="77777777" w:rsidTr="004A40F5">
        <w:tc>
          <w:tcPr>
            <w:tcW w:w="9350" w:type="dxa"/>
          </w:tcPr>
          <w:p w14:paraId="40D1F5F5" w14:textId="77777777" w:rsidR="004A40F5" w:rsidRPr="004A40F5" w:rsidRDefault="004A40F5" w:rsidP="004A40F5">
            <w:pPr>
              <w:pStyle w:val="code"/>
            </w:pPr>
            <w:r w:rsidRPr="004A40F5">
              <w:lastRenderedPageBreak/>
              <w:t>if ( ! defined( 'WP_UNINSTALL_PLUGIN' ) ) {</w:t>
            </w:r>
          </w:p>
          <w:p w14:paraId="51D59F8E" w14:textId="77777777" w:rsidR="004A40F5" w:rsidRPr="004A40F5" w:rsidRDefault="004A40F5" w:rsidP="004A40F5">
            <w:pPr>
              <w:pStyle w:val="code"/>
            </w:pPr>
            <w:r w:rsidRPr="004A40F5">
              <w:t xml:space="preserve">    exit;</w:t>
            </w:r>
          </w:p>
          <w:p w14:paraId="3B7DE65F" w14:textId="0B56E57A" w:rsidR="004A40F5" w:rsidRDefault="004A40F5" w:rsidP="004A40F5">
            <w:pPr>
              <w:pStyle w:val="code"/>
            </w:pPr>
            <w:r w:rsidRPr="004A40F5">
              <w:t>}</w:t>
            </w:r>
          </w:p>
        </w:tc>
      </w:tr>
    </w:tbl>
    <w:p w14:paraId="1D99963D" w14:textId="77777777" w:rsidR="004A40F5" w:rsidRPr="004A40F5" w:rsidRDefault="004A40F5" w:rsidP="004A40F5">
      <w:pPr>
        <w:bidi w:val="0"/>
        <w:rPr>
          <w:bCs/>
        </w:rPr>
      </w:pPr>
    </w:p>
    <w:p w14:paraId="6D18A2D4" w14:textId="77777777" w:rsidR="004A40F5" w:rsidRPr="004A40F5" w:rsidRDefault="004A40F5" w:rsidP="004A40F5">
      <w:pPr>
        <w:rPr>
          <w:bCs/>
        </w:rPr>
      </w:pPr>
      <w:r w:rsidRPr="004A40F5">
        <w:rPr>
          <w:bCs/>
          <w:rtl/>
          <w:lang w:bidi="ar-SA"/>
        </w:rPr>
        <w:t>چرا این مهم است؟</w:t>
      </w:r>
    </w:p>
    <w:p w14:paraId="652B89A3" w14:textId="77777777" w:rsidR="004A40F5" w:rsidRDefault="004A40F5" w:rsidP="004A40F5">
      <w:pPr>
        <w:rPr>
          <w:rtl/>
        </w:rPr>
      </w:pPr>
      <w:r w:rsidRPr="004A40F5">
        <w:rPr>
          <w:rtl/>
          <w:lang w:bidi="ar-SA"/>
        </w:rPr>
        <w:t>اگر این خط نباشد، هر کسی می‌تواند با نوشتن آدرس</w:t>
      </w:r>
      <w:r w:rsidRPr="004A40F5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40F5" w14:paraId="5970E2CA" w14:textId="77777777" w:rsidTr="004A40F5">
        <w:tc>
          <w:tcPr>
            <w:tcW w:w="9350" w:type="dxa"/>
          </w:tcPr>
          <w:p w14:paraId="5C4836F3" w14:textId="351A2AC6" w:rsidR="004A40F5" w:rsidRDefault="004A40F5" w:rsidP="004A40F5">
            <w:pPr>
              <w:pStyle w:val="code"/>
            </w:pPr>
            <w:r w:rsidRPr="004A40F5">
              <w:t>http://example.com/wp-content/plugins/your-plugin/uninstall.php</w:t>
            </w:r>
          </w:p>
        </w:tc>
      </w:tr>
    </w:tbl>
    <w:p w14:paraId="2E0CD7C0" w14:textId="77777777" w:rsidR="004A40F5" w:rsidRPr="004A40F5" w:rsidRDefault="004A40F5" w:rsidP="004A40F5">
      <w:pPr>
        <w:bidi w:val="0"/>
      </w:pPr>
    </w:p>
    <w:p w14:paraId="4D34A734" w14:textId="77777777" w:rsidR="004A40F5" w:rsidRPr="004A40F5" w:rsidRDefault="004A40F5" w:rsidP="004A40F5">
      <w:r w:rsidRPr="004A40F5">
        <w:rPr>
          <w:rtl/>
          <w:lang w:bidi="ar-SA"/>
        </w:rPr>
        <w:t>جداول را حذف کند</w:t>
      </w:r>
      <w:r w:rsidRPr="004A40F5">
        <w:t>!</w:t>
      </w:r>
    </w:p>
    <w:p w14:paraId="77FF472F" w14:textId="77777777" w:rsidR="004A40F5" w:rsidRPr="004A40F5" w:rsidRDefault="004A40F5" w:rsidP="004A40F5">
      <w:r w:rsidRPr="004A40F5">
        <w:rPr>
          <w:rtl/>
          <w:lang w:bidi="ar-SA"/>
        </w:rPr>
        <w:t xml:space="preserve">این خط باعث می‌شود </w:t>
      </w:r>
      <w:r w:rsidRPr="004A40F5">
        <w:rPr>
          <w:bCs/>
          <w:rtl/>
          <w:lang w:bidi="ar-SA"/>
        </w:rPr>
        <w:t>فقط وقتی وردپرس به صورت رسمی</w:t>
      </w:r>
      <w:r w:rsidRPr="004A40F5">
        <w:rPr>
          <w:bCs/>
        </w:rPr>
        <w:t xml:space="preserve"> uninstall </w:t>
      </w:r>
      <w:r w:rsidRPr="004A40F5">
        <w:rPr>
          <w:bCs/>
          <w:rtl/>
          <w:lang w:bidi="ar-SA"/>
        </w:rPr>
        <w:t>را اجرا می‌کند</w:t>
      </w:r>
      <w:r w:rsidRPr="004A40F5">
        <w:rPr>
          <w:rtl/>
          <w:lang w:bidi="ar-SA"/>
        </w:rPr>
        <w:t xml:space="preserve"> فایل اجرا شود</w:t>
      </w:r>
      <w:r w:rsidRPr="004A40F5">
        <w:t>.</w:t>
      </w:r>
    </w:p>
    <w:p w14:paraId="175AD95A" w14:textId="77777777" w:rsidR="004A40F5" w:rsidRPr="004A40F5" w:rsidRDefault="004A40F5" w:rsidP="004A40F5">
      <w:r w:rsidRPr="004A40F5">
        <w:pict w14:anchorId="0F1AB1DC">
          <v:rect id="_x0000_i1538" style="width:0;height:1.5pt" o:hralign="center" o:hrstd="t" o:hr="t" fillcolor="#a0a0a0" stroked="f"/>
        </w:pict>
      </w:r>
    </w:p>
    <w:p w14:paraId="13510E2A" w14:textId="77777777" w:rsidR="004A40F5" w:rsidRDefault="004A40F5" w:rsidP="004A40F5">
      <w:pPr>
        <w:rPr>
          <w:bCs/>
          <w:rtl/>
          <w:lang w:bidi="ar-SA"/>
        </w:rPr>
      </w:pPr>
      <w:r w:rsidRPr="004A40F5">
        <w:rPr>
          <w:bCs/>
        </w:rPr>
        <w:t>2️</w:t>
      </w:r>
      <w:r w:rsidRPr="004A40F5">
        <w:rPr>
          <w:rFonts w:ascii="Segoe UI Symbol" w:hAnsi="Segoe UI Symbol" w:cs="Segoe UI Symbol"/>
          <w:bCs/>
        </w:rPr>
        <w:t>⃣</w:t>
      </w:r>
      <w:r w:rsidRPr="004A40F5">
        <w:rPr>
          <w:bCs/>
        </w:rPr>
        <w:t xml:space="preserve"> </w:t>
      </w:r>
      <w:r w:rsidRPr="004A40F5">
        <w:rPr>
          <w:bCs/>
          <w:rtl/>
          <w:lang w:bidi="ar-SA"/>
        </w:rPr>
        <w:t>گرفتن شیء دیتابیس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40F5" w14:paraId="2FBC551A" w14:textId="77777777" w:rsidTr="004A40F5">
        <w:tc>
          <w:tcPr>
            <w:tcW w:w="9350" w:type="dxa"/>
          </w:tcPr>
          <w:p w14:paraId="54432A58" w14:textId="580E059E" w:rsidR="004A40F5" w:rsidRDefault="004A40F5" w:rsidP="004A40F5">
            <w:pPr>
              <w:pStyle w:val="code"/>
            </w:pPr>
            <w:r w:rsidRPr="004A40F5">
              <w:t>global $wpdb;</w:t>
            </w:r>
          </w:p>
        </w:tc>
      </w:tr>
    </w:tbl>
    <w:p w14:paraId="3E7530A8" w14:textId="77777777" w:rsidR="004A40F5" w:rsidRPr="004A40F5" w:rsidRDefault="004A40F5" w:rsidP="004A40F5">
      <w:pPr>
        <w:bidi w:val="0"/>
        <w:rPr>
          <w:bCs/>
        </w:rPr>
      </w:pPr>
    </w:p>
    <w:p w14:paraId="3A18BB4D" w14:textId="77777777" w:rsidR="004A40F5" w:rsidRPr="004A40F5" w:rsidRDefault="004A40F5" w:rsidP="004A40F5">
      <w:r w:rsidRPr="004A40F5">
        <w:rPr>
          <w:rtl/>
          <w:lang w:bidi="ar-SA"/>
        </w:rPr>
        <w:t>برای اجرای کوئری لازم است</w:t>
      </w:r>
      <w:r w:rsidRPr="004A40F5">
        <w:t>.</w:t>
      </w:r>
    </w:p>
    <w:p w14:paraId="61D64DCA" w14:textId="77777777" w:rsidR="004A40F5" w:rsidRPr="004A40F5" w:rsidRDefault="004A40F5" w:rsidP="004A40F5">
      <w:r w:rsidRPr="004A40F5">
        <w:pict w14:anchorId="0E25FAA6">
          <v:rect id="_x0000_i1539" style="width:0;height:1.5pt" o:hralign="center" o:hrstd="t" o:hr="t" fillcolor="#a0a0a0" stroked="f"/>
        </w:pict>
      </w:r>
    </w:p>
    <w:p w14:paraId="75732FE5" w14:textId="77777777" w:rsidR="004A40F5" w:rsidRDefault="004A40F5" w:rsidP="004A40F5">
      <w:pPr>
        <w:rPr>
          <w:bCs/>
          <w:rtl/>
          <w:lang w:bidi="ar-SA"/>
        </w:rPr>
      </w:pPr>
      <w:r w:rsidRPr="004A40F5">
        <w:rPr>
          <w:bCs/>
        </w:rPr>
        <w:t>3️</w:t>
      </w:r>
      <w:r w:rsidRPr="004A40F5">
        <w:rPr>
          <w:rFonts w:ascii="Segoe UI Symbol" w:hAnsi="Segoe UI Symbol" w:cs="Segoe UI Symbol"/>
          <w:bCs/>
        </w:rPr>
        <w:t>⃣</w:t>
      </w:r>
      <w:r w:rsidRPr="004A40F5">
        <w:rPr>
          <w:bCs/>
        </w:rPr>
        <w:t xml:space="preserve"> </w:t>
      </w:r>
      <w:r w:rsidRPr="004A40F5">
        <w:rPr>
          <w:bCs/>
          <w:rtl/>
          <w:lang w:bidi="ar-SA"/>
        </w:rPr>
        <w:t>حذف جداول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40F5" w14:paraId="20A9FD34" w14:textId="77777777" w:rsidTr="004A40F5">
        <w:tc>
          <w:tcPr>
            <w:tcW w:w="9350" w:type="dxa"/>
          </w:tcPr>
          <w:p w14:paraId="4CA91599" w14:textId="77777777" w:rsidR="004A40F5" w:rsidRPr="004A40F5" w:rsidRDefault="004A40F5" w:rsidP="004A40F5">
            <w:pPr>
              <w:pStyle w:val="code"/>
            </w:pPr>
            <w:r w:rsidRPr="004A40F5">
              <w:t>$wpdb-&gt;query("DROP TABLE IF EXISTS " . $wpdb-&gt;prefix . "wdc_schedules");</w:t>
            </w:r>
          </w:p>
          <w:p w14:paraId="01EDF3AE" w14:textId="0DAE6D98" w:rsidR="004A40F5" w:rsidRDefault="004A40F5" w:rsidP="004A40F5">
            <w:pPr>
              <w:pStyle w:val="code"/>
            </w:pPr>
            <w:r w:rsidRPr="004A40F5">
              <w:t>$wpdb-&gt;query("DROP TABLE IF EXISTS " . $wpdb-&gt;prefix . "wdc_appointments");</w:t>
            </w:r>
          </w:p>
        </w:tc>
      </w:tr>
    </w:tbl>
    <w:p w14:paraId="418CFC87" w14:textId="77777777" w:rsidR="004A40F5" w:rsidRPr="004A40F5" w:rsidRDefault="004A40F5" w:rsidP="004A40F5">
      <w:pPr>
        <w:rPr>
          <w:bCs/>
        </w:rPr>
      </w:pPr>
      <w:r w:rsidRPr="004A40F5">
        <w:rPr>
          <w:bCs/>
          <w:rtl/>
          <w:lang w:bidi="ar-SA"/>
        </w:rPr>
        <w:t>معنی</w:t>
      </w:r>
      <w:r w:rsidRPr="004A40F5">
        <w:rPr>
          <w:bCs/>
        </w:rPr>
        <w:t>:</w:t>
      </w:r>
    </w:p>
    <w:p w14:paraId="58C0B09E" w14:textId="77777777" w:rsidR="004A40F5" w:rsidRPr="004A40F5" w:rsidRDefault="004A40F5" w:rsidP="004A40F5">
      <w:pPr>
        <w:numPr>
          <w:ilvl w:val="0"/>
          <w:numId w:val="21"/>
        </w:numPr>
      </w:pPr>
      <w:r w:rsidRPr="004A40F5">
        <w:rPr>
          <w:rtl/>
          <w:lang w:bidi="ar-SA"/>
        </w:rPr>
        <w:t xml:space="preserve">اگر جدول وجود داشته باشد </w:t>
      </w:r>
      <w:r w:rsidRPr="004A40F5">
        <w:rPr>
          <w:rFonts w:cs="Times New Roman" w:hint="cs"/>
          <w:rtl/>
          <w:lang w:bidi="ar-SA"/>
        </w:rPr>
        <w:t>→</w:t>
      </w:r>
      <w:r w:rsidRPr="004A40F5">
        <w:rPr>
          <w:rtl/>
          <w:lang w:bidi="ar-SA"/>
        </w:rPr>
        <w:t xml:space="preserve"> </w:t>
      </w:r>
      <w:r w:rsidRPr="004A40F5">
        <w:rPr>
          <w:rFonts w:ascii="IRANSansWeb(FaNum) Light" w:hAnsi="IRANSansWeb(FaNum) Light" w:hint="cs"/>
          <w:rtl/>
          <w:lang w:bidi="ar-SA"/>
        </w:rPr>
        <w:t>حذفش</w:t>
      </w:r>
      <w:r w:rsidRPr="004A40F5">
        <w:rPr>
          <w:rtl/>
          <w:lang w:bidi="ar-SA"/>
        </w:rPr>
        <w:t xml:space="preserve"> </w:t>
      </w:r>
      <w:r w:rsidRPr="004A40F5">
        <w:rPr>
          <w:rFonts w:ascii="IRANSansWeb(FaNum) Light" w:hAnsi="IRANSansWeb(FaNum) Light" w:hint="cs"/>
          <w:rtl/>
          <w:lang w:bidi="ar-SA"/>
        </w:rPr>
        <w:t>کن</w:t>
      </w:r>
    </w:p>
    <w:p w14:paraId="7344749D" w14:textId="77777777" w:rsidR="004A40F5" w:rsidRPr="004A40F5" w:rsidRDefault="004A40F5" w:rsidP="004A40F5">
      <w:pPr>
        <w:numPr>
          <w:ilvl w:val="0"/>
          <w:numId w:val="21"/>
        </w:numPr>
      </w:pPr>
      <w:r w:rsidRPr="004A40F5">
        <w:rPr>
          <w:rtl/>
          <w:lang w:bidi="ar-SA"/>
        </w:rPr>
        <w:t xml:space="preserve">اگر وجود نداشته باشد </w:t>
      </w:r>
      <w:r w:rsidRPr="004A40F5">
        <w:rPr>
          <w:rFonts w:cs="Times New Roman" w:hint="cs"/>
          <w:rtl/>
          <w:lang w:bidi="ar-SA"/>
        </w:rPr>
        <w:t>→</w:t>
      </w:r>
      <w:r w:rsidRPr="004A40F5">
        <w:rPr>
          <w:rtl/>
          <w:lang w:bidi="ar-SA"/>
        </w:rPr>
        <w:t xml:space="preserve"> </w:t>
      </w:r>
      <w:r w:rsidRPr="004A40F5">
        <w:rPr>
          <w:rFonts w:ascii="IRANSansWeb(FaNum) Light" w:hAnsi="IRANSansWeb(FaNum) Light" w:hint="cs"/>
          <w:rtl/>
          <w:lang w:bidi="ar-SA"/>
        </w:rPr>
        <w:t>خطایی</w:t>
      </w:r>
      <w:r w:rsidRPr="004A40F5">
        <w:rPr>
          <w:rtl/>
          <w:lang w:bidi="ar-SA"/>
        </w:rPr>
        <w:t xml:space="preserve"> </w:t>
      </w:r>
      <w:r w:rsidRPr="004A40F5">
        <w:rPr>
          <w:rFonts w:ascii="IRANSansWeb(FaNum) Light" w:hAnsi="IRANSansWeb(FaNum) Light" w:hint="cs"/>
          <w:rtl/>
          <w:lang w:bidi="ar-SA"/>
        </w:rPr>
        <w:t>داده</w:t>
      </w:r>
      <w:r w:rsidRPr="004A40F5">
        <w:rPr>
          <w:rtl/>
          <w:lang w:bidi="ar-SA"/>
        </w:rPr>
        <w:t xml:space="preserve"> </w:t>
      </w:r>
      <w:r w:rsidRPr="004A40F5">
        <w:rPr>
          <w:rFonts w:ascii="IRANSansWeb(FaNum) Light" w:hAnsi="IRANSansWeb(FaNum) Light" w:hint="cs"/>
          <w:rtl/>
          <w:lang w:bidi="ar-SA"/>
        </w:rPr>
        <w:t>نشود</w:t>
      </w:r>
    </w:p>
    <w:p w14:paraId="243A955C" w14:textId="77777777" w:rsidR="004A40F5" w:rsidRPr="004A40F5" w:rsidRDefault="004A40F5" w:rsidP="004A40F5">
      <w:r w:rsidRPr="004A40F5">
        <w:rPr>
          <w:rtl/>
          <w:lang w:bidi="ar-SA"/>
        </w:rPr>
        <w:t>این دو جدول در مرحله نصب</w:t>
      </w:r>
      <w:r w:rsidRPr="004A40F5">
        <w:t xml:space="preserve"> (Installer) </w:t>
      </w:r>
      <w:r w:rsidRPr="004A40F5">
        <w:rPr>
          <w:rtl/>
          <w:lang w:bidi="ar-SA"/>
        </w:rPr>
        <w:t>ساخته شده بودند</w:t>
      </w:r>
      <w:r w:rsidRPr="004A40F5">
        <w:t>:</w:t>
      </w:r>
    </w:p>
    <w:p w14:paraId="7680BAAB" w14:textId="77777777" w:rsidR="004A40F5" w:rsidRPr="004A40F5" w:rsidRDefault="004A40F5" w:rsidP="004A40F5">
      <w:pPr>
        <w:numPr>
          <w:ilvl w:val="0"/>
          <w:numId w:val="22"/>
        </w:numPr>
      </w:pPr>
      <w:r w:rsidRPr="004A40F5">
        <w:t>wp_wdc_schedules</w:t>
      </w:r>
    </w:p>
    <w:p w14:paraId="43862091" w14:textId="77777777" w:rsidR="004A40F5" w:rsidRPr="004A40F5" w:rsidRDefault="004A40F5" w:rsidP="004A40F5">
      <w:pPr>
        <w:numPr>
          <w:ilvl w:val="0"/>
          <w:numId w:val="22"/>
        </w:numPr>
      </w:pPr>
      <w:r w:rsidRPr="004A40F5">
        <w:t>wp_wdc_appointments</w:t>
      </w:r>
    </w:p>
    <w:p w14:paraId="0B9C2AA1" w14:textId="77777777" w:rsidR="004A40F5" w:rsidRPr="004A40F5" w:rsidRDefault="004A40F5" w:rsidP="004A40F5">
      <w:r w:rsidRPr="004A40F5">
        <w:rPr>
          <w:rtl/>
          <w:lang w:bidi="ar-SA"/>
        </w:rPr>
        <w:t>پس در</w:t>
      </w:r>
      <w:r w:rsidRPr="004A40F5">
        <w:t xml:space="preserve"> uninstall </w:t>
      </w:r>
      <w:r w:rsidRPr="004A40F5">
        <w:rPr>
          <w:rtl/>
          <w:lang w:bidi="ar-SA"/>
        </w:rPr>
        <w:t>حذف می‌شوند</w:t>
      </w:r>
      <w:r w:rsidRPr="004A40F5">
        <w:t>.</w:t>
      </w:r>
    </w:p>
    <w:p w14:paraId="011C0EB3" w14:textId="77777777" w:rsidR="004A40F5" w:rsidRPr="004A40F5" w:rsidRDefault="004A40F5" w:rsidP="004A40F5">
      <w:r w:rsidRPr="004A40F5">
        <w:pict w14:anchorId="620D6ED8">
          <v:rect id="_x0000_i1540" style="width:0;height:1.5pt" o:hralign="center" o:hrstd="t" o:hr="t" fillcolor="#a0a0a0" stroked="f"/>
        </w:pict>
      </w:r>
    </w:p>
    <w:p w14:paraId="2C6CA2F3" w14:textId="77777777" w:rsidR="004A40F5" w:rsidRPr="004A40F5" w:rsidRDefault="004A40F5" w:rsidP="004A40F5">
      <w:pPr>
        <w:rPr>
          <w:bCs/>
        </w:rPr>
      </w:pPr>
      <w:r w:rsidRPr="004A40F5">
        <w:rPr>
          <w:rFonts w:ascii="Segoe UI Emoji" w:hAnsi="Segoe UI Emoji" w:cs="Segoe UI Emoji"/>
          <w:bCs/>
        </w:rPr>
        <w:lastRenderedPageBreak/>
        <w:t>🧠</w:t>
      </w:r>
      <w:r w:rsidRPr="004A40F5">
        <w:rPr>
          <w:bCs/>
        </w:rPr>
        <w:t xml:space="preserve"> </w:t>
      </w:r>
      <w:r w:rsidRPr="004A40F5">
        <w:rPr>
          <w:bCs/>
          <w:rtl/>
          <w:lang w:bidi="ar-SA"/>
        </w:rPr>
        <w:t>نکات مهم آموزشی</w:t>
      </w:r>
    </w:p>
    <w:p w14:paraId="5EB4076A" w14:textId="77777777" w:rsidR="004A40F5" w:rsidRPr="004A40F5" w:rsidRDefault="004A40F5" w:rsidP="004A40F5">
      <w:pPr>
        <w:rPr>
          <w:bCs/>
        </w:rPr>
      </w:pPr>
      <w:r w:rsidRPr="004A40F5">
        <w:rPr>
          <w:rFonts w:ascii="Segoe UI Symbol" w:hAnsi="Segoe UI Symbol" w:cs="Segoe UI Symbol"/>
          <w:bCs/>
        </w:rPr>
        <w:t>✔</w:t>
      </w:r>
      <w:r w:rsidRPr="004A40F5">
        <w:rPr>
          <w:bCs/>
        </w:rPr>
        <w:t xml:space="preserve"> </w:t>
      </w:r>
      <w:r w:rsidRPr="004A40F5">
        <w:rPr>
          <w:bCs/>
          <w:rtl/>
          <w:lang w:bidi="ar-SA"/>
        </w:rPr>
        <w:t>مشتری پلاگین‌ها معمولاً نمی‌خواهند داده‌ها از بین برود</w:t>
      </w:r>
    </w:p>
    <w:p w14:paraId="3B8D4942" w14:textId="77777777" w:rsidR="004A40F5" w:rsidRPr="004A40F5" w:rsidRDefault="004A40F5" w:rsidP="004A40F5">
      <w:r w:rsidRPr="004A40F5">
        <w:rPr>
          <w:rtl/>
          <w:lang w:bidi="ar-SA"/>
        </w:rPr>
        <w:t>بعضی کاربران انتظار دارند با "حذف افزونه" داده‌ها باقی بماند</w:t>
      </w:r>
      <w:r w:rsidRPr="004A40F5">
        <w:t>.</w:t>
      </w:r>
      <w:r w:rsidRPr="004A40F5">
        <w:br/>
      </w:r>
      <w:r w:rsidRPr="004A40F5">
        <w:rPr>
          <w:rtl/>
          <w:lang w:bidi="ar-SA"/>
        </w:rPr>
        <w:t>برای این شرایط، معمولاً یک گزینه در تنظیمات پلاگین می‌گذاریم</w:t>
      </w:r>
      <w:r w:rsidRPr="004A40F5">
        <w:t>:</w:t>
      </w:r>
    </w:p>
    <w:p w14:paraId="36403FBF" w14:textId="77777777" w:rsidR="004A40F5" w:rsidRPr="004A40F5" w:rsidRDefault="004A40F5" w:rsidP="004A40F5">
      <w:r w:rsidRPr="004A40F5">
        <w:t xml:space="preserve">□ </w:t>
      </w:r>
      <w:r w:rsidRPr="004A40F5">
        <w:rPr>
          <w:rtl/>
          <w:lang w:bidi="ar-SA"/>
        </w:rPr>
        <w:t>حذف اطلاعات هنگام پاک کردن افزونه؟</w:t>
      </w:r>
    </w:p>
    <w:p w14:paraId="59DA42E6" w14:textId="77777777" w:rsidR="004A40F5" w:rsidRPr="004A40F5" w:rsidRDefault="004A40F5" w:rsidP="004A40F5">
      <w:r w:rsidRPr="004A40F5">
        <w:rPr>
          <w:rtl/>
          <w:lang w:bidi="ar-SA"/>
        </w:rPr>
        <w:t>اگر تیک فعال نباشد</w:t>
      </w:r>
      <w:r w:rsidRPr="004A40F5">
        <w:t xml:space="preserve"> → uninstall </w:t>
      </w:r>
      <w:r w:rsidRPr="004A40F5">
        <w:rPr>
          <w:rtl/>
          <w:lang w:bidi="ar-SA"/>
        </w:rPr>
        <w:t>کاری نمی‌کند</w:t>
      </w:r>
      <w:r w:rsidRPr="004A40F5">
        <w:t>.</w:t>
      </w:r>
    </w:p>
    <w:p w14:paraId="25455A75" w14:textId="77777777" w:rsidR="004A40F5" w:rsidRPr="004A40F5" w:rsidRDefault="004A40F5" w:rsidP="004A40F5">
      <w:r w:rsidRPr="004A40F5">
        <w:rPr>
          <w:rtl/>
          <w:lang w:bidi="ar-SA"/>
        </w:rPr>
        <w:t>اگر خواستید، می‌سازم</w:t>
      </w:r>
      <w:r w:rsidRPr="004A40F5">
        <w:t>.</w:t>
      </w:r>
    </w:p>
    <w:p w14:paraId="70ABF95E" w14:textId="77777777" w:rsidR="004A40F5" w:rsidRPr="004A40F5" w:rsidRDefault="004A40F5" w:rsidP="004A40F5">
      <w:r w:rsidRPr="004A40F5">
        <w:pict w14:anchorId="38624BAE">
          <v:rect id="_x0000_i1541" style="width:0;height:1.5pt" o:hralign="center" o:hrstd="t" o:hr="t" fillcolor="#a0a0a0" stroked="f"/>
        </w:pict>
      </w:r>
    </w:p>
    <w:p w14:paraId="108A7433" w14:textId="77777777" w:rsidR="004A40F5" w:rsidRPr="004A40F5" w:rsidRDefault="004A40F5" w:rsidP="004A40F5">
      <w:pPr>
        <w:rPr>
          <w:bCs/>
        </w:rPr>
      </w:pPr>
      <w:r w:rsidRPr="004A40F5">
        <w:rPr>
          <w:rFonts w:ascii="Segoe UI Symbol" w:hAnsi="Segoe UI Symbol" w:cs="Segoe UI Symbol"/>
          <w:bCs/>
        </w:rPr>
        <w:t>✔</w:t>
      </w:r>
      <w:r w:rsidRPr="004A40F5">
        <w:rPr>
          <w:bCs/>
        </w:rPr>
        <w:t xml:space="preserve"> </w:t>
      </w:r>
      <w:r w:rsidRPr="004A40F5">
        <w:rPr>
          <w:bCs/>
          <w:rtl/>
          <w:lang w:bidi="ar-SA"/>
        </w:rPr>
        <w:t>بهتر است</w:t>
      </w:r>
      <w:r w:rsidRPr="004A40F5">
        <w:rPr>
          <w:bCs/>
        </w:rPr>
        <w:t xml:space="preserve"> Option </w:t>
      </w:r>
      <w:r w:rsidRPr="004A40F5">
        <w:rPr>
          <w:bCs/>
          <w:rtl/>
          <w:lang w:bidi="ar-SA"/>
        </w:rPr>
        <w:t>ها نیز حذف شوند</w:t>
      </w:r>
    </w:p>
    <w:p w14:paraId="2A98957B" w14:textId="77777777" w:rsidR="004A40F5" w:rsidRPr="004A40F5" w:rsidRDefault="004A40F5" w:rsidP="004A40F5">
      <w:r w:rsidRPr="004A40F5">
        <w:rPr>
          <w:rtl/>
          <w:lang w:bidi="ar-SA"/>
        </w:rPr>
        <w:t>اگر پلاگین شما</w:t>
      </w:r>
      <w:r w:rsidRPr="004A40F5">
        <w:t xml:space="preserve"> Settings </w:t>
      </w:r>
      <w:r w:rsidRPr="004A40F5">
        <w:rPr>
          <w:rtl/>
          <w:lang w:bidi="ar-SA"/>
        </w:rPr>
        <w:t>دارد، باید اینجا پاک شود</w:t>
      </w:r>
      <w:r w:rsidRPr="004A40F5">
        <w:t>:</w:t>
      </w:r>
    </w:p>
    <w:p w14:paraId="3AAB5811" w14:textId="77777777" w:rsidR="004A40F5" w:rsidRPr="004A40F5" w:rsidRDefault="004A40F5" w:rsidP="004A40F5">
      <w:r w:rsidRPr="004A40F5">
        <w:t>delete_option('wdc_settings');</w:t>
      </w:r>
    </w:p>
    <w:p w14:paraId="5A5E497C" w14:textId="77777777" w:rsidR="004A40F5" w:rsidRPr="004A40F5" w:rsidRDefault="004A40F5" w:rsidP="004A40F5">
      <w:r w:rsidRPr="004A40F5">
        <w:t>delete_option('wdc_version');</w:t>
      </w:r>
    </w:p>
    <w:p w14:paraId="6E35F48F" w14:textId="77777777" w:rsidR="004A40F5" w:rsidRPr="004A40F5" w:rsidRDefault="004A40F5" w:rsidP="004A40F5">
      <w:r w:rsidRPr="004A40F5">
        <w:rPr>
          <w:rtl/>
          <w:lang w:bidi="ar-SA"/>
        </w:rPr>
        <w:t>این پلاگین شما فعلاً</w:t>
      </w:r>
      <w:r w:rsidRPr="004A40F5">
        <w:t xml:space="preserve"> Option </w:t>
      </w:r>
      <w:r w:rsidRPr="004A40F5">
        <w:rPr>
          <w:rtl/>
          <w:lang w:bidi="ar-SA"/>
        </w:rPr>
        <w:t>ندارد، اما می‌توانیم اضافه کنیم</w:t>
      </w:r>
      <w:r w:rsidRPr="004A40F5">
        <w:t>.</w:t>
      </w:r>
    </w:p>
    <w:p w14:paraId="26F3FBFA" w14:textId="77777777" w:rsidR="004A40F5" w:rsidRPr="004A40F5" w:rsidRDefault="004A40F5" w:rsidP="004A40F5">
      <w:r w:rsidRPr="004A40F5">
        <w:pict w14:anchorId="2DFE2BAD">
          <v:rect id="_x0000_i1542" style="width:0;height:1.5pt" o:hralign="center" o:hrstd="t" o:hr="t" fillcolor="#a0a0a0" stroked="f"/>
        </w:pict>
      </w:r>
    </w:p>
    <w:p w14:paraId="79165A31" w14:textId="77777777" w:rsidR="004A40F5" w:rsidRPr="004A40F5" w:rsidRDefault="004A40F5" w:rsidP="004A40F5">
      <w:pPr>
        <w:rPr>
          <w:bCs/>
        </w:rPr>
      </w:pPr>
      <w:r w:rsidRPr="004A40F5">
        <w:rPr>
          <w:rFonts w:ascii="Segoe UI Symbol" w:hAnsi="Segoe UI Symbol" w:cs="Segoe UI Symbol"/>
          <w:bCs/>
        </w:rPr>
        <w:t>✔</w:t>
      </w:r>
      <w:r w:rsidRPr="004A40F5">
        <w:rPr>
          <w:bCs/>
        </w:rPr>
        <w:t xml:space="preserve"> </w:t>
      </w:r>
      <w:r w:rsidRPr="004A40F5">
        <w:rPr>
          <w:bCs/>
          <w:rtl/>
          <w:lang w:bidi="ar-SA"/>
        </w:rPr>
        <w:t>حذف</w:t>
      </w:r>
      <w:r w:rsidRPr="004A40F5">
        <w:rPr>
          <w:bCs/>
        </w:rPr>
        <w:t xml:space="preserve"> user_meta </w:t>
      </w:r>
      <w:r w:rsidRPr="004A40F5">
        <w:rPr>
          <w:bCs/>
          <w:rtl/>
          <w:lang w:bidi="ar-SA"/>
        </w:rPr>
        <w:t>خاص</w:t>
      </w:r>
    </w:p>
    <w:p w14:paraId="698F08BA" w14:textId="77777777" w:rsidR="004A40F5" w:rsidRPr="004A40F5" w:rsidRDefault="004A40F5" w:rsidP="004A40F5">
      <w:r w:rsidRPr="004A40F5">
        <w:rPr>
          <w:rtl/>
          <w:lang w:bidi="ar-SA"/>
        </w:rPr>
        <w:t>اگر پلاگین</w:t>
      </w:r>
      <w:r w:rsidRPr="004A40F5">
        <w:t xml:space="preserve"> meta </w:t>
      </w:r>
      <w:r w:rsidRPr="004A40F5">
        <w:rPr>
          <w:rtl/>
          <w:lang w:bidi="ar-SA"/>
        </w:rPr>
        <w:t>ذخیره کرده باشد</w:t>
      </w:r>
      <w:r w:rsidRPr="004A40F5">
        <w:t>:</w:t>
      </w:r>
    </w:p>
    <w:p w14:paraId="2F4EBC63" w14:textId="77777777" w:rsidR="004A40F5" w:rsidRPr="004A40F5" w:rsidRDefault="004A40F5" w:rsidP="004A40F5">
      <w:r w:rsidRPr="004A40F5">
        <w:t>delete_metadata('user', 0, 'wdc_meta', '', true);</w:t>
      </w:r>
    </w:p>
    <w:p w14:paraId="7A9DDC41" w14:textId="77777777" w:rsidR="004A40F5" w:rsidRPr="004A40F5" w:rsidRDefault="004A40F5" w:rsidP="004A40F5">
      <w:r w:rsidRPr="004A40F5">
        <w:pict w14:anchorId="0ADE610B">
          <v:rect id="_x0000_i1543" style="width:0;height:1.5pt" o:hralign="center" o:hrstd="t" o:hr="t" fillcolor="#a0a0a0" stroked="f"/>
        </w:pict>
      </w:r>
    </w:p>
    <w:p w14:paraId="1517B5F5" w14:textId="77777777" w:rsidR="004A40F5" w:rsidRPr="004A40F5" w:rsidRDefault="004A40F5" w:rsidP="004A40F5">
      <w:pPr>
        <w:rPr>
          <w:bCs/>
        </w:rPr>
      </w:pPr>
      <w:r w:rsidRPr="004A40F5">
        <w:rPr>
          <w:rFonts w:ascii="Segoe UI Emoji" w:hAnsi="Segoe UI Emoji" w:cs="Segoe UI Emoji"/>
          <w:bCs/>
        </w:rPr>
        <w:t>🧱</w:t>
      </w:r>
      <w:r w:rsidRPr="004A40F5">
        <w:rPr>
          <w:bCs/>
        </w:rPr>
        <w:t xml:space="preserve"> </w:t>
      </w:r>
      <w:r w:rsidRPr="004A40F5">
        <w:rPr>
          <w:bCs/>
          <w:rtl/>
          <w:lang w:bidi="ar-SA"/>
        </w:rPr>
        <w:t>نسخه بهبود یافته (آموزشی)</w:t>
      </w:r>
    </w:p>
    <w:p w14:paraId="49AC33B9" w14:textId="77777777" w:rsidR="004A40F5" w:rsidRDefault="004A40F5" w:rsidP="004A40F5">
      <w:pPr>
        <w:rPr>
          <w:rtl/>
        </w:rPr>
      </w:pPr>
      <w:r w:rsidRPr="004A40F5">
        <w:rPr>
          <w:rtl/>
          <w:lang w:bidi="ar-SA"/>
        </w:rPr>
        <w:t>اگر بخواهید حرفه‌ای‌تر باشد</w:t>
      </w:r>
      <w:r w:rsidRPr="004A40F5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40F5" w14:paraId="3813656C" w14:textId="77777777" w:rsidTr="004A40F5">
        <w:tc>
          <w:tcPr>
            <w:tcW w:w="9350" w:type="dxa"/>
          </w:tcPr>
          <w:p w14:paraId="29158136" w14:textId="77777777" w:rsidR="004A40F5" w:rsidRDefault="004A40F5" w:rsidP="004A40F5">
            <w:pPr>
              <w:pStyle w:val="code"/>
            </w:pPr>
            <w:r>
              <w:t>&lt;?php</w:t>
            </w:r>
          </w:p>
          <w:p w14:paraId="390AAAA4" w14:textId="77777777" w:rsidR="004A40F5" w:rsidRDefault="004A40F5" w:rsidP="004A40F5">
            <w:pPr>
              <w:pStyle w:val="code"/>
            </w:pPr>
            <w:r>
              <w:t>if ( ! defined( 'WP_UNINSTALL_PLUGIN' ) ) exit;</w:t>
            </w:r>
          </w:p>
          <w:p w14:paraId="69412DFE" w14:textId="77777777" w:rsidR="004A40F5" w:rsidRDefault="004A40F5" w:rsidP="004A40F5">
            <w:pPr>
              <w:pStyle w:val="code"/>
              <w:rPr>
                <w:rtl/>
              </w:rPr>
            </w:pPr>
          </w:p>
          <w:p w14:paraId="048E5001" w14:textId="77777777" w:rsidR="004A40F5" w:rsidRDefault="004A40F5" w:rsidP="004A40F5">
            <w:pPr>
              <w:pStyle w:val="code"/>
            </w:pPr>
            <w:r>
              <w:t>global $wpdb;</w:t>
            </w:r>
          </w:p>
          <w:p w14:paraId="629FEAF6" w14:textId="77777777" w:rsidR="004A40F5" w:rsidRDefault="004A40F5" w:rsidP="004A40F5">
            <w:pPr>
              <w:pStyle w:val="code"/>
              <w:rPr>
                <w:rtl/>
              </w:rPr>
            </w:pPr>
          </w:p>
          <w:p w14:paraId="2C05CCD7" w14:textId="77777777" w:rsidR="004A40F5" w:rsidRDefault="004A40F5" w:rsidP="004A40F5">
            <w:pPr>
              <w:pStyle w:val="code"/>
            </w:pPr>
            <w:r>
              <w:lastRenderedPageBreak/>
              <w:t>// Remove DB tables</w:t>
            </w:r>
          </w:p>
          <w:p w14:paraId="7590160A" w14:textId="77777777" w:rsidR="004A40F5" w:rsidRDefault="004A40F5" w:rsidP="004A40F5">
            <w:pPr>
              <w:pStyle w:val="code"/>
            </w:pPr>
            <w:r>
              <w:t>$wpdb-&gt;query("DROP TABLE IF EXISTS {$wpdb-&gt;prefix}wdc_schedules");</w:t>
            </w:r>
          </w:p>
          <w:p w14:paraId="33AA77D8" w14:textId="77777777" w:rsidR="004A40F5" w:rsidRDefault="004A40F5" w:rsidP="004A40F5">
            <w:pPr>
              <w:pStyle w:val="code"/>
            </w:pPr>
            <w:r>
              <w:t>$wpdb-&gt;query("DROP TABLE IF EXISTS {$wpdb-&gt;prefix}wdc_appointments");</w:t>
            </w:r>
          </w:p>
          <w:p w14:paraId="2DC456D6" w14:textId="77777777" w:rsidR="004A40F5" w:rsidRDefault="004A40F5" w:rsidP="004A40F5">
            <w:pPr>
              <w:pStyle w:val="code"/>
              <w:rPr>
                <w:rtl/>
              </w:rPr>
            </w:pPr>
          </w:p>
          <w:p w14:paraId="60442083" w14:textId="77777777" w:rsidR="004A40F5" w:rsidRDefault="004A40F5" w:rsidP="004A40F5">
            <w:pPr>
              <w:pStyle w:val="code"/>
            </w:pPr>
            <w:r>
              <w:t>// Remove options</w:t>
            </w:r>
          </w:p>
          <w:p w14:paraId="30A03A73" w14:textId="77777777" w:rsidR="004A40F5" w:rsidRDefault="004A40F5" w:rsidP="004A40F5">
            <w:pPr>
              <w:pStyle w:val="code"/>
            </w:pPr>
            <w:r>
              <w:t>delete_option('wdc_settings');</w:t>
            </w:r>
          </w:p>
          <w:p w14:paraId="0DEF2718" w14:textId="77777777" w:rsidR="004A40F5" w:rsidRDefault="004A40F5" w:rsidP="004A40F5">
            <w:pPr>
              <w:pStyle w:val="code"/>
            </w:pPr>
            <w:r>
              <w:t>delete_option('wdc_version');</w:t>
            </w:r>
          </w:p>
          <w:p w14:paraId="2ABB8AFA" w14:textId="77777777" w:rsidR="004A40F5" w:rsidRDefault="004A40F5" w:rsidP="004A40F5">
            <w:pPr>
              <w:pStyle w:val="code"/>
              <w:rPr>
                <w:rtl/>
              </w:rPr>
            </w:pPr>
          </w:p>
          <w:p w14:paraId="77CF68B1" w14:textId="77777777" w:rsidR="004A40F5" w:rsidRDefault="004A40F5" w:rsidP="004A40F5">
            <w:pPr>
              <w:pStyle w:val="code"/>
            </w:pPr>
            <w:r>
              <w:t>// Remove user meta (if used)</w:t>
            </w:r>
          </w:p>
          <w:p w14:paraId="367816E7" w14:textId="6AF04044" w:rsidR="004A40F5" w:rsidRDefault="004A40F5" w:rsidP="004A40F5">
            <w:pPr>
              <w:pStyle w:val="code"/>
            </w:pPr>
            <w:r>
              <w:t>delete_metadata('user', 0, 'wdc_phone', '', true);</w:t>
            </w:r>
          </w:p>
        </w:tc>
      </w:tr>
    </w:tbl>
    <w:p w14:paraId="5B85AB86" w14:textId="77777777" w:rsidR="004A40F5" w:rsidRPr="004A40F5" w:rsidRDefault="004A40F5" w:rsidP="004A40F5">
      <w:pPr>
        <w:rPr>
          <w:bCs/>
        </w:rPr>
      </w:pPr>
      <w:r w:rsidRPr="004A40F5">
        <w:rPr>
          <w:rFonts w:ascii="Segoe UI Emoji" w:hAnsi="Segoe UI Emoji" w:cs="Segoe UI Emoji"/>
          <w:bCs/>
        </w:rPr>
        <w:lastRenderedPageBreak/>
        <w:t>🎓</w:t>
      </w:r>
      <w:r w:rsidRPr="004A40F5">
        <w:rPr>
          <w:bCs/>
        </w:rPr>
        <w:t xml:space="preserve"> </w:t>
      </w:r>
      <w:r w:rsidRPr="004A40F5">
        <w:rPr>
          <w:bCs/>
          <w:rtl/>
          <w:lang w:bidi="ar-SA"/>
        </w:rPr>
        <w:t>نتیجه‌گیری آموزشی</w:t>
      </w:r>
    </w:p>
    <w:p w14:paraId="321222E0" w14:textId="77777777" w:rsidR="004A40F5" w:rsidRPr="004A40F5" w:rsidRDefault="004A40F5" w:rsidP="004A40F5">
      <w:r w:rsidRPr="004A40F5">
        <w:rPr>
          <w:rtl/>
          <w:lang w:bidi="ar-SA"/>
        </w:rPr>
        <w:t>فایل</w:t>
      </w:r>
      <w:r w:rsidRPr="004A40F5">
        <w:t xml:space="preserve"> uninstall.php </w:t>
      </w:r>
      <w:r w:rsidRPr="004A40F5">
        <w:rPr>
          <w:rtl/>
          <w:lang w:bidi="ar-SA"/>
        </w:rPr>
        <w:t>به شما اجازه می‌دهد پلاگین حرفه‌ای بسازید که</w:t>
      </w:r>
      <w:r w:rsidRPr="004A40F5">
        <w:t>:</w:t>
      </w:r>
    </w:p>
    <w:p w14:paraId="7CD0B421" w14:textId="77777777" w:rsidR="004A40F5" w:rsidRPr="004A40F5" w:rsidRDefault="004A40F5" w:rsidP="004A40F5">
      <w:r w:rsidRPr="004A40F5">
        <w:rPr>
          <w:rFonts w:ascii="Segoe UI Symbol" w:hAnsi="Segoe UI Symbol" w:cs="Segoe UI Symbol"/>
        </w:rPr>
        <w:t>✔</w:t>
      </w:r>
      <w:r w:rsidRPr="004A40F5">
        <w:t xml:space="preserve"> </w:t>
      </w:r>
      <w:r w:rsidRPr="004A40F5">
        <w:rPr>
          <w:rtl/>
          <w:lang w:bidi="ar-SA"/>
        </w:rPr>
        <w:t>دیتابیس را تمیز می‌کند</w:t>
      </w:r>
      <w:r w:rsidRPr="004A40F5">
        <w:br/>
      </w:r>
      <w:r w:rsidRPr="004A40F5">
        <w:rPr>
          <w:rFonts w:ascii="Segoe UI Symbol" w:hAnsi="Segoe UI Symbol" w:cs="Segoe UI Symbol"/>
        </w:rPr>
        <w:t>✔</w:t>
      </w:r>
      <w:r w:rsidRPr="004A40F5">
        <w:t xml:space="preserve"> </w:t>
      </w:r>
      <w:r w:rsidRPr="004A40F5">
        <w:rPr>
          <w:rtl/>
          <w:lang w:bidi="ar-SA"/>
        </w:rPr>
        <w:t>اطلاعات اضافی را حذف می‌کند</w:t>
      </w:r>
      <w:r w:rsidRPr="004A40F5">
        <w:br/>
      </w:r>
      <w:r w:rsidRPr="004A40F5">
        <w:rPr>
          <w:rFonts w:ascii="Segoe UI Symbol" w:hAnsi="Segoe UI Symbol" w:cs="Segoe UI Symbol"/>
        </w:rPr>
        <w:t>✔</w:t>
      </w:r>
      <w:r w:rsidRPr="004A40F5">
        <w:t xml:space="preserve"> </w:t>
      </w:r>
      <w:r w:rsidRPr="004A40F5">
        <w:rPr>
          <w:rtl/>
          <w:lang w:bidi="ar-SA"/>
        </w:rPr>
        <w:t>امنیت کامل دارد</w:t>
      </w:r>
      <w:r w:rsidRPr="004A40F5">
        <w:br/>
      </w:r>
      <w:r w:rsidRPr="004A40F5">
        <w:rPr>
          <w:rFonts w:ascii="Segoe UI Symbol" w:hAnsi="Segoe UI Symbol" w:cs="Segoe UI Symbol"/>
        </w:rPr>
        <w:t>✔</w:t>
      </w:r>
      <w:r w:rsidRPr="004A40F5">
        <w:t xml:space="preserve"> </w:t>
      </w:r>
      <w:r w:rsidRPr="004A40F5">
        <w:rPr>
          <w:rtl/>
          <w:lang w:bidi="ar-SA"/>
        </w:rPr>
        <w:t>فقط وقتی لازم است اجرا می‌شود</w:t>
      </w:r>
    </w:p>
    <w:p w14:paraId="63B46E3A" w14:textId="3D588E49" w:rsidR="004A40F5" w:rsidRDefault="004A40F5" w:rsidP="004A40F5">
      <w:pPr>
        <w:pStyle w:val="Heading1"/>
        <w:jc w:val="left"/>
        <w:rPr>
          <w:rtl/>
        </w:rPr>
      </w:pPr>
      <w:r w:rsidRPr="004A40F5">
        <w:t>public\views\booking-form.php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40F5" w14:paraId="6A234B3D" w14:textId="77777777" w:rsidTr="004A40F5">
        <w:tc>
          <w:tcPr>
            <w:tcW w:w="9350" w:type="dxa"/>
          </w:tcPr>
          <w:p w14:paraId="154B8F4C" w14:textId="77777777" w:rsidR="004A40F5" w:rsidRPr="004A40F5" w:rsidRDefault="004A40F5" w:rsidP="004A40F5">
            <w:pPr>
              <w:pStyle w:val="code"/>
            </w:pPr>
            <w:r w:rsidRPr="004A40F5">
              <w:t>&lt;?php</w:t>
            </w:r>
          </w:p>
          <w:p w14:paraId="0EC5242A" w14:textId="77777777" w:rsidR="004A40F5" w:rsidRPr="004A40F5" w:rsidRDefault="004A40F5" w:rsidP="004A40F5">
            <w:pPr>
              <w:pStyle w:val="code"/>
            </w:pPr>
            <w:r w:rsidRPr="004A40F5">
              <w:t>if ( ! defined( 'ABSPATH' ) ) exit;</w:t>
            </w:r>
          </w:p>
          <w:p w14:paraId="3C0912A9" w14:textId="77777777" w:rsidR="004A40F5" w:rsidRPr="004A40F5" w:rsidRDefault="004A40F5" w:rsidP="004A40F5">
            <w:pPr>
              <w:pStyle w:val="code"/>
            </w:pPr>
            <w:r w:rsidRPr="004A40F5">
              <w:t>$days = WDC_helpers::next_days_with_jalali(30);</w:t>
            </w:r>
          </w:p>
          <w:p w14:paraId="431DA819" w14:textId="77777777" w:rsidR="004A40F5" w:rsidRPr="004A40F5" w:rsidRDefault="004A40F5" w:rsidP="004A40F5">
            <w:pPr>
              <w:pStyle w:val="code"/>
            </w:pPr>
            <w:r w:rsidRPr="004A40F5">
              <w:t>?&gt;</w:t>
            </w:r>
          </w:p>
          <w:p w14:paraId="63C6A497" w14:textId="77777777" w:rsidR="004A40F5" w:rsidRPr="004A40F5" w:rsidRDefault="004A40F5" w:rsidP="004A40F5">
            <w:pPr>
              <w:pStyle w:val="code"/>
            </w:pPr>
            <w:r w:rsidRPr="004A40F5">
              <w:t>&lt;div id="wdc-booking"&gt;</w:t>
            </w:r>
          </w:p>
          <w:p w14:paraId="56A52911" w14:textId="77777777" w:rsidR="004A40F5" w:rsidRPr="004A40F5" w:rsidRDefault="004A40F5" w:rsidP="004A40F5">
            <w:pPr>
              <w:pStyle w:val="code"/>
            </w:pPr>
            <w:r w:rsidRPr="004A40F5">
              <w:t>    &lt;h3&gt;</w:t>
            </w:r>
            <w:r w:rsidRPr="004A40F5">
              <w:rPr>
                <w:rtl/>
                <w:lang w:bidi="ar-SA"/>
              </w:rPr>
              <w:t>رزرو نوبت</w:t>
            </w:r>
            <w:r w:rsidRPr="004A40F5">
              <w:t>&lt;/h3&gt;</w:t>
            </w:r>
          </w:p>
          <w:p w14:paraId="192566D1" w14:textId="77777777" w:rsidR="004A40F5" w:rsidRPr="004A40F5" w:rsidRDefault="004A40F5" w:rsidP="004A40F5">
            <w:pPr>
              <w:pStyle w:val="code"/>
            </w:pPr>
            <w:r w:rsidRPr="004A40F5">
              <w:t>    &lt;p&gt;</w:t>
            </w:r>
            <w:r w:rsidRPr="004A40F5">
              <w:rPr>
                <w:rtl/>
                <w:lang w:bidi="ar-SA"/>
              </w:rPr>
              <w:t>لطفاً یک روز را انتخاب کنید (تاریخ به شمسی نمایش داده شده)</w:t>
            </w:r>
            <w:r w:rsidRPr="004A40F5">
              <w:t>&lt;/p&gt;</w:t>
            </w:r>
          </w:p>
          <w:p w14:paraId="4AE61A25" w14:textId="77777777" w:rsidR="004A40F5" w:rsidRPr="004A40F5" w:rsidRDefault="004A40F5" w:rsidP="004A40F5">
            <w:pPr>
              <w:pStyle w:val="code"/>
            </w:pPr>
            <w:r w:rsidRPr="004A40F5">
              <w:t>    &lt;div id="wdc-days"&gt;</w:t>
            </w:r>
          </w:p>
          <w:p w14:paraId="7885DC73" w14:textId="77777777" w:rsidR="004A40F5" w:rsidRPr="004A40F5" w:rsidRDefault="004A40F5" w:rsidP="004A40F5">
            <w:pPr>
              <w:pStyle w:val="code"/>
            </w:pPr>
            <w:r w:rsidRPr="004A40F5">
              <w:t>        &lt;?php foreach($days as $d): ?&gt;</w:t>
            </w:r>
          </w:p>
          <w:p w14:paraId="42670DE8" w14:textId="77777777" w:rsidR="004A40F5" w:rsidRPr="004A40F5" w:rsidRDefault="004A40F5" w:rsidP="004A40F5">
            <w:pPr>
              <w:pStyle w:val="code"/>
            </w:pPr>
            <w:r w:rsidRPr="004A40F5">
              <w:t>            &lt;button class="wdc-day" data-date="&lt;?php echo esc_attr($d['gregorian']); ?&gt;"&gt;&lt;?php echo esc_html($d['jalali'] . ' - ' . $d['label']); ?&gt;&lt;/button&gt;</w:t>
            </w:r>
          </w:p>
          <w:p w14:paraId="068D46F1" w14:textId="77777777" w:rsidR="004A40F5" w:rsidRPr="004A40F5" w:rsidRDefault="004A40F5" w:rsidP="004A40F5">
            <w:pPr>
              <w:pStyle w:val="code"/>
            </w:pPr>
            <w:r w:rsidRPr="004A40F5">
              <w:t>        &lt;?php endforeach; ?&gt;</w:t>
            </w:r>
          </w:p>
          <w:p w14:paraId="74E72DDD" w14:textId="77777777" w:rsidR="004A40F5" w:rsidRPr="004A40F5" w:rsidRDefault="004A40F5" w:rsidP="004A40F5">
            <w:pPr>
              <w:pStyle w:val="code"/>
            </w:pPr>
            <w:r w:rsidRPr="004A40F5">
              <w:t>    &lt;/div&gt;</w:t>
            </w:r>
          </w:p>
          <w:p w14:paraId="63D77ED4" w14:textId="77777777" w:rsidR="004A40F5" w:rsidRPr="004A40F5" w:rsidRDefault="004A40F5" w:rsidP="004A40F5">
            <w:pPr>
              <w:pStyle w:val="code"/>
            </w:pPr>
            <w:r w:rsidRPr="004A40F5">
              <w:t>    &lt;div id="wdc-times" style="margin-top:16px;"&gt;&lt;/div&gt;</w:t>
            </w:r>
          </w:p>
          <w:p w14:paraId="5D297B7B" w14:textId="77777777" w:rsidR="004A40F5" w:rsidRPr="004A40F5" w:rsidRDefault="004A40F5" w:rsidP="004A40F5">
            <w:pPr>
              <w:pStyle w:val="code"/>
            </w:pPr>
            <w:r w:rsidRPr="004A40F5">
              <w:t>    &lt;form id="wdc-book-form" style="margin-top:12px;display:none;"&gt;</w:t>
            </w:r>
          </w:p>
          <w:p w14:paraId="1B73102D" w14:textId="77777777" w:rsidR="004A40F5" w:rsidRPr="004A40F5" w:rsidRDefault="004A40F5" w:rsidP="004A40F5">
            <w:pPr>
              <w:pStyle w:val="code"/>
            </w:pPr>
            <w:r w:rsidRPr="004A40F5">
              <w:t>        &lt;input type="hidden" name="date" id="wdc_date"&gt;</w:t>
            </w:r>
          </w:p>
          <w:p w14:paraId="284056CE" w14:textId="77777777" w:rsidR="004A40F5" w:rsidRPr="004A40F5" w:rsidRDefault="004A40F5" w:rsidP="004A40F5">
            <w:pPr>
              <w:pStyle w:val="code"/>
            </w:pPr>
            <w:r w:rsidRPr="004A40F5">
              <w:t>        &lt;input type="hidden" name="time" id="wdc_time"&gt;</w:t>
            </w:r>
          </w:p>
          <w:p w14:paraId="474EE91D" w14:textId="77777777" w:rsidR="004A40F5" w:rsidRPr="004A40F5" w:rsidRDefault="004A40F5" w:rsidP="004A40F5">
            <w:pPr>
              <w:pStyle w:val="code"/>
            </w:pPr>
            <w:r w:rsidRPr="004A40F5">
              <w:t>        &lt;p&gt;&lt;label&gt;</w:t>
            </w:r>
            <w:r w:rsidRPr="004A40F5">
              <w:rPr>
                <w:rtl/>
                <w:lang w:bidi="ar-SA"/>
              </w:rPr>
              <w:t>نام و نام خانوادگی</w:t>
            </w:r>
            <w:r w:rsidRPr="004A40F5">
              <w:t>&lt;br&gt;&lt;input type="text" name="name" id="wdc_name" required&gt;&lt;/label&gt;&lt;/p&gt;</w:t>
            </w:r>
          </w:p>
          <w:p w14:paraId="3951D3EE" w14:textId="77777777" w:rsidR="004A40F5" w:rsidRPr="004A40F5" w:rsidRDefault="004A40F5" w:rsidP="004A40F5">
            <w:pPr>
              <w:pStyle w:val="code"/>
            </w:pPr>
            <w:r w:rsidRPr="004A40F5">
              <w:t>        &lt;p&gt;&lt;label&gt;</w:t>
            </w:r>
            <w:r w:rsidRPr="004A40F5">
              <w:rPr>
                <w:rtl/>
                <w:lang w:bidi="ar-SA"/>
              </w:rPr>
              <w:t>موبایل</w:t>
            </w:r>
            <w:r w:rsidRPr="004A40F5">
              <w:t>&lt;br&gt;&lt;input type="text" name="mobile" id="wdc_mobile" required&gt;&lt;/label&gt;&lt;/p&gt;</w:t>
            </w:r>
          </w:p>
          <w:p w14:paraId="133C1580" w14:textId="77777777" w:rsidR="004A40F5" w:rsidRPr="004A40F5" w:rsidRDefault="004A40F5" w:rsidP="004A40F5">
            <w:pPr>
              <w:pStyle w:val="code"/>
            </w:pPr>
            <w:r w:rsidRPr="004A40F5">
              <w:t>        &lt;p&gt;&lt;button type="submit"&gt;</w:t>
            </w:r>
            <w:r w:rsidRPr="004A40F5">
              <w:rPr>
                <w:rtl/>
                <w:lang w:bidi="ar-SA"/>
              </w:rPr>
              <w:t>رزرو</w:t>
            </w:r>
            <w:r w:rsidRPr="004A40F5">
              <w:t>&lt;/button&gt;&lt;/p&gt;</w:t>
            </w:r>
          </w:p>
          <w:p w14:paraId="03118048" w14:textId="77777777" w:rsidR="004A40F5" w:rsidRPr="004A40F5" w:rsidRDefault="004A40F5" w:rsidP="004A40F5">
            <w:pPr>
              <w:pStyle w:val="code"/>
            </w:pPr>
            <w:r w:rsidRPr="004A40F5">
              <w:t>    &lt;/form&gt;</w:t>
            </w:r>
          </w:p>
          <w:p w14:paraId="51730726" w14:textId="77777777" w:rsidR="004A40F5" w:rsidRPr="004A40F5" w:rsidRDefault="004A40F5" w:rsidP="004A40F5">
            <w:pPr>
              <w:pStyle w:val="code"/>
            </w:pPr>
            <w:r w:rsidRPr="004A40F5">
              <w:lastRenderedPageBreak/>
              <w:t>    &lt;div id="wdc-message"&gt;&lt;/div&gt;</w:t>
            </w:r>
          </w:p>
          <w:p w14:paraId="65E054D5" w14:textId="312BB205" w:rsidR="004A40F5" w:rsidRDefault="004A40F5" w:rsidP="004A40F5">
            <w:pPr>
              <w:pStyle w:val="code"/>
              <w:rPr>
                <w:rtl/>
              </w:rPr>
            </w:pPr>
            <w:r w:rsidRPr="004A40F5">
              <w:t>&lt;/div&gt;</w:t>
            </w:r>
          </w:p>
        </w:tc>
      </w:tr>
    </w:tbl>
    <w:p w14:paraId="6E25EE36" w14:textId="02EC4165" w:rsidR="004A40F5" w:rsidRPr="004A40F5" w:rsidRDefault="004A40F5" w:rsidP="004A40F5">
      <w:r w:rsidRPr="004A40F5">
        <w:lastRenderedPageBreak/>
        <w:br/>
      </w:r>
      <w:r w:rsidRPr="004A40F5">
        <w:rPr>
          <w:rtl/>
          <w:lang w:bidi="ar-SA"/>
        </w:rPr>
        <w:t xml:space="preserve">این فایل همان </w:t>
      </w:r>
      <w:r w:rsidRPr="004A40F5">
        <w:rPr>
          <w:bCs/>
        </w:rPr>
        <w:t>booking-form.php</w:t>
      </w:r>
      <w:r w:rsidRPr="004A40F5">
        <w:t xml:space="preserve"> </w:t>
      </w:r>
      <w:r w:rsidRPr="004A40F5">
        <w:rPr>
          <w:rtl/>
          <w:lang w:bidi="ar-SA"/>
        </w:rPr>
        <w:t>است که سمت کاربر</w:t>
      </w:r>
      <w:r w:rsidRPr="004A40F5">
        <w:t xml:space="preserve"> (Frontend) </w:t>
      </w:r>
      <w:r w:rsidRPr="004A40F5">
        <w:rPr>
          <w:rtl/>
          <w:lang w:bidi="ar-SA"/>
        </w:rPr>
        <w:t>فرم رزرو نوبت را نمایش می‌دهد</w:t>
      </w:r>
      <w:r w:rsidRPr="004A40F5">
        <w:t>.</w:t>
      </w:r>
    </w:p>
    <w:p w14:paraId="4030747E" w14:textId="77777777" w:rsidR="004A40F5" w:rsidRPr="004A40F5" w:rsidRDefault="004A40F5" w:rsidP="004A40F5">
      <w:r w:rsidRPr="004A40F5">
        <w:pict w14:anchorId="5F3B3F15">
          <v:rect id="_x0000_i1647" style="width:0;height:1.5pt" o:hralign="center" o:hrstd="t" o:hr="t" fillcolor="#a0a0a0" stroked="f"/>
        </w:pict>
      </w:r>
    </w:p>
    <w:p w14:paraId="1DF1EEC0" w14:textId="77777777" w:rsidR="004A40F5" w:rsidRPr="004A40F5" w:rsidRDefault="004A40F5" w:rsidP="004A40F5">
      <w:pPr>
        <w:rPr>
          <w:bCs/>
        </w:rPr>
      </w:pPr>
      <w:r w:rsidRPr="004A40F5">
        <w:rPr>
          <w:rFonts w:ascii="Segoe UI Emoji" w:hAnsi="Segoe UI Emoji" w:cs="Segoe UI Emoji"/>
          <w:bCs/>
        </w:rPr>
        <w:t>🎯</w:t>
      </w:r>
      <w:r w:rsidRPr="004A40F5">
        <w:rPr>
          <w:bCs/>
        </w:rPr>
        <w:t xml:space="preserve"> </w:t>
      </w:r>
      <w:r w:rsidRPr="004A40F5">
        <w:rPr>
          <w:bCs/>
          <w:rtl/>
          <w:lang w:bidi="ar-SA"/>
        </w:rPr>
        <w:t>هدف این فایل چیست؟</w:t>
      </w:r>
    </w:p>
    <w:p w14:paraId="65610195" w14:textId="77777777" w:rsidR="004A40F5" w:rsidRPr="004A40F5" w:rsidRDefault="004A40F5" w:rsidP="004A40F5">
      <w:r w:rsidRPr="004A40F5">
        <w:rPr>
          <w:rFonts w:ascii="Segoe UI Symbol" w:hAnsi="Segoe UI Symbol" w:cs="Segoe UI Symbol"/>
        </w:rPr>
        <w:t>✔</w:t>
      </w:r>
      <w:r w:rsidRPr="004A40F5">
        <w:t xml:space="preserve"> </w:t>
      </w:r>
      <w:r w:rsidRPr="004A40F5">
        <w:rPr>
          <w:rtl/>
          <w:lang w:bidi="ar-SA"/>
        </w:rPr>
        <w:t>نمایش تقویم ساده (</w:t>
      </w:r>
      <w:r w:rsidRPr="004A40F5">
        <w:rPr>
          <w:rtl/>
        </w:rPr>
        <w:t>۳۰</w:t>
      </w:r>
      <w:r w:rsidRPr="004A40F5">
        <w:rPr>
          <w:rtl/>
          <w:lang w:bidi="ar-SA"/>
        </w:rPr>
        <w:t xml:space="preserve"> روز آینده)</w:t>
      </w:r>
      <w:r w:rsidRPr="004A40F5">
        <w:br/>
      </w:r>
      <w:r w:rsidRPr="004A40F5">
        <w:rPr>
          <w:rFonts w:ascii="Segoe UI Symbol" w:hAnsi="Segoe UI Symbol" w:cs="Segoe UI Symbol"/>
        </w:rPr>
        <w:t>✔</w:t>
      </w:r>
      <w:r w:rsidRPr="004A40F5">
        <w:t xml:space="preserve"> </w:t>
      </w:r>
      <w:r w:rsidRPr="004A40F5">
        <w:rPr>
          <w:rtl/>
          <w:lang w:bidi="ar-SA"/>
        </w:rPr>
        <w:t>نمایش روزها به صورت شمسی (جلالی)</w:t>
      </w:r>
      <w:r w:rsidRPr="004A40F5">
        <w:br/>
      </w:r>
      <w:r w:rsidRPr="004A40F5">
        <w:rPr>
          <w:rFonts w:ascii="Segoe UI Symbol" w:hAnsi="Segoe UI Symbol" w:cs="Segoe UI Symbol"/>
        </w:rPr>
        <w:t>✔</w:t>
      </w:r>
      <w:r w:rsidRPr="004A40F5">
        <w:t xml:space="preserve"> </w:t>
      </w:r>
      <w:r w:rsidRPr="004A40F5">
        <w:rPr>
          <w:rtl/>
          <w:lang w:bidi="ar-SA"/>
        </w:rPr>
        <w:t>واکشی ساعت‌های خالی از طریق</w:t>
      </w:r>
      <w:r w:rsidRPr="004A40F5">
        <w:t xml:space="preserve"> AJAX</w:t>
      </w:r>
      <w:r w:rsidRPr="004A40F5">
        <w:br/>
      </w:r>
      <w:r w:rsidRPr="004A40F5">
        <w:rPr>
          <w:rFonts w:ascii="Segoe UI Symbol" w:hAnsi="Segoe UI Symbol" w:cs="Segoe UI Symbol"/>
        </w:rPr>
        <w:t>✔</w:t>
      </w:r>
      <w:r w:rsidRPr="004A40F5">
        <w:t xml:space="preserve"> </w:t>
      </w:r>
      <w:r w:rsidRPr="004A40F5">
        <w:rPr>
          <w:rtl/>
          <w:lang w:bidi="ar-SA"/>
        </w:rPr>
        <w:t>نمایش فرم رزرو</w:t>
      </w:r>
      <w:r w:rsidRPr="004A40F5">
        <w:br/>
      </w:r>
      <w:r w:rsidRPr="004A40F5">
        <w:rPr>
          <w:rFonts w:ascii="Segoe UI Symbol" w:hAnsi="Segoe UI Symbol" w:cs="Segoe UI Symbol"/>
        </w:rPr>
        <w:t>✔</w:t>
      </w:r>
      <w:r w:rsidRPr="004A40F5">
        <w:t xml:space="preserve"> </w:t>
      </w:r>
      <w:r w:rsidRPr="004A40F5">
        <w:rPr>
          <w:rtl/>
          <w:lang w:bidi="ar-SA"/>
        </w:rPr>
        <w:t>ارسال اطلاعات برای رزرو نوبت</w:t>
      </w:r>
    </w:p>
    <w:p w14:paraId="5586960E" w14:textId="77777777" w:rsidR="004A40F5" w:rsidRPr="004A40F5" w:rsidRDefault="004A40F5" w:rsidP="004A40F5">
      <w:r w:rsidRPr="004A40F5">
        <w:rPr>
          <w:rtl/>
          <w:lang w:bidi="ar-SA"/>
        </w:rPr>
        <w:t>این فایل یک</w:t>
      </w:r>
      <w:r w:rsidRPr="004A40F5">
        <w:t xml:space="preserve"> UI </w:t>
      </w:r>
      <w:r w:rsidRPr="004A40F5">
        <w:rPr>
          <w:rtl/>
          <w:lang w:bidi="ar-SA"/>
        </w:rPr>
        <w:t>مینیمال برای رزرو است</w:t>
      </w:r>
      <w:r w:rsidRPr="004A40F5">
        <w:t>.</w:t>
      </w:r>
    </w:p>
    <w:p w14:paraId="18CDF96A" w14:textId="77777777" w:rsidR="004A40F5" w:rsidRPr="004A40F5" w:rsidRDefault="004A40F5" w:rsidP="004A40F5">
      <w:pPr>
        <w:rPr>
          <w:bCs/>
        </w:rPr>
      </w:pPr>
      <w:r w:rsidRPr="004A40F5">
        <w:rPr>
          <w:rFonts w:ascii="Segoe UI Emoji" w:hAnsi="Segoe UI Emoji" w:cs="Segoe UI Emoji"/>
          <w:bCs/>
        </w:rPr>
        <w:t>🔍</w:t>
      </w:r>
      <w:r w:rsidRPr="004A40F5">
        <w:rPr>
          <w:bCs/>
        </w:rPr>
        <w:t xml:space="preserve"> </w:t>
      </w:r>
      <w:r w:rsidRPr="004A40F5">
        <w:rPr>
          <w:bCs/>
          <w:rtl/>
          <w:lang w:bidi="ar-SA"/>
        </w:rPr>
        <w:t>مرحله به مرحله بررسی کد</w:t>
      </w:r>
    </w:p>
    <w:p w14:paraId="30E61074" w14:textId="3C958201" w:rsidR="004A40F5" w:rsidRPr="004A40F5" w:rsidRDefault="004A40F5" w:rsidP="004A40F5"/>
    <w:p w14:paraId="05120DC8" w14:textId="77777777" w:rsidR="004A40F5" w:rsidRDefault="004A40F5" w:rsidP="004A40F5">
      <w:pPr>
        <w:rPr>
          <w:bCs/>
          <w:lang w:bidi="ar-SA"/>
        </w:rPr>
      </w:pPr>
      <w:r w:rsidRPr="004A40F5">
        <w:rPr>
          <w:bCs/>
        </w:rPr>
        <w:t>1️</w:t>
      </w:r>
      <w:r w:rsidRPr="004A40F5">
        <w:rPr>
          <w:rFonts w:ascii="Segoe UI Symbol" w:hAnsi="Segoe UI Symbol" w:cs="Segoe UI Symbol"/>
          <w:bCs/>
        </w:rPr>
        <w:t>⃣</w:t>
      </w:r>
      <w:r w:rsidRPr="004A40F5">
        <w:rPr>
          <w:bCs/>
        </w:rPr>
        <w:t xml:space="preserve"> </w:t>
      </w:r>
      <w:r w:rsidRPr="004A40F5">
        <w:rPr>
          <w:bCs/>
          <w:rtl/>
          <w:lang w:bidi="ar-SA"/>
        </w:rPr>
        <w:t>جلوگیری از اجرا خارج از وردپرس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A6B" w14:paraId="6CA0DDCF" w14:textId="77777777" w:rsidTr="004B2A6B">
        <w:tc>
          <w:tcPr>
            <w:tcW w:w="9350" w:type="dxa"/>
          </w:tcPr>
          <w:p w14:paraId="6A12C1C7" w14:textId="16DD30AF" w:rsidR="004B2A6B" w:rsidRDefault="004B2A6B" w:rsidP="004B2A6B">
            <w:pPr>
              <w:pStyle w:val="code"/>
            </w:pPr>
            <w:r w:rsidRPr="004B2A6B">
              <w:t>if ( ! defined( 'ABSPATH' ) ) exit;</w:t>
            </w:r>
          </w:p>
        </w:tc>
      </w:tr>
    </w:tbl>
    <w:p w14:paraId="4BBDB5FD" w14:textId="77777777" w:rsidR="004B2A6B" w:rsidRPr="004A40F5" w:rsidRDefault="004B2A6B" w:rsidP="004B2A6B">
      <w:pPr>
        <w:bidi w:val="0"/>
        <w:rPr>
          <w:bCs/>
        </w:rPr>
      </w:pPr>
    </w:p>
    <w:p w14:paraId="51B73153" w14:textId="77777777" w:rsidR="004A40F5" w:rsidRPr="004A40F5" w:rsidRDefault="004A40F5" w:rsidP="004A40F5">
      <w:r w:rsidRPr="004A40F5">
        <w:rPr>
          <w:rtl/>
          <w:lang w:bidi="ar-SA"/>
        </w:rPr>
        <w:t>این خط برای امنیت است</w:t>
      </w:r>
      <w:r w:rsidRPr="004A40F5">
        <w:t>.</w:t>
      </w:r>
      <w:r w:rsidRPr="004A40F5">
        <w:br/>
      </w:r>
      <w:r w:rsidRPr="004A40F5">
        <w:rPr>
          <w:rtl/>
          <w:lang w:bidi="ar-SA"/>
        </w:rPr>
        <w:t>اگر کسی مستقیماً آدرس فایل را در مرورگر بزند، اجرا نمی‌شود</w:t>
      </w:r>
      <w:r w:rsidRPr="004A40F5">
        <w:t>.</w:t>
      </w:r>
    </w:p>
    <w:p w14:paraId="2AD64479" w14:textId="77777777" w:rsidR="004A40F5" w:rsidRDefault="004A40F5" w:rsidP="004A40F5">
      <w:pPr>
        <w:rPr>
          <w:bCs/>
          <w:lang w:bidi="ar-SA"/>
        </w:rPr>
      </w:pPr>
      <w:r w:rsidRPr="004A40F5">
        <w:rPr>
          <w:bCs/>
        </w:rPr>
        <w:t>2️</w:t>
      </w:r>
      <w:r w:rsidRPr="004A40F5">
        <w:rPr>
          <w:rFonts w:ascii="Segoe UI Symbol" w:hAnsi="Segoe UI Symbol" w:cs="Segoe UI Symbol"/>
          <w:bCs/>
        </w:rPr>
        <w:t>⃣</w:t>
      </w:r>
      <w:r w:rsidRPr="004A40F5">
        <w:rPr>
          <w:bCs/>
        </w:rPr>
        <w:t xml:space="preserve"> </w:t>
      </w:r>
      <w:r w:rsidRPr="004A40F5">
        <w:rPr>
          <w:bCs/>
          <w:rtl/>
          <w:lang w:bidi="ar-SA"/>
        </w:rPr>
        <w:t xml:space="preserve">گرفتن </w:t>
      </w:r>
      <w:r w:rsidRPr="004A40F5">
        <w:rPr>
          <w:bCs/>
          <w:rtl/>
        </w:rPr>
        <w:t>۳۰</w:t>
      </w:r>
      <w:r w:rsidRPr="004A40F5">
        <w:rPr>
          <w:bCs/>
          <w:rtl/>
          <w:lang w:bidi="ar-SA"/>
        </w:rPr>
        <w:t xml:space="preserve"> روز آینده با تاریخ شمسی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A6B" w14:paraId="2BF24B00" w14:textId="77777777" w:rsidTr="004B2A6B">
        <w:tc>
          <w:tcPr>
            <w:tcW w:w="9350" w:type="dxa"/>
          </w:tcPr>
          <w:p w14:paraId="7758FD17" w14:textId="2732D9AE" w:rsidR="004B2A6B" w:rsidRDefault="004B2A6B" w:rsidP="004B2A6B">
            <w:pPr>
              <w:pStyle w:val="code"/>
            </w:pPr>
            <w:r w:rsidRPr="004B2A6B">
              <w:t>$days = WDC_helpers::next_days_with_jalali(30);</w:t>
            </w:r>
          </w:p>
        </w:tc>
      </w:tr>
    </w:tbl>
    <w:p w14:paraId="403B4556" w14:textId="77777777" w:rsidR="004B2A6B" w:rsidRPr="004A40F5" w:rsidRDefault="004B2A6B" w:rsidP="004B2A6B">
      <w:pPr>
        <w:bidi w:val="0"/>
        <w:rPr>
          <w:bCs/>
        </w:rPr>
      </w:pPr>
    </w:p>
    <w:p w14:paraId="1BAE0756" w14:textId="77777777" w:rsidR="004A40F5" w:rsidRPr="004A40F5" w:rsidRDefault="004A40F5" w:rsidP="004A40F5">
      <w:r w:rsidRPr="004A40F5">
        <w:rPr>
          <w:rtl/>
          <w:lang w:bidi="ar-SA"/>
        </w:rPr>
        <w:t>این تابع</w:t>
      </w:r>
      <w:r w:rsidRPr="004A40F5">
        <w:t>:</w:t>
      </w:r>
    </w:p>
    <w:p w14:paraId="7E5C3E30" w14:textId="77777777" w:rsidR="004A40F5" w:rsidRPr="004A40F5" w:rsidRDefault="004A40F5" w:rsidP="004A40F5">
      <w:pPr>
        <w:numPr>
          <w:ilvl w:val="0"/>
          <w:numId w:val="23"/>
        </w:numPr>
      </w:pPr>
      <w:r w:rsidRPr="004A40F5">
        <w:rPr>
          <w:rtl/>
          <w:lang w:bidi="ar-SA"/>
        </w:rPr>
        <w:t>تاریخ میلادی 30 روز آینده را تولید می‌کند</w:t>
      </w:r>
    </w:p>
    <w:p w14:paraId="33CAB05F" w14:textId="77777777" w:rsidR="004A40F5" w:rsidRPr="004A40F5" w:rsidRDefault="004A40F5" w:rsidP="004A40F5">
      <w:pPr>
        <w:numPr>
          <w:ilvl w:val="0"/>
          <w:numId w:val="23"/>
        </w:numPr>
      </w:pPr>
      <w:r w:rsidRPr="004A40F5">
        <w:rPr>
          <w:rtl/>
          <w:lang w:bidi="ar-SA"/>
        </w:rPr>
        <w:t>تاریخ هر روز را به شمسی تبدیل می‌کند</w:t>
      </w:r>
    </w:p>
    <w:p w14:paraId="01DD0CF3" w14:textId="77777777" w:rsidR="004A40F5" w:rsidRPr="004A40F5" w:rsidRDefault="004A40F5" w:rsidP="004A40F5">
      <w:pPr>
        <w:numPr>
          <w:ilvl w:val="0"/>
          <w:numId w:val="23"/>
        </w:numPr>
      </w:pPr>
      <w:r w:rsidRPr="004A40F5">
        <w:rPr>
          <w:rtl/>
          <w:lang w:bidi="ar-SA"/>
        </w:rPr>
        <w:t>برچسب روز هفته را می‌سازد (شنبه، یکشنبه، …)</w:t>
      </w:r>
    </w:p>
    <w:p w14:paraId="184670FD" w14:textId="77777777" w:rsidR="004A40F5" w:rsidRDefault="004A40F5" w:rsidP="004A40F5">
      <w:r w:rsidRPr="004A40F5">
        <w:rPr>
          <w:rtl/>
          <w:lang w:bidi="ar-SA"/>
        </w:rPr>
        <w:lastRenderedPageBreak/>
        <w:t>و خروجی در قالب آرایه مانند زیر است</w:t>
      </w:r>
      <w:r w:rsidRPr="004A40F5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A6B" w14:paraId="72E6EE4E" w14:textId="77777777" w:rsidTr="004B2A6B">
        <w:tc>
          <w:tcPr>
            <w:tcW w:w="9350" w:type="dxa"/>
          </w:tcPr>
          <w:p w14:paraId="304894E6" w14:textId="77777777" w:rsidR="00AD5098" w:rsidRDefault="00AD5098" w:rsidP="00AD5098">
            <w:pPr>
              <w:pStyle w:val="code"/>
              <w:rPr>
                <w:rtl/>
              </w:rPr>
            </w:pPr>
            <w:r>
              <w:t>[</w:t>
            </w:r>
          </w:p>
          <w:p w14:paraId="6B850EF3" w14:textId="77777777" w:rsidR="00AD5098" w:rsidRDefault="00AD5098" w:rsidP="00AD5098">
            <w:pPr>
              <w:pStyle w:val="code"/>
              <w:rPr>
                <w:rtl/>
              </w:rPr>
            </w:pPr>
            <w:r>
              <w:t xml:space="preserve">  [</w:t>
            </w:r>
          </w:p>
          <w:p w14:paraId="6A9B607C" w14:textId="77777777" w:rsidR="00AD5098" w:rsidRDefault="00AD5098" w:rsidP="00AD5098">
            <w:pPr>
              <w:pStyle w:val="code"/>
            </w:pPr>
            <w:r>
              <w:t xml:space="preserve">    'gregorian' =&gt; '2025-01-15',</w:t>
            </w:r>
          </w:p>
          <w:p w14:paraId="65D15793" w14:textId="77777777" w:rsidR="00AD5098" w:rsidRDefault="00AD5098" w:rsidP="00AD5098">
            <w:pPr>
              <w:pStyle w:val="code"/>
            </w:pPr>
            <w:r>
              <w:t xml:space="preserve">    'jalali' =&gt; '1403/10/25',</w:t>
            </w:r>
          </w:p>
          <w:p w14:paraId="2B199D23" w14:textId="77777777" w:rsidR="00AD5098" w:rsidRDefault="00AD5098" w:rsidP="00AD5098">
            <w:pPr>
              <w:pStyle w:val="code"/>
              <w:rPr>
                <w:rtl/>
              </w:rPr>
            </w:pPr>
            <w:r>
              <w:t xml:space="preserve">    'label' =&gt; '</w:t>
            </w:r>
            <w:r>
              <w:rPr>
                <w:rtl/>
              </w:rPr>
              <w:t>سه‌شنبه</w:t>
            </w:r>
            <w:r>
              <w:t>'</w:t>
            </w:r>
          </w:p>
          <w:p w14:paraId="10AE0F6D" w14:textId="77777777" w:rsidR="00AD5098" w:rsidRDefault="00AD5098" w:rsidP="00AD5098">
            <w:pPr>
              <w:pStyle w:val="code"/>
              <w:rPr>
                <w:rtl/>
              </w:rPr>
            </w:pPr>
            <w:r>
              <w:t xml:space="preserve">  ],</w:t>
            </w:r>
          </w:p>
          <w:p w14:paraId="0092758F" w14:textId="77777777" w:rsidR="00AD5098" w:rsidRDefault="00AD5098" w:rsidP="00AD5098">
            <w:pPr>
              <w:pStyle w:val="code"/>
              <w:rPr>
                <w:rtl/>
              </w:rPr>
            </w:pPr>
            <w:r>
              <w:t xml:space="preserve">  ...</w:t>
            </w:r>
          </w:p>
          <w:p w14:paraId="1C4DE215" w14:textId="0DB4A1D4" w:rsidR="004B2A6B" w:rsidRDefault="00AD5098" w:rsidP="00AD5098">
            <w:pPr>
              <w:pStyle w:val="code"/>
            </w:pPr>
            <w:r>
              <w:t>]</w:t>
            </w:r>
          </w:p>
        </w:tc>
      </w:tr>
    </w:tbl>
    <w:p w14:paraId="447B2414" w14:textId="77777777" w:rsidR="004B2A6B" w:rsidRPr="004A40F5" w:rsidRDefault="004B2A6B" w:rsidP="004B2A6B">
      <w:pPr>
        <w:bidi w:val="0"/>
      </w:pPr>
    </w:p>
    <w:p w14:paraId="06354BB0" w14:textId="77777777" w:rsidR="004A40F5" w:rsidRPr="004A40F5" w:rsidRDefault="004A40F5" w:rsidP="004A40F5">
      <w:r w:rsidRPr="004A40F5">
        <w:rPr>
          <w:rtl/>
          <w:lang w:bidi="ar-SA"/>
        </w:rPr>
        <w:t>این یعنی کاملاً آماده برای نمایش</w:t>
      </w:r>
      <w:r w:rsidRPr="004A40F5">
        <w:t>.</w:t>
      </w:r>
    </w:p>
    <w:p w14:paraId="729C7B13" w14:textId="77777777" w:rsidR="004A40F5" w:rsidRDefault="004A40F5" w:rsidP="004A40F5">
      <w:pPr>
        <w:rPr>
          <w:bCs/>
          <w:lang w:bidi="ar-SA"/>
        </w:rPr>
      </w:pPr>
      <w:r w:rsidRPr="004A40F5">
        <w:rPr>
          <w:bCs/>
        </w:rPr>
        <w:t>3️</w:t>
      </w:r>
      <w:r w:rsidRPr="004A40F5">
        <w:rPr>
          <w:rFonts w:ascii="Segoe UI Symbol" w:hAnsi="Segoe UI Symbol" w:cs="Segoe UI Symbol"/>
          <w:bCs/>
        </w:rPr>
        <w:t>⃣</w:t>
      </w:r>
      <w:r w:rsidRPr="004A40F5">
        <w:rPr>
          <w:bCs/>
        </w:rPr>
        <w:t xml:space="preserve"> </w:t>
      </w:r>
      <w:r w:rsidRPr="004A40F5">
        <w:rPr>
          <w:bCs/>
          <w:rtl/>
          <w:lang w:bidi="ar-SA"/>
        </w:rPr>
        <w:t>ساختار</w:t>
      </w:r>
      <w:r w:rsidRPr="004A40F5">
        <w:rPr>
          <w:bCs/>
        </w:rPr>
        <w:t xml:space="preserve"> HTML </w:t>
      </w:r>
      <w:r w:rsidRPr="004A40F5">
        <w:rPr>
          <w:bCs/>
          <w:rtl/>
          <w:lang w:bidi="ar-SA"/>
        </w:rPr>
        <w:t>اصلی فرم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D5098" w14:paraId="3F186315" w14:textId="77777777" w:rsidTr="00AD5098">
        <w:tc>
          <w:tcPr>
            <w:tcW w:w="9350" w:type="dxa"/>
          </w:tcPr>
          <w:p w14:paraId="0F08C1D5" w14:textId="77777777" w:rsidR="00AD5098" w:rsidRPr="00AD5098" w:rsidRDefault="00AD5098" w:rsidP="00AD5098">
            <w:pPr>
              <w:bidi w:val="0"/>
              <w:rPr>
                <w:bCs/>
              </w:rPr>
            </w:pPr>
            <w:r w:rsidRPr="00AD5098">
              <w:rPr>
                <w:bCs/>
              </w:rPr>
              <w:t>&lt;div id="wdc-booking"&gt;</w:t>
            </w:r>
          </w:p>
          <w:p w14:paraId="5E00C4B2" w14:textId="77777777" w:rsidR="00AD5098" w:rsidRPr="00AD5098" w:rsidRDefault="00AD5098" w:rsidP="00AD5098">
            <w:pPr>
              <w:bidi w:val="0"/>
              <w:rPr>
                <w:bCs/>
                <w:rtl/>
              </w:rPr>
            </w:pPr>
            <w:r w:rsidRPr="00AD5098">
              <w:rPr>
                <w:bCs/>
              </w:rPr>
              <w:t xml:space="preserve">    &lt;h3&gt;</w:t>
            </w:r>
            <w:r w:rsidRPr="00AD5098">
              <w:rPr>
                <w:bCs/>
                <w:rtl/>
              </w:rPr>
              <w:t>رزرو نوبت</w:t>
            </w:r>
            <w:r w:rsidRPr="00AD5098">
              <w:rPr>
                <w:bCs/>
              </w:rPr>
              <w:t>&lt;/h3&gt;</w:t>
            </w:r>
          </w:p>
          <w:p w14:paraId="34E1376F" w14:textId="5E86C2F8" w:rsidR="00AD5098" w:rsidRDefault="00AD5098" w:rsidP="00AD5098">
            <w:pPr>
              <w:bidi w:val="0"/>
              <w:rPr>
                <w:bCs/>
              </w:rPr>
            </w:pPr>
            <w:r w:rsidRPr="00AD5098">
              <w:rPr>
                <w:bCs/>
              </w:rPr>
              <w:t xml:space="preserve">    &lt;p&gt;</w:t>
            </w:r>
            <w:r w:rsidRPr="00AD5098">
              <w:rPr>
                <w:bCs/>
                <w:rtl/>
              </w:rPr>
              <w:t xml:space="preserve">لطفاً </w:t>
            </w:r>
            <w:r w:rsidRPr="00AD5098">
              <w:rPr>
                <w:rFonts w:hint="cs"/>
                <w:bCs/>
                <w:rtl/>
              </w:rPr>
              <w:t>ی</w:t>
            </w:r>
            <w:r w:rsidRPr="00AD5098">
              <w:rPr>
                <w:rFonts w:hint="eastAsia"/>
                <w:bCs/>
                <w:rtl/>
              </w:rPr>
              <w:t>ک</w:t>
            </w:r>
            <w:r w:rsidRPr="00AD5098">
              <w:rPr>
                <w:bCs/>
                <w:rtl/>
              </w:rPr>
              <w:t xml:space="preserve"> روز را انتخاب کن</w:t>
            </w:r>
            <w:r w:rsidRPr="00AD5098">
              <w:rPr>
                <w:rFonts w:hint="cs"/>
                <w:bCs/>
                <w:rtl/>
              </w:rPr>
              <w:t>ی</w:t>
            </w:r>
            <w:r w:rsidRPr="00AD5098">
              <w:rPr>
                <w:rFonts w:hint="eastAsia"/>
                <w:bCs/>
                <w:rtl/>
              </w:rPr>
              <w:t>د</w:t>
            </w:r>
            <w:r w:rsidRPr="00AD5098">
              <w:rPr>
                <w:bCs/>
                <w:rtl/>
              </w:rPr>
              <w:t xml:space="preserve"> (تار</w:t>
            </w:r>
            <w:r w:rsidRPr="00AD5098">
              <w:rPr>
                <w:rFonts w:hint="cs"/>
                <w:bCs/>
                <w:rtl/>
              </w:rPr>
              <w:t>ی</w:t>
            </w:r>
            <w:r w:rsidRPr="00AD5098">
              <w:rPr>
                <w:rFonts w:hint="eastAsia"/>
                <w:bCs/>
                <w:rtl/>
              </w:rPr>
              <w:t>خ</w:t>
            </w:r>
            <w:r w:rsidRPr="00AD5098">
              <w:rPr>
                <w:bCs/>
                <w:rtl/>
              </w:rPr>
              <w:t xml:space="preserve"> به شمس</w:t>
            </w:r>
            <w:r w:rsidRPr="00AD5098">
              <w:rPr>
                <w:rFonts w:hint="cs"/>
                <w:bCs/>
                <w:rtl/>
              </w:rPr>
              <w:t>ی</w:t>
            </w:r>
            <w:r w:rsidRPr="00AD5098">
              <w:rPr>
                <w:bCs/>
                <w:rtl/>
              </w:rPr>
              <w:t xml:space="preserve"> نما</w:t>
            </w:r>
            <w:r w:rsidRPr="00AD5098">
              <w:rPr>
                <w:rFonts w:hint="cs"/>
                <w:bCs/>
                <w:rtl/>
              </w:rPr>
              <w:t>ی</w:t>
            </w:r>
            <w:r w:rsidRPr="00AD5098">
              <w:rPr>
                <w:rFonts w:hint="eastAsia"/>
                <w:bCs/>
                <w:rtl/>
              </w:rPr>
              <w:t>ش</w:t>
            </w:r>
            <w:r w:rsidRPr="00AD5098">
              <w:rPr>
                <w:bCs/>
                <w:rtl/>
              </w:rPr>
              <w:t xml:space="preserve"> داده شده)</w:t>
            </w:r>
            <w:r w:rsidRPr="00AD5098">
              <w:rPr>
                <w:bCs/>
              </w:rPr>
              <w:t>&lt;/p&gt;</w:t>
            </w:r>
          </w:p>
        </w:tc>
      </w:tr>
    </w:tbl>
    <w:p w14:paraId="21F81D72" w14:textId="77777777" w:rsidR="00AD5098" w:rsidRPr="004A40F5" w:rsidRDefault="00AD5098" w:rsidP="00AD5098">
      <w:pPr>
        <w:bidi w:val="0"/>
        <w:rPr>
          <w:bCs/>
        </w:rPr>
      </w:pPr>
    </w:p>
    <w:p w14:paraId="65DAA8A7" w14:textId="77777777" w:rsidR="004A40F5" w:rsidRPr="004A40F5" w:rsidRDefault="004A40F5" w:rsidP="004A40F5">
      <w:r w:rsidRPr="004A40F5">
        <w:rPr>
          <w:rtl/>
          <w:lang w:bidi="ar-SA"/>
        </w:rPr>
        <w:t>این باکس والد تمام</w:t>
      </w:r>
      <w:r w:rsidRPr="004A40F5">
        <w:t xml:space="preserve"> UI </w:t>
      </w:r>
      <w:r w:rsidRPr="004A40F5">
        <w:rPr>
          <w:rtl/>
          <w:lang w:bidi="ar-SA"/>
        </w:rPr>
        <w:t>است</w:t>
      </w:r>
      <w:r w:rsidRPr="004A40F5">
        <w:t>.</w:t>
      </w:r>
    </w:p>
    <w:p w14:paraId="1084F267" w14:textId="77777777" w:rsidR="004A40F5" w:rsidRPr="004A40F5" w:rsidRDefault="004A40F5" w:rsidP="004A40F5">
      <w:r w:rsidRPr="004A40F5">
        <w:pict w14:anchorId="16EEBD05">
          <v:rect id="_x0000_i1652" style="width:0;height:1.5pt" o:hralign="center" o:hrstd="t" o:hr="t" fillcolor="#a0a0a0" stroked="f"/>
        </w:pict>
      </w:r>
    </w:p>
    <w:p w14:paraId="575403D4" w14:textId="77777777" w:rsidR="004A40F5" w:rsidRDefault="004A40F5" w:rsidP="004A40F5">
      <w:pPr>
        <w:rPr>
          <w:bCs/>
          <w:lang w:bidi="ar-SA"/>
        </w:rPr>
      </w:pPr>
      <w:r w:rsidRPr="004A40F5">
        <w:rPr>
          <w:bCs/>
        </w:rPr>
        <w:t>4️</w:t>
      </w:r>
      <w:r w:rsidRPr="004A40F5">
        <w:rPr>
          <w:rFonts w:ascii="Segoe UI Symbol" w:hAnsi="Segoe UI Symbol" w:cs="Segoe UI Symbol"/>
          <w:bCs/>
        </w:rPr>
        <w:t>⃣</w:t>
      </w:r>
      <w:r w:rsidRPr="004A40F5">
        <w:rPr>
          <w:bCs/>
        </w:rPr>
        <w:t xml:space="preserve"> </w:t>
      </w:r>
      <w:r w:rsidRPr="004A40F5">
        <w:rPr>
          <w:bCs/>
          <w:rtl/>
          <w:lang w:bidi="ar-SA"/>
        </w:rPr>
        <w:t>نمایش روزها (30 دکمه روز آینده)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D5098" w14:paraId="0B494776" w14:textId="77777777" w:rsidTr="00AD5098">
        <w:tc>
          <w:tcPr>
            <w:tcW w:w="9350" w:type="dxa"/>
          </w:tcPr>
          <w:p w14:paraId="382FFFEF" w14:textId="77777777" w:rsidR="00AD5098" w:rsidRPr="00AD5098" w:rsidRDefault="00AD5098" w:rsidP="00AD5098">
            <w:pPr>
              <w:pStyle w:val="code"/>
            </w:pPr>
            <w:r w:rsidRPr="00AD5098">
              <w:t>&lt;div id="wdc-days"&gt;</w:t>
            </w:r>
          </w:p>
          <w:p w14:paraId="247A334A" w14:textId="77777777" w:rsidR="00AD5098" w:rsidRPr="00AD5098" w:rsidRDefault="00AD5098" w:rsidP="00AD5098">
            <w:pPr>
              <w:pStyle w:val="code"/>
            </w:pPr>
            <w:r w:rsidRPr="00AD5098">
              <w:t xml:space="preserve">    &lt;?php foreach($days as $d): ?&gt;</w:t>
            </w:r>
          </w:p>
          <w:p w14:paraId="7F0E71F3" w14:textId="77777777" w:rsidR="00AD5098" w:rsidRPr="00AD5098" w:rsidRDefault="00AD5098" w:rsidP="00AD5098">
            <w:pPr>
              <w:pStyle w:val="code"/>
            </w:pPr>
            <w:r w:rsidRPr="00AD5098">
              <w:t xml:space="preserve">        &lt;button class="wdc-day" data-date="&lt;?php echo esc_attr($d['gregorian']); ?&gt;"&gt;</w:t>
            </w:r>
          </w:p>
          <w:p w14:paraId="68366FD6" w14:textId="77777777" w:rsidR="00AD5098" w:rsidRPr="00AD5098" w:rsidRDefault="00AD5098" w:rsidP="00AD5098">
            <w:pPr>
              <w:pStyle w:val="code"/>
            </w:pPr>
            <w:r w:rsidRPr="00AD5098">
              <w:t xml:space="preserve">            &lt;?php echo esc_html($d['jalali'] . ' - ' . $d['label']); ?&gt;</w:t>
            </w:r>
          </w:p>
          <w:p w14:paraId="0B6D48A0" w14:textId="77777777" w:rsidR="00AD5098" w:rsidRPr="00AD5098" w:rsidRDefault="00AD5098" w:rsidP="00AD5098">
            <w:pPr>
              <w:pStyle w:val="code"/>
            </w:pPr>
            <w:r w:rsidRPr="00AD5098">
              <w:t xml:space="preserve">        &lt;/button&gt;</w:t>
            </w:r>
          </w:p>
          <w:p w14:paraId="7A87DA78" w14:textId="77777777" w:rsidR="00AD5098" w:rsidRPr="00AD5098" w:rsidRDefault="00AD5098" w:rsidP="00AD5098">
            <w:pPr>
              <w:pStyle w:val="code"/>
            </w:pPr>
            <w:r w:rsidRPr="00AD5098">
              <w:t xml:space="preserve">    &lt;?php endforeach; ?&gt;</w:t>
            </w:r>
          </w:p>
          <w:p w14:paraId="7F020365" w14:textId="48D51E36" w:rsidR="00AD5098" w:rsidRDefault="00AD5098" w:rsidP="00AD5098">
            <w:pPr>
              <w:pStyle w:val="code"/>
            </w:pPr>
            <w:r w:rsidRPr="00AD5098">
              <w:t>&lt;/div&gt;</w:t>
            </w:r>
          </w:p>
        </w:tc>
      </w:tr>
    </w:tbl>
    <w:p w14:paraId="7E4C97E6" w14:textId="77777777" w:rsidR="00AD5098" w:rsidRPr="004A40F5" w:rsidRDefault="00AD5098" w:rsidP="00AD5098">
      <w:pPr>
        <w:bidi w:val="0"/>
        <w:rPr>
          <w:bCs/>
        </w:rPr>
      </w:pPr>
    </w:p>
    <w:p w14:paraId="3C8E4EC9" w14:textId="77777777" w:rsidR="004A40F5" w:rsidRPr="004A40F5" w:rsidRDefault="004A40F5" w:rsidP="004A40F5">
      <w:pPr>
        <w:rPr>
          <w:bCs/>
        </w:rPr>
      </w:pPr>
      <w:r w:rsidRPr="004A40F5">
        <w:rPr>
          <w:rFonts w:ascii="Segoe UI Symbol" w:hAnsi="Segoe UI Symbol" w:cs="Segoe UI Symbol"/>
          <w:bCs/>
        </w:rPr>
        <w:t>✔</w:t>
      </w:r>
      <w:r w:rsidRPr="004A40F5">
        <w:rPr>
          <w:bCs/>
        </w:rPr>
        <w:t xml:space="preserve"> </w:t>
      </w:r>
      <w:r w:rsidRPr="004A40F5">
        <w:rPr>
          <w:bCs/>
          <w:rtl/>
          <w:lang w:bidi="ar-SA"/>
        </w:rPr>
        <w:t>نکته مهم</w:t>
      </w:r>
    </w:p>
    <w:p w14:paraId="3A7143FF" w14:textId="77777777" w:rsidR="004A40F5" w:rsidRPr="004A40F5" w:rsidRDefault="004A40F5" w:rsidP="004A40F5">
      <w:pPr>
        <w:numPr>
          <w:ilvl w:val="0"/>
          <w:numId w:val="24"/>
        </w:numPr>
      </w:pPr>
      <w:r w:rsidRPr="004A40F5">
        <w:rPr>
          <w:rtl/>
          <w:lang w:bidi="ar-SA"/>
        </w:rPr>
        <w:t xml:space="preserve">هر دکمه یک تاریخ میلادی را در </w:t>
      </w:r>
      <w:r w:rsidRPr="004A40F5">
        <w:t xml:space="preserve">data-date </w:t>
      </w:r>
      <w:r w:rsidRPr="004A40F5">
        <w:rPr>
          <w:rtl/>
          <w:lang w:bidi="ar-SA"/>
        </w:rPr>
        <w:t>دارد</w:t>
      </w:r>
    </w:p>
    <w:p w14:paraId="264A5259" w14:textId="77777777" w:rsidR="004A40F5" w:rsidRPr="004A40F5" w:rsidRDefault="004A40F5" w:rsidP="004A40F5">
      <w:pPr>
        <w:numPr>
          <w:ilvl w:val="0"/>
          <w:numId w:val="24"/>
        </w:numPr>
      </w:pPr>
      <w:r w:rsidRPr="004A40F5">
        <w:rPr>
          <w:rtl/>
          <w:lang w:bidi="ar-SA"/>
        </w:rPr>
        <w:t>ولی متن دکمه، تاریخ شمسی + روز هفته است</w:t>
      </w:r>
    </w:p>
    <w:p w14:paraId="0C45E977" w14:textId="77777777" w:rsidR="004A40F5" w:rsidRPr="004A40F5" w:rsidRDefault="004A40F5" w:rsidP="004A40F5">
      <w:pPr>
        <w:numPr>
          <w:ilvl w:val="0"/>
          <w:numId w:val="24"/>
        </w:numPr>
      </w:pPr>
      <w:r w:rsidRPr="004A40F5">
        <w:rPr>
          <w:rtl/>
          <w:lang w:bidi="ar-SA"/>
        </w:rPr>
        <w:t xml:space="preserve">وقتی کاربر روی یک دکمه کلیک کند، </w:t>
      </w:r>
      <w:r w:rsidRPr="004A40F5">
        <w:t>JS:</w:t>
      </w:r>
    </w:p>
    <w:p w14:paraId="711A387E" w14:textId="77777777" w:rsidR="004A40F5" w:rsidRPr="004A40F5" w:rsidRDefault="004A40F5" w:rsidP="004A40F5">
      <w:pPr>
        <w:numPr>
          <w:ilvl w:val="0"/>
          <w:numId w:val="25"/>
        </w:numPr>
      </w:pPr>
      <w:r w:rsidRPr="004A40F5">
        <w:rPr>
          <w:rtl/>
          <w:lang w:bidi="ar-SA"/>
        </w:rPr>
        <w:t>تاریخ میلادی را می‌گیرد</w:t>
      </w:r>
    </w:p>
    <w:p w14:paraId="15F637CE" w14:textId="77777777" w:rsidR="004A40F5" w:rsidRPr="004A40F5" w:rsidRDefault="004A40F5" w:rsidP="004A40F5">
      <w:pPr>
        <w:numPr>
          <w:ilvl w:val="0"/>
          <w:numId w:val="25"/>
        </w:numPr>
      </w:pPr>
      <w:r w:rsidRPr="004A40F5">
        <w:lastRenderedPageBreak/>
        <w:t xml:space="preserve">AJAX </w:t>
      </w:r>
      <w:r w:rsidRPr="004A40F5">
        <w:rPr>
          <w:rtl/>
          <w:lang w:bidi="ar-SA"/>
        </w:rPr>
        <w:t>صدا می‌زند</w:t>
      </w:r>
    </w:p>
    <w:p w14:paraId="21C7A165" w14:textId="77777777" w:rsidR="004A40F5" w:rsidRPr="004A40F5" w:rsidRDefault="004A40F5" w:rsidP="004A40F5">
      <w:pPr>
        <w:numPr>
          <w:ilvl w:val="0"/>
          <w:numId w:val="25"/>
        </w:numPr>
      </w:pPr>
      <w:r w:rsidRPr="004A40F5">
        <w:rPr>
          <w:rtl/>
          <w:lang w:bidi="ar-SA"/>
        </w:rPr>
        <w:t>ساعت‌های آزاد آن روز را نمایش می‌دهد</w:t>
      </w:r>
    </w:p>
    <w:p w14:paraId="1F3D6B63" w14:textId="77777777" w:rsidR="004A40F5" w:rsidRDefault="004A40F5" w:rsidP="004A40F5">
      <w:pPr>
        <w:rPr>
          <w:bCs/>
        </w:rPr>
      </w:pPr>
      <w:r w:rsidRPr="004A40F5">
        <w:rPr>
          <w:bCs/>
        </w:rPr>
        <w:t>5️</w:t>
      </w:r>
      <w:r w:rsidRPr="004A40F5">
        <w:rPr>
          <w:rFonts w:ascii="Segoe UI Symbol" w:hAnsi="Segoe UI Symbol" w:cs="Segoe UI Symbol"/>
          <w:bCs/>
        </w:rPr>
        <w:t>⃣</w:t>
      </w:r>
      <w:r w:rsidRPr="004A40F5">
        <w:rPr>
          <w:bCs/>
        </w:rPr>
        <w:t xml:space="preserve"> </w:t>
      </w:r>
      <w:r w:rsidRPr="004A40F5">
        <w:rPr>
          <w:bCs/>
          <w:rtl/>
          <w:lang w:bidi="ar-SA"/>
        </w:rPr>
        <w:t>محل نمایش ساعت‌ها</w:t>
      </w:r>
      <w:r w:rsidRPr="004A40F5">
        <w:rPr>
          <w:bCs/>
        </w:rPr>
        <w:t xml:space="preserve"> (</w:t>
      </w:r>
      <w:r w:rsidRPr="004A40F5">
        <w:rPr>
          <w:bCs/>
          <w:rtl/>
          <w:lang w:bidi="ar-SA"/>
        </w:rPr>
        <w:t>به‌صورت</w:t>
      </w:r>
      <w:r w:rsidRPr="004A40F5">
        <w:rPr>
          <w:bCs/>
        </w:rPr>
        <w:t xml:space="preserve"> AJAX)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D5098" w14:paraId="5A8AF2DF" w14:textId="77777777" w:rsidTr="00AD5098">
        <w:tc>
          <w:tcPr>
            <w:tcW w:w="9350" w:type="dxa"/>
          </w:tcPr>
          <w:p w14:paraId="0FE836CC" w14:textId="1E656692" w:rsidR="00AD5098" w:rsidRDefault="00AD5098" w:rsidP="00AD5098">
            <w:pPr>
              <w:bidi w:val="0"/>
              <w:rPr>
                <w:bCs/>
              </w:rPr>
            </w:pPr>
            <w:r w:rsidRPr="00AD5098">
              <w:rPr>
                <w:bCs/>
              </w:rPr>
              <w:t>&lt;div id="wdc-times" style="margin-top:16px;"&gt;&lt;/div&gt;</w:t>
            </w:r>
          </w:p>
        </w:tc>
      </w:tr>
    </w:tbl>
    <w:p w14:paraId="52030FDF" w14:textId="77777777" w:rsidR="00AD5098" w:rsidRPr="004A40F5" w:rsidRDefault="00AD5098" w:rsidP="00AD5098">
      <w:pPr>
        <w:bidi w:val="0"/>
        <w:rPr>
          <w:bCs/>
        </w:rPr>
      </w:pPr>
    </w:p>
    <w:p w14:paraId="407B6AE8" w14:textId="77777777" w:rsidR="004A40F5" w:rsidRPr="004A40F5" w:rsidRDefault="004A40F5" w:rsidP="004A40F5">
      <w:r w:rsidRPr="004A40F5">
        <w:rPr>
          <w:rtl/>
          <w:lang w:bidi="ar-SA"/>
        </w:rPr>
        <w:t>ابتدا خالی است</w:t>
      </w:r>
      <w:r w:rsidRPr="004A40F5">
        <w:t>.</w:t>
      </w:r>
      <w:r w:rsidRPr="004A40F5">
        <w:br/>
      </w:r>
      <w:r w:rsidRPr="004A40F5">
        <w:rPr>
          <w:rtl/>
          <w:lang w:bidi="ar-SA"/>
        </w:rPr>
        <w:t>پس از انتخاب روز، با</w:t>
      </w:r>
      <w:r w:rsidRPr="004A40F5">
        <w:t xml:space="preserve"> JavaScript </w:t>
      </w:r>
      <w:r w:rsidRPr="004A40F5">
        <w:rPr>
          <w:rtl/>
          <w:lang w:bidi="ar-SA"/>
        </w:rPr>
        <w:t>داخل این</w:t>
      </w:r>
      <w:r w:rsidRPr="004A40F5">
        <w:t xml:space="preserve"> div </w:t>
      </w:r>
      <w:r w:rsidRPr="004A40F5">
        <w:rPr>
          <w:rtl/>
          <w:lang w:bidi="ar-SA"/>
        </w:rPr>
        <w:t>ساعت‌ها نمایش داده می‌شود</w:t>
      </w:r>
      <w:r w:rsidRPr="004A40F5">
        <w:t>.</w:t>
      </w:r>
    </w:p>
    <w:p w14:paraId="59C10B4A" w14:textId="11111FBC" w:rsidR="004A40F5" w:rsidRPr="004A40F5" w:rsidRDefault="004A40F5" w:rsidP="004A40F5"/>
    <w:p w14:paraId="5DDAFAE2" w14:textId="77777777" w:rsidR="004A40F5" w:rsidRDefault="004A40F5" w:rsidP="004A40F5">
      <w:pPr>
        <w:rPr>
          <w:rFonts w:ascii="IRANSansWeb(FaNum) Light" w:hAnsi="IRANSansWeb(FaNum) Light"/>
          <w:bCs/>
          <w:lang w:bidi="ar-SA"/>
        </w:rPr>
      </w:pPr>
      <w:r w:rsidRPr="004A40F5">
        <w:rPr>
          <w:bCs/>
        </w:rPr>
        <w:t>6️</w:t>
      </w:r>
      <w:r w:rsidRPr="004A40F5">
        <w:rPr>
          <w:rFonts w:ascii="Segoe UI Symbol" w:hAnsi="Segoe UI Symbol" w:cs="Segoe UI Symbol"/>
          <w:bCs/>
        </w:rPr>
        <w:t>⃣</w:t>
      </w:r>
      <w:r w:rsidRPr="004A40F5">
        <w:rPr>
          <w:bCs/>
        </w:rPr>
        <w:t xml:space="preserve"> </w:t>
      </w:r>
      <w:r w:rsidRPr="004A40F5">
        <w:rPr>
          <w:bCs/>
          <w:rtl/>
          <w:lang w:bidi="ar-SA"/>
        </w:rPr>
        <w:t xml:space="preserve">فرم رزرو </w:t>
      </w:r>
      <w:r w:rsidRPr="004A40F5">
        <w:rPr>
          <w:rFonts w:cs="Times New Roman" w:hint="cs"/>
          <w:bCs/>
          <w:rtl/>
          <w:lang w:bidi="ar-SA"/>
        </w:rPr>
        <w:t>—</w:t>
      </w:r>
      <w:r w:rsidRPr="004A40F5">
        <w:rPr>
          <w:bCs/>
          <w:rtl/>
          <w:lang w:bidi="ar-SA"/>
        </w:rPr>
        <w:t xml:space="preserve"> </w:t>
      </w:r>
      <w:r w:rsidRPr="004A40F5">
        <w:rPr>
          <w:rFonts w:ascii="IRANSansWeb(FaNum) Light" w:hAnsi="IRANSansWeb(FaNum) Light" w:hint="cs"/>
          <w:bCs/>
          <w:rtl/>
          <w:lang w:bidi="ar-SA"/>
        </w:rPr>
        <w:t>مخفی</w:t>
      </w:r>
      <w:r w:rsidRPr="004A40F5">
        <w:rPr>
          <w:bCs/>
          <w:rtl/>
          <w:lang w:bidi="ar-SA"/>
        </w:rPr>
        <w:t xml:space="preserve"> </w:t>
      </w:r>
      <w:r w:rsidRPr="004A40F5">
        <w:rPr>
          <w:rFonts w:ascii="IRANSansWeb(FaNum) Light" w:hAnsi="IRANSansWeb(FaNum) Light" w:hint="cs"/>
          <w:bCs/>
          <w:rtl/>
          <w:lang w:bidi="ar-SA"/>
        </w:rPr>
        <w:t>تا</w:t>
      </w:r>
      <w:r w:rsidRPr="004A40F5">
        <w:rPr>
          <w:bCs/>
          <w:rtl/>
          <w:lang w:bidi="ar-SA"/>
        </w:rPr>
        <w:t xml:space="preserve"> </w:t>
      </w:r>
      <w:r w:rsidRPr="004A40F5">
        <w:rPr>
          <w:rFonts w:ascii="IRANSansWeb(FaNum) Light" w:hAnsi="IRANSansWeb(FaNum) Light" w:hint="cs"/>
          <w:bCs/>
          <w:rtl/>
          <w:lang w:bidi="ar-SA"/>
        </w:rPr>
        <w:t>زمان</w:t>
      </w:r>
      <w:r w:rsidRPr="004A40F5">
        <w:rPr>
          <w:bCs/>
          <w:rtl/>
          <w:lang w:bidi="ar-SA"/>
        </w:rPr>
        <w:t xml:space="preserve"> </w:t>
      </w:r>
      <w:r w:rsidRPr="004A40F5">
        <w:rPr>
          <w:rFonts w:ascii="IRANSansWeb(FaNum) Light" w:hAnsi="IRANSansWeb(FaNum) Light" w:hint="cs"/>
          <w:bCs/>
          <w:rtl/>
          <w:lang w:bidi="ar-SA"/>
        </w:rPr>
        <w:t>انتخاب</w:t>
      </w:r>
      <w:r w:rsidRPr="004A40F5">
        <w:rPr>
          <w:bCs/>
          <w:rtl/>
          <w:lang w:bidi="ar-SA"/>
        </w:rPr>
        <w:t xml:space="preserve"> </w:t>
      </w:r>
      <w:r w:rsidRPr="004A40F5">
        <w:rPr>
          <w:rFonts w:ascii="IRANSansWeb(FaNum) Light" w:hAnsi="IRANSansWeb(FaNum) Light" w:hint="cs"/>
          <w:bCs/>
          <w:rtl/>
          <w:lang w:bidi="ar-SA"/>
        </w:rPr>
        <w:t>ساعت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D5098" w14:paraId="087D960D" w14:textId="77777777" w:rsidTr="00AD5098">
        <w:tc>
          <w:tcPr>
            <w:tcW w:w="9350" w:type="dxa"/>
          </w:tcPr>
          <w:p w14:paraId="6C47DB8B" w14:textId="77777777" w:rsidR="00AD5098" w:rsidRPr="00AD5098" w:rsidRDefault="00AD5098" w:rsidP="00AD5098">
            <w:pPr>
              <w:bidi w:val="0"/>
              <w:rPr>
                <w:bCs/>
              </w:rPr>
            </w:pPr>
            <w:r w:rsidRPr="00AD5098">
              <w:rPr>
                <w:bCs/>
              </w:rPr>
              <w:t>&lt;form id="wdc-book-form" style="margin-top:12px;display:none;"&gt;</w:t>
            </w:r>
          </w:p>
          <w:p w14:paraId="1BBE6187" w14:textId="77777777" w:rsidR="00AD5098" w:rsidRPr="00AD5098" w:rsidRDefault="00AD5098" w:rsidP="00AD5098">
            <w:pPr>
              <w:bidi w:val="0"/>
              <w:rPr>
                <w:bCs/>
              </w:rPr>
            </w:pPr>
            <w:r w:rsidRPr="00AD5098">
              <w:rPr>
                <w:bCs/>
              </w:rPr>
              <w:t xml:space="preserve">    &lt;input type="hidden" name="date" id="wdc_date"&gt;</w:t>
            </w:r>
          </w:p>
          <w:p w14:paraId="1C1C65E4" w14:textId="71B03F99" w:rsidR="00AD5098" w:rsidRDefault="00AD5098" w:rsidP="00AD5098">
            <w:pPr>
              <w:bidi w:val="0"/>
              <w:rPr>
                <w:bCs/>
              </w:rPr>
            </w:pPr>
            <w:r w:rsidRPr="00AD5098">
              <w:rPr>
                <w:bCs/>
              </w:rPr>
              <w:t xml:space="preserve">    &lt;input type="hidden" name="time" id="wdc_time"&gt;</w:t>
            </w:r>
          </w:p>
        </w:tc>
      </w:tr>
    </w:tbl>
    <w:p w14:paraId="3809D9BA" w14:textId="77777777" w:rsidR="00AD5098" w:rsidRPr="004A40F5" w:rsidRDefault="00AD5098" w:rsidP="00AD5098">
      <w:pPr>
        <w:bidi w:val="0"/>
        <w:rPr>
          <w:bCs/>
        </w:rPr>
      </w:pPr>
    </w:p>
    <w:p w14:paraId="5DC2CDB6" w14:textId="77777777" w:rsidR="004A40F5" w:rsidRPr="004A40F5" w:rsidRDefault="004A40F5" w:rsidP="004A40F5">
      <w:pPr>
        <w:rPr>
          <w:bCs/>
        </w:rPr>
      </w:pPr>
      <w:r w:rsidRPr="004A40F5">
        <w:rPr>
          <w:rFonts w:ascii="Segoe UI Symbol" w:hAnsi="Segoe UI Symbol" w:cs="Segoe UI Symbol"/>
          <w:bCs/>
        </w:rPr>
        <w:t>✔</w:t>
      </w:r>
      <w:r w:rsidRPr="004A40F5">
        <w:rPr>
          <w:bCs/>
        </w:rPr>
        <w:t xml:space="preserve"> </w:t>
      </w:r>
      <w:r w:rsidRPr="004A40F5">
        <w:rPr>
          <w:bCs/>
          <w:rtl/>
          <w:lang w:bidi="ar-SA"/>
        </w:rPr>
        <w:t>چرا</w:t>
      </w:r>
      <w:r w:rsidRPr="004A40F5">
        <w:rPr>
          <w:bCs/>
        </w:rPr>
        <w:t xml:space="preserve"> hidden</w:t>
      </w:r>
      <w:r w:rsidRPr="004A40F5">
        <w:rPr>
          <w:bCs/>
          <w:rtl/>
          <w:lang w:bidi="ar-SA"/>
        </w:rPr>
        <w:t>؟</w:t>
      </w:r>
    </w:p>
    <w:p w14:paraId="155AB056" w14:textId="77777777" w:rsidR="004A40F5" w:rsidRPr="004A40F5" w:rsidRDefault="004A40F5" w:rsidP="004A40F5">
      <w:r w:rsidRPr="004A40F5">
        <w:rPr>
          <w:rtl/>
          <w:lang w:bidi="ar-SA"/>
        </w:rPr>
        <w:t>چون تاریخ و ساعت با کلیک کاربر پر می‌شود، نه به‌صورت دستی</w:t>
      </w:r>
      <w:r w:rsidRPr="004A40F5">
        <w:t>.</w:t>
      </w:r>
    </w:p>
    <w:p w14:paraId="532B9853" w14:textId="77777777" w:rsidR="004A40F5" w:rsidRPr="004A40F5" w:rsidRDefault="004A40F5" w:rsidP="004A40F5">
      <w:r w:rsidRPr="004A40F5">
        <w:pict w14:anchorId="1CEB85A1">
          <v:rect id="_x0000_i1655" style="width:0;height:1.5pt" o:hralign="center" o:hrstd="t" o:hr="t" fillcolor="#a0a0a0" stroked="f"/>
        </w:pict>
      </w:r>
    </w:p>
    <w:p w14:paraId="4A7F9420" w14:textId="77777777" w:rsidR="004A40F5" w:rsidRDefault="004A40F5" w:rsidP="004A40F5">
      <w:pPr>
        <w:rPr>
          <w:bCs/>
          <w:lang w:bidi="ar-SA"/>
        </w:rPr>
      </w:pPr>
      <w:r w:rsidRPr="004A40F5">
        <w:rPr>
          <w:bCs/>
        </w:rPr>
        <w:t>7️</w:t>
      </w:r>
      <w:r w:rsidRPr="004A40F5">
        <w:rPr>
          <w:rFonts w:ascii="Segoe UI Symbol" w:hAnsi="Segoe UI Symbol" w:cs="Segoe UI Symbol"/>
          <w:bCs/>
        </w:rPr>
        <w:t>⃣</w:t>
      </w:r>
      <w:r w:rsidRPr="004A40F5">
        <w:rPr>
          <w:bCs/>
        </w:rPr>
        <w:t xml:space="preserve"> </w:t>
      </w:r>
      <w:r w:rsidRPr="004A40F5">
        <w:rPr>
          <w:bCs/>
          <w:rtl/>
          <w:lang w:bidi="ar-SA"/>
        </w:rPr>
        <w:t>فیلدهای اطلاعات بیمار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D5098" w14:paraId="33694FE6" w14:textId="77777777" w:rsidTr="00AD5098">
        <w:tc>
          <w:tcPr>
            <w:tcW w:w="9350" w:type="dxa"/>
          </w:tcPr>
          <w:p w14:paraId="35534416" w14:textId="77777777" w:rsidR="00AD5098" w:rsidRPr="00AD5098" w:rsidRDefault="00AD5098" w:rsidP="00AD5098">
            <w:pPr>
              <w:bidi w:val="0"/>
              <w:rPr>
                <w:bCs/>
                <w:rtl/>
              </w:rPr>
            </w:pPr>
            <w:r w:rsidRPr="00AD5098">
              <w:rPr>
                <w:bCs/>
              </w:rPr>
              <w:t>&lt;p&gt;&lt;label&gt;</w:t>
            </w:r>
            <w:r w:rsidRPr="00AD5098">
              <w:rPr>
                <w:bCs/>
                <w:rtl/>
              </w:rPr>
              <w:t>نام و نام خانوادگ</w:t>
            </w:r>
            <w:r w:rsidRPr="00AD5098">
              <w:rPr>
                <w:rFonts w:hint="cs"/>
                <w:bCs/>
                <w:rtl/>
              </w:rPr>
              <w:t>ی</w:t>
            </w:r>
            <w:r w:rsidRPr="00AD5098">
              <w:rPr>
                <w:bCs/>
              </w:rPr>
              <w:t>&lt;br&gt;&lt;input type="text" name="name" id="wdc_name" required&gt;&lt;/label&gt;&lt;/p&gt;</w:t>
            </w:r>
          </w:p>
          <w:p w14:paraId="5667E18C" w14:textId="77777777" w:rsidR="00AD5098" w:rsidRPr="00AD5098" w:rsidRDefault="00AD5098" w:rsidP="00AD5098">
            <w:pPr>
              <w:bidi w:val="0"/>
              <w:rPr>
                <w:bCs/>
                <w:rtl/>
              </w:rPr>
            </w:pPr>
          </w:p>
          <w:p w14:paraId="7EF90CB4" w14:textId="6A44A4BA" w:rsidR="00AD5098" w:rsidRDefault="00AD5098" w:rsidP="00AD5098">
            <w:pPr>
              <w:bidi w:val="0"/>
              <w:rPr>
                <w:bCs/>
              </w:rPr>
            </w:pPr>
            <w:r w:rsidRPr="00AD5098">
              <w:rPr>
                <w:bCs/>
              </w:rPr>
              <w:t>&lt;p&gt;&lt;label&gt;</w:t>
            </w:r>
            <w:r w:rsidRPr="00AD5098">
              <w:rPr>
                <w:bCs/>
                <w:rtl/>
              </w:rPr>
              <w:t>موبا</w:t>
            </w:r>
            <w:r w:rsidRPr="00AD5098">
              <w:rPr>
                <w:rFonts w:hint="cs"/>
                <w:bCs/>
                <w:rtl/>
              </w:rPr>
              <w:t>ی</w:t>
            </w:r>
            <w:r w:rsidRPr="00AD5098">
              <w:rPr>
                <w:rFonts w:hint="eastAsia"/>
                <w:bCs/>
                <w:rtl/>
              </w:rPr>
              <w:t>ل</w:t>
            </w:r>
            <w:r w:rsidRPr="00AD5098">
              <w:rPr>
                <w:bCs/>
              </w:rPr>
              <w:t>&lt;br&gt;&lt;input type="text" name="mobile" id="wdc_mobile" required&gt;&lt;/label&gt;&lt;/p&gt;</w:t>
            </w:r>
          </w:p>
        </w:tc>
      </w:tr>
    </w:tbl>
    <w:p w14:paraId="20006795" w14:textId="77777777" w:rsidR="00AD5098" w:rsidRPr="004A40F5" w:rsidRDefault="00AD5098" w:rsidP="00AD5098">
      <w:pPr>
        <w:bidi w:val="0"/>
        <w:rPr>
          <w:bCs/>
        </w:rPr>
      </w:pPr>
    </w:p>
    <w:p w14:paraId="1286385D" w14:textId="77777777" w:rsidR="004A40F5" w:rsidRPr="004A40F5" w:rsidRDefault="004A40F5" w:rsidP="004A40F5">
      <w:r w:rsidRPr="004A40F5">
        <w:rPr>
          <w:rtl/>
          <w:lang w:bidi="ar-SA"/>
        </w:rPr>
        <w:t>و این‌ها داده‌هایی هستند که توسط</w:t>
      </w:r>
      <w:r w:rsidRPr="004A40F5">
        <w:t xml:space="preserve"> AJAX </w:t>
      </w:r>
      <w:r w:rsidRPr="004A40F5">
        <w:rPr>
          <w:rtl/>
          <w:lang w:bidi="ar-SA"/>
        </w:rPr>
        <w:t>به سرور ارسال می‌شوند</w:t>
      </w:r>
      <w:r w:rsidRPr="004A40F5">
        <w:t>.</w:t>
      </w:r>
    </w:p>
    <w:p w14:paraId="422D1483" w14:textId="77777777" w:rsidR="004A40F5" w:rsidRPr="004A40F5" w:rsidRDefault="004A40F5" w:rsidP="004A40F5">
      <w:r w:rsidRPr="004A40F5">
        <w:pict w14:anchorId="1272348D">
          <v:rect id="_x0000_i1656" style="width:0;height:1.5pt" o:hralign="center" o:hrstd="t" o:hr="t" fillcolor="#a0a0a0" stroked="f"/>
        </w:pict>
      </w:r>
    </w:p>
    <w:p w14:paraId="5678BF6E" w14:textId="77777777" w:rsidR="004A40F5" w:rsidRDefault="004A40F5" w:rsidP="004A40F5">
      <w:pPr>
        <w:rPr>
          <w:bCs/>
          <w:lang w:bidi="ar-SA"/>
        </w:rPr>
      </w:pPr>
      <w:r w:rsidRPr="004A40F5">
        <w:rPr>
          <w:bCs/>
        </w:rPr>
        <w:t>8️</w:t>
      </w:r>
      <w:r w:rsidRPr="004A40F5">
        <w:rPr>
          <w:rFonts w:ascii="Segoe UI Symbol" w:hAnsi="Segoe UI Symbol" w:cs="Segoe UI Symbol"/>
          <w:bCs/>
        </w:rPr>
        <w:t>⃣</w:t>
      </w:r>
      <w:r w:rsidRPr="004A40F5">
        <w:rPr>
          <w:bCs/>
        </w:rPr>
        <w:t xml:space="preserve"> </w:t>
      </w:r>
      <w:r w:rsidRPr="004A40F5">
        <w:rPr>
          <w:bCs/>
          <w:rtl/>
          <w:lang w:bidi="ar-SA"/>
        </w:rPr>
        <w:t>دکمه ارسال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37EC" w14:paraId="26776F5B" w14:textId="77777777" w:rsidTr="000337EC">
        <w:tc>
          <w:tcPr>
            <w:tcW w:w="9350" w:type="dxa"/>
          </w:tcPr>
          <w:p w14:paraId="15D1A36E" w14:textId="52E2DC11" w:rsidR="000337EC" w:rsidRDefault="000337EC" w:rsidP="000337EC">
            <w:pPr>
              <w:bidi w:val="0"/>
              <w:rPr>
                <w:bCs/>
              </w:rPr>
            </w:pPr>
            <w:r w:rsidRPr="000337EC">
              <w:rPr>
                <w:bCs/>
              </w:rPr>
              <w:t>&lt;p&gt;&lt;button type="submit"&gt;</w:t>
            </w:r>
            <w:r w:rsidRPr="000337EC">
              <w:rPr>
                <w:bCs/>
                <w:rtl/>
              </w:rPr>
              <w:t>رزرو</w:t>
            </w:r>
            <w:r w:rsidRPr="000337EC">
              <w:rPr>
                <w:bCs/>
              </w:rPr>
              <w:t>&lt;/button&gt;&lt;/p&gt;</w:t>
            </w:r>
          </w:p>
        </w:tc>
      </w:tr>
    </w:tbl>
    <w:p w14:paraId="716357AA" w14:textId="77777777" w:rsidR="000337EC" w:rsidRPr="004A40F5" w:rsidRDefault="000337EC" w:rsidP="000337EC">
      <w:pPr>
        <w:bidi w:val="0"/>
        <w:rPr>
          <w:bCs/>
        </w:rPr>
      </w:pPr>
    </w:p>
    <w:p w14:paraId="5909103D" w14:textId="77777777" w:rsidR="004A40F5" w:rsidRPr="004A40F5" w:rsidRDefault="004A40F5" w:rsidP="004A40F5">
      <w:r w:rsidRPr="004A40F5">
        <w:rPr>
          <w:rtl/>
          <w:lang w:bidi="ar-SA"/>
        </w:rPr>
        <w:t>ارسال فرم نیز</w:t>
      </w:r>
      <w:r w:rsidRPr="004A40F5">
        <w:t xml:space="preserve"> AJAX </w:t>
      </w:r>
      <w:r w:rsidRPr="004A40F5">
        <w:rPr>
          <w:rtl/>
          <w:lang w:bidi="ar-SA"/>
        </w:rPr>
        <w:t>است</w:t>
      </w:r>
      <w:r w:rsidRPr="004A40F5">
        <w:t>.</w:t>
      </w:r>
    </w:p>
    <w:p w14:paraId="4BC0E8D3" w14:textId="5778E0B3" w:rsidR="004A40F5" w:rsidRPr="004A40F5" w:rsidRDefault="004A40F5" w:rsidP="004A40F5"/>
    <w:p w14:paraId="42B0B960" w14:textId="77777777" w:rsidR="004A40F5" w:rsidRDefault="004A40F5" w:rsidP="004A40F5">
      <w:pPr>
        <w:rPr>
          <w:bCs/>
          <w:lang w:bidi="ar-SA"/>
        </w:rPr>
      </w:pPr>
      <w:r w:rsidRPr="004A40F5">
        <w:rPr>
          <w:bCs/>
        </w:rPr>
        <w:t>9️</w:t>
      </w:r>
      <w:r w:rsidRPr="004A40F5">
        <w:rPr>
          <w:rFonts w:ascii="Segoe UI Symbol" w:hAnsi="Segoe UI Symbol" w:cs="Segoe UI Symbol"/>
          <w:bCs/>
        </w:rPr>
        <w:t>⃣</w:t>
      </w:r>
      <w:r w:rsidRPr="004A40F5">
        <w:rPr>
          <w:bCs/>
        </w:rPr>
        <w:t xml:space="preserve"> </w:t>
      </w:r>
      <w:r w:rsidRPr="004A40F5">
        <w:rPr>
          <w:bCs/>
          <w:rtl/>
          <w:lang w:bidi="ar-SA"/>
        </w:rPr>
        <w:t>محل پیام‌های موفقیت یا خطا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37EC" w14:paraId="6B177FE0" w14:textId="77777777" w:rsidTr="000337EC">
        <w:tc>
          <w:tcPr>
            <w:tcW w:w="9350" w:type="dxa"/>
          </w:tcPr>
          <w:p w14:paraId="28233E3D" w14:textId="0EE846DA" w:rsidR="000337EC" w:rsidRDefault="000337EC" w:rsidP="000337EC">
            <w:pPr>
              <w:bidi w:val="0"/>
              <w:rPr>
                <w:bCs/>
              </w:rPr>
            </w:pPr>
            <w:r w:rsidRPr="000337EC">
              <w:rPr>
                <w:bCs/>
              </w:rPr>
              <w:t>&lt;div id="wdc-message"&gt;&lt;/div&gt;</w:t>
            </w:r>
          </w:p>
        </w:tc>
      </w:tr>
    </w:tbl>
    <w:p w14:paraId="690DFF4F" w14:textId="77777777" w:rsidR="000337EC" w:rsidRPr="004A40F5" w:rsidRDefault="000337EC" w:rsidP="000337EC">
      <w:pPr>
        <w:bidi w:val="0"/>
        <w:rPr>
          <w:bCs/>
        </w:rPr>
      </w:pPr>
    </w:p>
    <w:p w14:paraId="58996A30" w14:textId="77777777" w:rsidR="004A40F5" w:rsidRPr="004A40F5" w:rsidRDefault="004A40F5" w:rsidP="004A40F5">
      <w:r w:rsidRPr="004A40F5">
        <w:rPr>
          <w:rtl/>
          <w:lang w:bidi="ar-SA"/>
        </w:rPr>
        <w:t>مثلاً</w:t>
      </w:r>
      <w:r w:rsidRPr="004A40F5">
        <w:t>:</w:t>
      </w:r>
    </w:p>
    <w:p w14:paraId="108BAACD" w14:textId="589D2E3F" w:rsidR="004A40F5" w:rsidRPr="004A40F5" w:rsidRDefault="000337EC" w:rsidP="004A40F5">
      <w:pPr>
        <w:numPr>
          <w:ilvl w:val="0"/>
          <w:numId w:val="26"/>
        </w:numPr>
      </w:pPr>
      <w:r>
        <w:rPr>
          <w:rFonts w:hint="cs"/>
          <w:rtl/>
        </w:rPr>
        <w:t>«</w:t>
      </w:r>
      <w:r w:rsidR="004A40F5" w:rsidRPr="004A40F5">
        <w:rPr>
          <w:rtl/>
          <w:lang w:bidi="ar-SA"/>
        </w:rPr>
        <w:t>رزرو با موفقیت انجام شد</w:t>
      </w:r>
      <w:r>
        <w:rPr>
          <w:rFonts w:hint="cs"/>
          <w:rtl/>
        </w:rPr>
        <w:t>»</w:t>
      </w:r>
    </w:p>
    <w:p w14:paraId="59243B82" w14:textId="5C02C64F" w:rsidR="004A40F5" w:rsidRPr="004A40F5" w:rsidRDefault="000337EC" w:rsidP="004A40F5">
      <w:pPr>
        <w:numPr>
          <w:ilvl w:val="0"/>
          <w:numId w:val="26"/>
        </w:numPr>
      </w:pPr>
      <w:r>
        <w:rPr>
          <w:rFonts w:hint="cs"/>
          <w:rtl/>
        </w:rPr>
        <w:t>«</w:t>
      </w:r>
      <w:r w:rsidR="004A40F5" w:rsidRPr="004A40F5">
        <w:rPr>
          <w:rtl/>
          <w:lang w:bidi="ar-SA"/>
        </w:rPr>
        <w:t>این ساعت قبلاً رزرو شده است</w:t>
      </w:r>
      <w:r>
        <w:rPr>
          <w:rFonts w:hint="cs"/>
          <w:rtl/>
        </w:rPr>
        <w:t>»</w:t>
      </w:r>
    </w:p>
    <w:p w14:paraId="5E0BDD8A" w14:textId="77777777" w:rsidR="004A40F5" w:rsidRPr="004A40F5" w:rsidRDefault="004A40F5" w:rsidP="004A40F5">
      <w:r w:rsidRPr="004A40F5">
        <w:pict w14:anchorId="173CF711">
          <v:rect id="_x0000_i1658" style="width:0;height:1.5pt" o:hralign="center" o:hrstd="t" o:hr="t" fillcolor="#a0a0a0" stroked="f"/>
        </w:pict>
      </w:r>
    </w:p>
    <w:p w14:paraId="083EE5E1" w14:textId="77777777" w:rsidR="004A40F5" w:rsidRPr="004A40F5" w:rsidRDefault="004A40F5" w:rsidP="004A40F5">
      <w:pPr>
        <w:rPr>
          <w:bCs/>
        </w:rPr>
      </w:pPr>
      <w:r w:rsidRPr="004A40F5">
        <w:rPr>
          <w:rFonts w:ascii="Segoe UI Emoji" w:hAnsi="Segoe UI Emoji" w:cs="Segoe UI Emoji"/>
          <w:bCs/>
        </w:rPr>
        <w:t>📌</w:t>
      </w:r>
      <w:r w:rsidRPr="004A40F5">
        <w:rPr>
          <w:bCs/>
        </w:rPr>
        <w:t xml:space="preserve"> </w:t>
      </w:r>
      <w:r w:rsidRPr="004A40F5">
        <w:rPr>
          <w:bCs/>
          <w:rtl/>
          <w:lang w:bidi="ar-SA"/>
        </w:rPr>
        <w:t>نقش</w:t>
      </w:r>
      <w:r w:rsidRPr="004A40F5">
        <w:rPr>
          <w:bCs/>
        </w:rPr>
        <w:t xml:space="preserve"> JavaScript (booking.js)</w:t>
      </w:r>
    </w:p>
    <w:p w14:paraId="7005AE0B" w14:textId="0BD1A9CB" w:rsidR="004A40F5" w:rsidRPr="004A40F5" w:rsidRDefault="000337EC" w:rsidP="004A40F5">
      <w:r>
        <w:rPr>
          <w:rFonts w:hint="cs"/>
          <w:rtl/>
        </w:rPr>
        <w:t>(</w:t>
      </w:r>
      <w:r w:rsidR="004A40F5" w:rsidRPr="004A40F5">
        <w:rPr>
          <w:rtl/>
          <w:lang w:bidi="ar-SA"/>
        </w:rPr>
        <w:t>این فایل در جای دیگر وجود دارد</w:t>
      </w:r>
      <w:r>
        <w:rPr>
          <w:rFonts w:hint="cs"/>
          <w:rtl/>
        </w:rPr>
        <w:t>)</w:t>
      </w:r>
    </w:p>
    <w:p w14:paraId="24F2DCE0" w14:textId="77777777" w:rsidR="004A40F5" w:rsidRPr="004A40F5" w:rsidRDefault="004A40F5" w:rsidP="004A40F5">
      <w:r w:rsidRPr="004A40F5">
        <w:rPr>
          <w:rtl/>
          <w:lang w:bidi="ar-SA"/>
        </w:rPr>
        <w:t>وظایف</w:t>
      </w:r>
      <w:r w:rsidRPr="004A40F5">
        <w:t>:</w:t>
      </w:r>
    </w:p>
    <w:p w14:paraId="1410410A" w14:textId="77777777" w:rsidR="004A40F5" w:rsidRDefault="004A40F5" w:rsidP="004A40F5">
      <w:pPr>
        <w:rPr>
          <w:rtl/>
          <w:lang w:bidi="ar-SA"/>
        </w:rPr>
      </w:pPr>
      <w:r w:rsidRPr="004A40F5">
        <w:rPr>
          <w:rFonts w:ascii="Segoe UI Symbol" w:hAnsi="Segoe UI Symbol" w:cs="Segoe UI Symbol"/>
        </w:rPr>
        <w:t>✔</w:t>
      </w:r>
      <w:r w:rsidRPr="004A40F5">
        <w:t xml:space="preserve"> </w:t>
      </w:r>
      <w:r w:rsidRPr="004A40F5">
        <w:rPr>
          <w:rtl/>
          <w:lang w:bidi="ar-SA"/>
        </w:rPr>
        <w:t xml:space="preserve">کلیک روی روز </w:t>
      </w:r>
      <w:r w:rsidRPr="004A40F5">
        <w:rPr>
          <w:rFonts w:cs="Times New Roman" w:hint="cs"/>
          <w:rtl/>
          <w:lang w:bidi="ar-SA"/>
        </w:rPr>
        <w:t>→</w:t>
      </w:r>
      <w:r w:rsidRPr="004A40F5">
        <w:rPr>
          <w:rtl/>
          <w:lang w:bidi="ar-SA"/>
        </w:rPr>
        <w:t xml:space="preserve"> </w:t>
      </w:r>
      <w:r w:rsidRPr="004A40F5">
        <w:rPr>
          <w:rFonts w:ascii="IRANSansWeb(FaNum) Light" w:hAnsi="IRANSansWeb(FaNum) Light" w:hint="cs"/>
          <w:rtl/>
          <w:lang w:bidi="ar-SA"/>
        </w:rPr>
        <w:t>ارسال</w:t>
      </w:r>
      <w:r w:rsidRPr="004A40F5">
        <w:t xml:space="preserve"> AJAX </w:t>
      </w:r>
      <w:r w:rsidRPr="004A40F5">
        <w:rPr>
          <w:rtl/>
          <w:lang w:bidi="ar-SA"/>
        </w:rPr>
        <w:t>برای دریافت ساعت</w:t>
      </w:r>
      <w:r w:rsidRPr="004A40F5">
        <w:br/>
      </w:r>
      <w:r w:rsidRPr="004A40F5">
        <w:rPr>
          <w:rFonts w:ascii="Segoe UI Symbol" w:hAnsi="Segoe UI Symbol" w:cs="Segoe UI Symbol"/>
        </w:rPr>
        <w:t>✔</w:t>
      </w:r>
      <w:r w:rsidRPr="004A40F5">
        <w:t xml:space="preserve"> </w:t>
      </w:r>
      <w:r w:rsidRPr="004A40F5">
        <w:rPr>
          <w:rtl/>
          <w:lang w:bidi="ar-SA"/>
        </w:rPr>
        <w:t xml:space="preserve">کلیک روی ساعت </w:t>
      </w:r>
      <w:r w:rsidRPr="004A40F5">
        <w:rPr>
          <w:rFonts w:cs="Times New Roman" w:hint="cs"/>
          <w:rtl/>
          <w:lang w:bidi="ar-SA"/>
        </w:rPr>
        <w:t>→</w:t>
      </w:r>
      <w:r w:rsidRPr="004A40F5">
        <w:rPr>
          <w:rtl/>
          <w:lang w:bidi="ar-SA"/>
        </w:rPr>
        <w:t xml:space="preserve"> </w:t>
      </w:r>
      <w:r w:rsidRPr="004A40F5">
        <w:rPr>
          <w:rFonts w:ascii="IRANSansWeb(FaNum) Light" w:hAnsi="IRANSansWeb(FaNum) Light" w:hint="cs"/>
          <w:rtl/>
          <w:lang w:bidi="ar-SA"/>
        </w:rPr>
        <w:t>پر</w:t>
      </w:r>
      <w:r w:rsidRPr="004A40F5">
        <w:rPr>
          <w:rtl/>
          <w:lang w:bidi="ar-SA"/>
        </w:rPr>
        <w:t xml:space="preserve"> </w:t>
      </w:r>
      <w:r w:rsidRPr="004A40F5">
        <w:rPr>
          <w:rFonts w:ascii="IRANSansWeb(FaNum) Light" w:hAnsi="IRANSansWeb(FaNum) Light" w:hint="cs"/>
          <w:rtl/>
          <w:lang w:bidi="ar-SA"/>
        </w:rPr>
        <w:t>کردن</w:t>
      </w:r>
      <w:r w:rsidRPr="004A40F5">
        <w:t xml:space="preserve"> hidden inputs</w:t>
      </w:r>
      <w:r w:rsidRPr="004A40F5">
        <w:br/>
      </w:r>
      <w:r w:rsidRPr="004A40F5">
        <w:rPr>
          <w:rFonts w:ascii="Segoe UI Symbol" w:hAnsi="Segoe UI Symbol" w:cs="Segoe UI Symbol"/>
        </w:rPr>
        <w:t>✔</w:t>
      </w:r>
      <w:r w:rsidRPr="004A40F5">
        <w:t xml:space="preserve"> </w:t>
      </w:r>
      <w:r w:rsidRPr="004A40F5">
        <w:rPr>
          <w:rtl/>
          <w:lang w:bidi="ar-SA"/>
        </w:rPr>
        <w:t>ارسال</w:t>
      </w:r>
      <w:r w:rsidRPr="004A40F5">
        <w:t xml:space="preserve"> AJAX </w:t>
      </w:r>
      <w:r w:rsidRPr="004A40F5">
        <w:rPr>
          <w:rtl/>
          <w:lang w:bidi="ar-SA"/>
        </w:rPr>
        <w:t>برای رزرو</w:t>
      </w:r>
      <w:r w:rsidRPr="004A40F5">
        <w:br/>
      </w:r>
      <w:r w:rsidRPr="004A40F5">
        <w:rPr>
          <w:rFonts w:ascii="Segoe UI Symbol" w:hAnsi="Segoe UI Symbol" w:cs="Segoe UI Symbol"/>
        </w:rPr>
        <w:t>✔</w:t>
      </w:r>
      <w:r w:rsidRPr="004A40F5">
        <w:t xml:space="preserve"> </w:t>
      </w:r>
      <w:r w:rsidRPr="004A40F5">
        <w:rPr>
          <w:rtl/>
          <w:lang w:bidi="ar-SA"/>
        </w:rPr>
        <w:t>نمایش پیام‌ها</w:t>
      </w:r>
    </w:p>
    <w:p w14:paraId="07D09AFD" w14:textId="69D721B3" w:rsidR="000337EC" w:rsidRDefault="000337EC" w:rsidP="000337EC">
      <w:pPr>
        <w:pStyle w:val="Heading1"/>
        <w:rPr>
          <w:rtl/>
          <w:lang w:bidi="ar-SA"/>
        </w:rPr>
      </w:pPr>
      <w:r>
        <w:rPr>
          <w:rFonts w:hint="cs"/>
          <w:rtl/>
          <w:lang w:bidi="ar-SA"/>
        </w:rPr>
        <w:t>افزودن لینک تنظیمات</w:t>
      </w:r>
    </w:p>
    <w:p w14:paraId="13E5AFFA" w14:textId="77777777" w:rsidR="000337EC" w:rsidRPr="000337EC" w:rsidRDefault="000337EC" w:rsidP="000337EC">
      <w:pPr>
        <w:rPr>
          <w:lang w:bidi="ar-SA"/>
        </w:rPr>
      </w:pPr>
      <w:r w:rsidRPr="000337EC">
        <w:rPr>
          <w:rtl/>
          <w:lang w:bidi="ar-SA"/>
        </w:rPr>
        <w:t xml:space="preserve">برای اینکه در </w:t>
      </w:r>
      <w:r w:rsidRPr="000337EC">
        <w:rPr>
          <w:bCs/>
          <w:rtl/>
          <w:lang w:bidi="ar-SA"/>
        </w:rPr>
        <w:t>صفحه افزونه‌ها</w:t>
      </w:r>
      <w:r w:rsidRPr="000337EC">
        <w:rPr>
          <w:bCs/>
          <w:lang w:bidi="ar-SA"/>
        </w:rPr>
        <w:t xml:space="preserve"> (Plugins Page)</w:t>
      </w:r>
      <w:r w:rsidRPr="000337EC">
        <w:rPr>
          <w:lang w:bidi="ar-SA"/>
        </w:rPr>
        <w:t xml:space="preserve"> </w:t>
      </w:r>
      <w:r w:rsidRPr="000337EC">
        <w:rPr>
          <w:rtl/>
          <w:lang w:bidi="ar-SA"/>
        </w:rPr>
        <w:t xml:space="preserve">یک </w:t>
      </w:r>
      <w:r w:rsidRPr="000337EC">
        <w:rPr>
          <w:bCs/>
          <w:rtl/>
          <w:lang w:bidi="ar-SA"/>
        </w:rPr>
        <w:t>لینک تنظیمات</w:t>
      </w:r>
      <w:r w:rsidRPr="000337EC">
        <w:rPr>
          <w:rtl/>
          <w:lang w:bidi="ar-SA"/>
        </w:rPr>
        <w:t xml:space="preserve"> زیر نام افزونه نمایش داده شود (مثل بسیاری از پلاگین‌های حرفه‌ای وردپرس)، کافی است یک </w:t>
      </w:r>
      <w:r w:rsidRPr="000337EC">
        <w:rPr>
          <w:bCs/>
          <w:lang w:bidi="ar-SA"/>
        </w:rPr>
        <w:t>Filter</w:t>
      </w:r>
      <w:r w:rsidRPr="000337EC">
        <w:rPr>
          <w:lang w:bidi="ar-SA"/>
        </w:rPr>
        <w:t xml:space="preserve"> </w:t>
      </w:r>
      <w:r w:rsidRPr="000337EC">
        <w:rPr>
          <w:rtl/>
          <w:lang w:bidi="ar-SA"/>
        </w:rPr>
        <w:t>اضافه کنید</w:t>
      </w:r>
      <w:r w:rsidRPr="000337EC">
        <w:rPr>
          <w:lang w:bidi="ar-SA"/>
        </w:rPr>
        <w:t>:</w:t>
      </w:r>
    </w:p>
    <w:p w14:paraId="6D9CCED4" w14:textId="77777777" w:rsidR="000337EC" w:rsidRPr="000337EC" w:rsidRDefault="000337EC" w:rsidP="000337EC">
      <w:pPr>
        <w:rPr>
          <w:lang w:bidi="ar-SA"/>
        </w:rPr>
      </w:pPr>
      <w:r w:rsidRPr="000337EC">
        <w:rPr>
          <w:lang w:bidi="ar-SA"/>
        </w:rPr>
        <w:pict w14:anchorId="291B7E17">
          <v:rect id="_x0000_i1714" style="width:0;height:1.5pt" o:hralign="center" o:hrstd="t" o:hr="t" fillcolor="#a0a0a0" stroked="f"/>
        </w:pict>
      </w:r>
    </w:p>
    <w:p w14:paraId="33B78005" w14:textId="77777777" w:rsidR="000337EC" w:rsidRPr="000337EC" w:rsidRDefault="000337EC" w:rsidP="000337EC">
      <w:pPr>
        <w:rPr>
          <w:bCs/>
          <w:lang w:bidi="ar-SA"/>
        </w:rPr>
      </w:pPr>
      <w:r w:rsidRPr="000337EC">
        <w:rPr>
          <w:rFonts w:ascii="Segoe UI Emoji" w:hAnsi="Segoe UI Emoji" w:cs="Segoe UI Emoji"/>
          <w:bCs/>
          <w:lang w:bidi="ar-SA"/>
        </w:rPr>
        <w:t>✅</w:t>
      </w:r>
      <w:r w:rsidRPr="000337EC">
        <w:rPr>
          <w:bCs/>
          <w:lang w:bidi="ar-SA"/>
        </w:rPr>
        <w:t xml:space="preserve"> </w:t>
      </w:r>
      <w:r w:rsidRPr="000337EC">
        <w:rPr>
          <w:bCs/>
          <w:rtl/>
          <w:lang w:bidi="ar-SA"/>
        </w:rPr>
        <w:t xml:space="preserve">مرحله </w:t>
      </w:r>
      <w:r w:rsidRPr="000337EC">
        <w:rPr>
          <w:bCs/>
          <w:rtl/>
        </w:rPr>
        <w:t xml:space="preserve">۱ </w:t>
      </w:r>
      <w:r w:rsidRPr="000337EC">
        <w:rPr>
          <w:rFonts w:cs="Times New Roman" w:hint="cs"/>
          <w:bCs/>
          <w:rtl/>
        </w:rPr>
        <w:t>—</w:t>
      </w:r>
      <w:r w:rsidRPr="000337EC">
        <w:rPr>
          <w:bCs/>
          <w:rtl/>
        </w:rPr>
        <w:t xml:space="preserve"> </w:t>
      </w:r>
      <w:r w:rsidRPr="000337EC">
        <w:rPr>
          <w:bCs/>
          <w:rtl/>
          <w:lang w:bidi="ar-SA"/>
        </w:rPr>
        <w:t>اضافه کردن لینک "تنظیمات" زیر نام افزونه</w:t>
      </w:r>
    </w:p>
    <w:p w14:paraId="76156763" w14:textId="77777777" w:rsidR="000337EC" w:rsidRDefault="000337EC" w:rsidP="000337EC">
      <w:pPr>
        <w:rPr>
          <w:rtl/>
          <w:lang w:bidi="ar-SA"/>
        </w:rPr>
      </w:pPr>
      <w:r w:rsidRPr="000337EC">
        <w:rPr>
          <w:rtl/>
          <w:lang w:bidi="ar-SA"/>
        </w:rPr>
        <w:t>در فایل اصلی پلاگین</w:t>
      </w:r>
      <w:r w:rsidRPr="000337EC">
        <w:rPr>
          <w:lang w:bidi="ar-SA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37EC" w14:paraId="4EA0ED9B" w14:textId="77777777" w:rsidTr="000337EC">
        <w:tc>
          <w:tcPr>
            <w:tcW w:w="9350" w:type="dxa"/>
          </w:tcPr>
          <w:p w14:paraId="5F1F4B84" w14:textId="0C3F7CA1" w:rsidR="000337EC" w:rsidRDefault="000337EC" w:rsidP="000337EC">
            <w:pPr>
              <w:bidi w:val="0"/>
              <w:spacing w:after="160" w:line="278" w:lineRule="auto"/>
              <w:rPr>
                <w:lang w:bidi="ar-SA"/>
              </w:rPr>
            </w:pPr>
            <w:r w:rsidRPr="000337EC">
              <w:rPr>
                <w:lang w:bidi="ar-SA"/>
              </w:rPr>
              <w:lastRenderedPageBreak/>
              <w:t>wp-doctor-clinic.php</w:t>
            </w:r>
          </w:p>
        </w:tc>
      </w:tr>
    </w:tbl>
    <w:p w14:paraId="07859D89" w14:textId="77777777" w:rsidR="000337EC" w:rsidRDefault="000337EC" w:rsidP="000337EC">
      <w:pPr>
        <w:rPr>
          <w:rtl/>
          <w:lang w:bidi="ar-SA"/>
        </w:rPr>
      </w:pPr>
      <w:r w:rsidRPr="000337EC">
        <w:rPr>
          <w:rtl/>
          <w:lang w:bidi="ar-SA"/>
        </w:rPr>
        <w:t>کد زیر را اضافه کنید</w:t>
      </w:r>
      <w:r w:rsidRPr="000337EC">
        <w:rPr>
          <w:lang w:bidi="ar-SA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37EC" w14:paraId="4B43029F" w14:textId="77777777" w:rsidTr="000337EC">
        <w:tc>
          <w:tcPr>
            <w:tcW w:w="9350" w:type="dxa"/>
          </w:tcPr>
          <w:p w14:paraId="67AC9344" w14:textId="77777777" w:rsidR="00856DEE" w:rsidRPr="00856DEE" w:rsidRDefault="00856DEE" w:rsidP="00856DEE">
            <w:pPr>
              <w:pStyle w:val="code"/>
              <w:rPr>
                <w:lang w:bidi="ar-SA"/>
              </w:rPr>
            </w:pPr>
            <w:r w:rsidRPr="00856DEE">
              <w:rPr>
                <w:lang w:bidi="ar-SA"/>
              </w:rPr>
              <w:t>function wdc_add_settings_link($links) {</w:t>
            </w:r>
          </w:p>
          <w:p w14:paraId="629A95F5" w14:textId="77777777" w:rsidR="00856DEE" w:rsidRPr="00856DEE" w:rsidRDefault="00856DEE" w:rsidP="00856DEE">
            <w:pPr>
              <w:pStyle w:val="code"/>
              <w:rPr>
                <w:lang w:bidi="ar-SA"/>
              </w:rPr>
            </w:pPr>
            <w:r w:rsidRPr="00856DEE">
              <w:rPr>
                <w:lang w:bidi="ar-SA"/>
              </w:rPr>
              <w:t>    $settings_link = '&lt;a href="admin.php?page=wdc-clinic"&gt;</w:t>
            </w:r>
            <w:r w:rsidRPr="00856DEE">
              <w:rPr>
                <w:rtl/>
                <w:lang w:bidi="ar-SA"/>
              </w:rPr>
              <w:t>تنظیمات</w:t>
            </w:r>
            <w:r w:rsidRPr="00856DEE">
              <w:rPr>
                <w:lang w:bidi="ar-SA"/>
              </w:rPr>
              <w:t>&lt;/a&gt;';</w:t>
            </w:r>
          </w:p>
          <w:p w14:paraId="5F77B450" w14:textId="77777777" w:rsidR="00856DEE" w:rsidRPr="00856DEE" w:rsidRDefault="00856DEE" w:rsidP="00856DEE">
            <w:pPr>
              <w:pStyle w:val="code"/>
              <w:rPr>
                <w:lang w:bidi="ar-SA"/>
              </w:rPr>
            </w:pPr>
            <w:r w:rsidRPr="00856DEE">
              <w:rPr>
                <w:lang w:bidi="ar-SA"/>
              </w:rPr>
              <w:t>    array_unshift($links, $settings_link);</w:t>
            </w:r>
          </w:p>
          <w:p w14:paraId="0E4D58E0" w14:textId="77777777" w:rsidR="00856DEE" w:rsidRPr="00856DEE" w:rsidRDefault="00856DEE" w:rsidP="00856DEE">
            <w:pPr>
              <w:pStyle w:val="code"/>
              <w:rPr>
                <w:lang w:bidi="ar-SA"/>
              </w:rPr>
            </w:pPr>
            <w:r w:rsidRPr="00856DEE">
              <w:rPr>
                <w:lang w:bidi="ar-SA"/>
              </w:rPr>
              <w:t>    return $links;</w:t>
            </w:r>
          </w:p>
          <w:p w14:paraId="4E952897" w14:textId="5BA4DC10" w:rsidR="000337EC" w:rsidRDefault="00856DEE" w:rsidP="00856DEE">
            <w:pPr>
              <w:pStyle w:val="code"/>
              <w:rPr>
                <w:lang w:bidi="ar-SA"/>
              </w:rPr>
            </w:pPr>
            <w:r w:rsidRPr="00856DEE">
              <w:rPr>
                <w:lang w:bidi="ar-SA"/>
              </w:rPr>
              <w:t>}</w:t>
            </w:r>
          </w:p>
        </w:tc>
      </w:tr>
    </w:tbl>
    <w:p w14:paraId="7114C3B5" w14:textId="77777777" w:rsidR="000337EC" w:rsidRPr="000337EC" w:rsidRDefault="000337EC" w:rsidP="000337EC">
      <w:pPr>
        <w:bidi w:val="0"/>
        <w:rPr>
          <w:lang w:bidi="ar-SA"/>
        </w:rPr>
      </w:pPr>
    </w:p>
    <w:p w14:paraId="2E98DC47" w14:textId="77777777" w:rsidR="000337EC" w:rsidRPr="000337EC" w:rsidRDefault="000337EC" w:rsidP="000337EC">
      <w:pPr>
        <w:rPr>
          <w:bCs/>
          <w:lang w:bidi="ar-SA"/>
        </w:rPr>
      </w:pPr>
      <w:r w:rsidRPr="000337EC">
        <w:rPr>
          <w:rFonts w:ascii="Segoe UI Emoji" w:hAnsi="Segoe UI Emoji" w:cs="Segoe UI Emoji"/>
          <w:bCs/>
          <w:lang w:bidi="ar-SA"/>
        </w:rPr>
        <w:t>🟦</w:t>
      </w:r>
      <w:r w:rsidRPr="000337EC">
        <w:rPr>
          <w:bCs/>
          <w:lang w:bidi="ar-SA"/>
        </w:rPr>
        <w:t xml:space="preserve"> </w:t>
      </w:r>
      <w:r w:rsidRPr="000337EC">
        <w:rPr>
          <w:bCs/>
          <w:rtl/>
          <w:lang w:bidi="ar-SA"/>
        </w:rPr>
        <w:t>نتیجه</w:t>
      </w:r>
    </w:p>
    <w:p w14:paraId="39475C98" w14:textId="77777777" w:rsidR="000337EC" w:rsidRPr="000337EC" w:rsidRDefault="000337EC" w:rsidP="000337EC">
      <w:pPr>
        <w:rPr>
          <w:lang w:bidi="ar-SA"/>
        </w:rPr>
      </w:pPr>
      <w:r w:rsidRPr="000337EC">
        <w:rPr>
          <w:rtl/>
          <w:lang w:bidi="ar-SA"/>
        </w:rPr>
        <w:t xml:space="preserve">در صفحه </w:t>
      </w:r>
      <w:r w:rsidRPr="000337EC">
        <w:rPr>
          <w:bCs/>
          <w:rtl/>
          <w:lang w:bidi="ar-SA"/>
        </w:rPr>
        <w:t xml:space="preserve">افزونه‌ها </w:t>
      </w:r>
      <w:r w:rsidRPr="000337EC">
        <w:rPr>
          <w:rFonts w:cs="Times New Roman" w:hint="cs"/>
          <w:bCs/>
          <w:rtl/>
          <w:lang w:bidi="ar-SA"/>
        </w:rPr>
        <w:t>→</w:t>
      </w:r>
      <w:r w:rsidRPr="000337EC">
        <w:rPr>
          <w:bCs/>
          <w:rtl/>
          <w:lang w:bidi="ar-SA"/>
        </w:rPr>
        <w:t xml:space="preserve"> </w:t>
      </w:r>
      <w:r w:rsidRPr="000337EC">
        <w:rPr>
          <w:rFonts w:ascii="IRANSansWeb(FaNum) Light" w:hAnsi="IRANSansWeb(FaNum) Light" w:hint="cs"/>
          <w:bCs/>
          <w:rtl/>
          <w:lang w:bidi="ar-SA"/>
        </w:rPr>
        <w:t>افزونه‌های</w:t>
      </w:r>
      <w:r w:rsidRPr="000337EC">
        <w:rPr>
          <w:bCs/>
          <w:rtl/>
          <w:lang w:bidi="ar-SA"/>
        </w:rPr>
        <w:t xml:space="preserve"> </w:t>
      </w:r>
      <w:r w:rsidRPr="000337EC">
        <w:rPr>
          <w:rFonts w:ascii="IRANSansWeb(FaNum) Light" w:hAnsi="IRANSansWeb(FaNum) Light" w:hint="cs"/>
          <w:bCs/>
          <w:rtl/>
          <w:lang w:bidi="ar-SA"/>
        </w:rPr>
        <w:t>نصب‌شده</w:t>
      </w:r>
      <w:r w:rsidRPr="000337EC">
        <w:rPr>
          <w:lang w:bidi="ar-SA"/>
        </w:rPr>
        <w:br/>
      </w:r>
      <w:r w:rsidRPr="000337EC">
        <w:rPr>
          <w:rtl/>
          <w:lang w:bidi="ar-SA"/>
        </w:rPr>
        <w:t>زیر نام افزونه شما یک لینک ظاهر می‌شود</w:t>
      </w:r>
      <w:r w:rsidRPr="000337EC">
        <w:rPr>
          <w:lang w:bidi="ar-SA"/>
        </w:rPr>
        <w:t>:</w:t>
      </w:r>
    </w:p>
    <w:p w14:paraId="01B81408" w14:textId="77777777" w:rsidR="000337EC" w:rsidRPr="000337EC" w:rsidRDefault="000337EC" w:rsidP="000337EC">
      <w:pPr>
        <w:rPr>
          <w:lang w:bidi="ar-SA"/>
        </w:rPr>
      </w:pPr>
      <w:r w:rsidRPr="000337EC">
        <w:rPr>
          <w:rFonts w:ascii="Segoe UI Emoji" w:hAnsi="Segoe UI Emoji" w:cs="Segoe UI Emoji"/>
          <w:lang w:bidi="ar-SA"/>
        </w:rPr>
        <w:t>➡️</w:t>
      </w:r>
      <w:r w:rsidRPr="000337EC">
        <w:rPr>
          <w:lang w:bidi="ar-SA"/>
        </w:rPr>
        <w:t xml:space="preserve"> </w:t>
      </w:r>
      <w:r w:rsidRPr="000337EC">
        <w:rPr>
          <w:bCs/>
          <w:rtl/>
          <w:lang w:bidi="ar-SA"/>
        </w:rPr>
        <w:t>تنظیمات</w:t>
      </w:r>
    </w:p>
    <w:p w14:paraId="0DE51E19" w14:textId="77777777" w:rsidR="000337EC" w:rsidRDefault="000337EC" w:rsidP="000337EC">
      <w:pPr>
        <w:rPr>
          <w:rtl/>
          <w:lang w:bidi="ar-SA"/>
        </w:rPr>
      </w:pPr>
      <w:r w:rsidRPr="000337EC">
        <w:rPr>
          <w:rtl/>
          <w:lang w:bidi="ar-SA"/>
        </w:rPr>
        <w:t>و با کلیک روی آن کاربر به صفحه تنظیمات افزونه منتقل می‌شود</w:t>
      </w:r>
      <w:r w:rsidRPr="000337EC">
        <w:rPr>
          <w:lang w:bidi="ar-SA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37EC" w14:paraId="0F45E566" w14:textId="77777777" w:rsidTr="000337EC">
        <w:tc>
          <w:tcPr>
            <w:tcW w:w="9350" w:type="dxa"/>
          </w:tcPr>
          <w:p w14:paraId="011149B9" w14:textId="08AF95B2" w:rsidR="000337EC" w:rsidRDefault="000337EC" w:rsidP="000337EC">
            <w:pPr>
              <w:pStyle w:val="code"/>
              <w:rPr>
                <w:lang w:bidi="ar-SA"/>
              </w:rPr>
            </w:pPr>
            <w:r w:rsidRPr="000337EC">
              <w:rPr>
                <w:lang w:bidi="ar-SA"/>
              </w:rPr>
              <w:t>/wp-admin/admin.php?page=</w:t>
            </w:r>
            <w:r w:rsidR="00856DEE" w:rsidRPr="00856DEE">
              <w:rPr>
                <w:lang w:bidi="ar-SA"/>
              </w:rPr>
              <w:t>wdc-clinic</w:t>
            </w:r>
          </w:p>
        </w:tc>
      </w:tr>
    </w:tbl>
    <w:p w14:paraId="73D59AD6" w14:textId="77777777" w:rsidR="000337EC" w:rsidRPr="000337EC" w:rsidRDefault="000337EC" w:rsidP="000337EC">
      <w:pPr>
        <w:bidi w:val="0"/>
        <w:rPr>
          <w:lang w:bidi="ar-SA"/>
        </w:rPr>
      </w:pPr>
    </w:p>
    <w:p w14:paraId="1218B690" w14:textId="77777777" w:rsidR="000337EC" w:rsidRPr="000337EC" w:rsidRDefault="000337EC" w:rsidP="000337EC">
      <w:pPr>
        <w:rPr>
          <w:bCs/>
          <w:lang w:bidi="ar-SA"/>
        </w:rPr>
      </w:pPr>
      <w:r w:rsidRPr="000337EC">
        <w:rPr>
          <w:rFonts w:ascii="Segoe UI Emoji" w:hAnsi="Segoe UI Emoji" w:cs="Segoe UI Emoji"/>
          <w:bCs/>
          <w:lang w:bidi="ar-SA"/>
        </w:rPr>
        <w:t>❗</w:t>
      </w:r>
      <w:r w:rsidRPr="000337EC">
        <w:rPr>
          <w:bCs/>
          <w:lang w:bidi="ar-SA"/>
        </w:rPr>
        <w:t xml:space="preserve"> </w:t>
      </w:r>
      <w:r w:rsidRPr="000337EC">
        <w:rPr>
          <w:bCs/>
          <w:rtl/>
          <w:lang w:bidi="ar-SA"/>
        </w:rPr>
        <w:t>نکته مهم</w:t>
      </w:r>
    </w:p>
    <w:p w14:paraId="59205A9F" w14:textId="77777777" w:rsidR="000337EC" w:rsidRPr="000337EC" w:rsidRDefault="000337EC" w:rsidP="000337EC">
      <w:pPr>
        <w:rPr>
          <w:lang w:bidi="ar-SA"/>
        </w:rPr>
      </w:pPr>
      <w:r w:rsidRPr="000337EC">
        <w:rPr>
          <w:rtl/>
          <w:lang w:bidi="ar-SA"/>
        </w:rPr>
        <w:t>صفحه تنظیمات باید قبلاً توسط منوی مدیریت شما ایجاد شده باشد</w:t>
      </w:r>
      <w:r w:rsidRPr="000337EC">
        <w:rPr>
          <w:lang w:bidi="ar-SA"/>
        </w:rPr>
        <w:t>:</w:t>
      </w:r>
    </w:p>
    <w:p w14:paraId="49417B53" w14:textId="77777777" w:rsidR="000337EC" w:rsidRDefault="000337EC" w:rsidP="000337EC">
      <w:pPr>
        <w:rPr>
          <w:rtl/>
          <w:lang w:bidi="ar-SA"/>
        </w:rPr>
      </w:pPr>
      <w:r w:rsidRPr="000337EC">
        <w:rPr>
          <w:rtl/>
          <w:lang w:bidi="ar-SA"/>
        </w:rPr>
        <w:t>مثلاً اگر در کلاس</w:t>
      </w:r>
      <w:r w:rsidRPr="000337EC">
        <w:rPr>
          <w:lang w:bidi="ar-SA"/>
        </w:rPr>
        <w:t xml:space="preserve"> admin menu </w:t>
      </w:r>
      <w:r w:rsidRPr="000337EC">
        <w:rPr>
          <w:rtl/>
          <w:lang w:bidi="ar-SA"/>
        </w:rPr>
        <w:t>این را دارید</w:t>
      </w:r>
      <w:r w:rsidRPr="000337EC">
        <w:rPr>
          <w:lang w:bidi="ar-SA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37EC" w14:paraId="427773D3" w14:textId="77777777" w:rsidTr="000337EC">
        <w:tc>
          <w:tcPr>
            <w:tcW w:w="9350" w:type="dxa"/>
          </w:tcPr>
          <w:p w14:paraId="5DE3449D" w14:textId="77777777" w:rsidR="000337EC" w:rsidRDefault="000337EC" w:rsidP="000337EC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>add_menu_page(</w:t>
            </w:r>
          </w:p>
          <w:p w14:paraId="72CC27C1" w14:textId="77777777" w:rsidR="000337EC" w:rsidRDefault="000337EC" w:rsidP="000337EC">
            <w:pPr>
              <w:bidi w:val="0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'</w:t>
            </w:r>
            <w:r>
              <w:rPr>
                <w:rtl/>
                <w:lang w:bidi="ar-SA"/>
              </w:rPr>
              <w:t>تنظ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مات</w:t>
            </w:r>
            <w:r>
              <w:rPr>
                <w:rtl/>
                <w:lang w:bidi="ar-SA"/>
              </w:rPr>
              <w:t xml:space="preserve"> نوبت‌ده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lang w:bidi="ar-SA"/>
              </w:rPr>
              <w:t>',</w:t>
            </w:r>
          </w:p>
          <w:p w14:paraId="1D1E0676" w14:textId="77777777" w:rsidR="000337EC" w:rsidRDefault="000337EC" w:rsidP="000337EC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    'Clinic Booking',</w:t>
            </w:r>
          </w:p>
          <w:p w14:paraId="23EA8D59" w14:textId="77777777" w:rsidR="000337EC" w:rsidRDefault="000337EC" w:rsidP="000337EC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    'manage_options',</w:t>
            </w:r>
          </w:p>
          <w:p w14:paraId="783D56CF" w14:textId="77777777" w:rsidR="000337EC" w:rsidRDefault="000337EC" w:rsidP="000337EC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    'wdc_settings',</w:t>
            </w:r>
          </w:p>
          <w:p w14:paraId="64384E57" w14:textId="77777777" w:rsidR="000337EC" w:rsidRDefault="000337EC" w:rsidP="000337EC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    'wdc_settings_page_callback'</w:t>
            </w:r>
          </w:p>
          <w:p w14:paraId="0DF671C6" w14:textId="5F224548" w:rsidR="000337EC" w:rsidRDefault="000337EC" w:rsidP="000337EC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>);</w:t>
            </w:r>
          </w:p>
        </w:tc>
      </w:tr>
    </w:tbl>
    <w:p w14:paraId="0BBE0498" w14:textId="77777777" w:rsidR="000337EC" w:rsidRDefault="000337EC" w:rsidP="000337EC">
      <w:pPr>
        <w:rPr>
          <w:rtl/>
          <w:lang w:bidi="ar-SA"/>
        </w:rPr>
      </w:pPr>
      <w:r w:rsidRPr="000337EC">
        <w:rPr>
          <w:rtl/>
          <w:lang w:bidi="ar-SA"/>
        </w:rPr>
        <w:t>پس ادرس صفحه تنظیمات شما</w:t>
      </w:r>
      <w:r w:rsidRPr="000337EC">
        <w:rPr>
          <w:lang w:bidi="ar-SA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37EC" w14:paraId="1B35694C" w14:textId="77777777" w:rsidTr="000337EC">
        <w:tc>
          <w:tcPr>
            <w:tcW w:w="9350" w:type="dxa"/>
          </w:tcPr>
          <w:p w14:paraId="3F397B21" w14:textId="42710967" w:rsidR="000337EC" w:rsidRDefault="000337EC" w:rsidP="000337EC">
            <w:pPr>
              <w:bidi w:val="0"/>
              <w:rPr>
                <w:lang w:bidi="ar-SA"/>
              </w:rPr>
            </w:pPr>
            <w:r w:rsidRPr="000337EC">
              <w:rPr>
                <w:lang w:bidi="ar-SA"/>
              </w:rPr>
              <w:t>admin.php?page=wdc_settings</w:t>
            </w:r>
          </w:p>
        </w:tc>
      </w:tr>
    </w:tbl>
    <w:p w14:paraId="0DF5F986" w14:textId="77777777" w:rsidR="000337EC" w:rsidRPr="000337EC" w:rsidRDefault="000337EC" w:rsidP="000337EC">
      <w:pPr>
        <w:bidi w:val="0"/>
        <w:rPr>
          <w:lang w:bidi="ar-SA"/>
        </w:rPr>
      </w:pPr>
    </w:p>
    <w:p w14:paraId="3B850637" w14:textId="77777777" w:rsidR="000337EC" w:rsidRPr="000337EC" w:rsidRDefault="000337EC" w:rsidP="000337EC">
      <w:pPr>
        <w:rPr>
          <w:lang w:bidi="ar-SA"/>
        </w:rPr>
      </w:pPr>
      <w:r w:rsidRPr="000337EC">
        <w:rPr>
          <w:rtl/>
          <w:lang w:bidi="ar-SA"/>
        </w:rPr>
        <w:t>در همان کد لینک ساخته‌ایم</w:t>
      </w:r>
      <w:r w:rsidRPr="000337EC">
        <w:rPr>
          <w:lang w:bidi="ar-SA"/>
        </w:rPr>
        <w:t>.</w:t>
      </w:r>
    </w:p>
    <w:p w14:paraId="7B636A69" w14:textId="77777777" w:rsidR="000337EC" w:rsidRPr="000337EC" w:rsidRDefault="000337EC" w:rsidP="000337EC">
      <w:pPr>
        <w:rPr>
          <w:bCs/>
          <w:lang w:bidi="ar-SA"/>
        </w:rPr>
      </w:pPr>
      <w:r w:rsidRPr="000337EC">
        <w:rPr>
          <w:rFonts w:ascii="Segoe UI Emoji" w:hAnsi="Segoe UI Emoji" w:cs="Segoe UI Emoji"/>
          <w:bCs/>
          <w:lang w:bidi="ar-SA"/>
        </w:rPr>
        <w:t>🎁</w:t>
      </w:r>
      <w:r w:rsidRPr="000337EC">
        <w:rPr>
          <w:bCs/>
          <w:lang w:bidi="ar-SA"/>
        </w:rPr>
        <w:t xml:space="preserve"> </w:t>
      </w:r>
      <w:r w:rsidRPr="000337EC">
        <w:rPr>
          <w:bCs/>
          <w:rtl/>
          <w:lang w:bidi="ar-SA"/>
        </w:rPr>
        <w:t>اگر بخواهید لینک‌های بیشتری اضافه کنید</w:t>
      </w:r>
    </w:p>
    <w:p w14:paraId="2FF64072" w14:textId="77777777" w:rsidR="000337EC" w:rsidRPr="000337EC" w:rsidRDefault="000337EC" w:rsidP="000337EC">
      <w:pPr>
        <w:rPr>
          <w:lang w:bidi="ar-SA"/>
        </w:rPr>
      </w:pPr>
      <w:r w:rsidRPr="000337EC">
        <w:rPr>
          <w:rtl/>
          <w:lang w:bidi="ar-SA"/>
        </w:rPr>
        <w:lastRenderedPageBreak/>
        <w:t>مثلاً</w:t>
      </w:r>
      <w:r w:rsidRPr="000337EC">
        <w:rPr>
          <w:lang w:bidi="ar-SA"/>
        </w:rPr>
        <w:t>:</w:t>
      </w:r>
    </w:p>
    <w:p w14:paraId="15132A76" w14:textId="77777777" w:rsidR="000337EC" w:rsidRPr="000337EC" w:rsidRDefault="000337EC" w:rsidP="000337EC">
      <w:pPr>
        <w:numPr>
          <w:ilvl w:val="0"/>
          <w:numId w:val="28"/>
        </w:numPr>
        <w:rPr>
          <w:lang w:bidi="ar-SA"/>
        </w:rPr>
      </w:pPr>
      <w:r w:rsidRPr="000337EC">
        <w:rPr>
          <w:rtl/>
          <w:lang w:bidi="ar-SA"/>
        </w:rPr>
        <w:t>تنظیمات</w:t>
      </w:r>
    </w:p>
    <w:p w14:paraId="1B50AA91" w14:textId="77777777" w:rsidR="000337EC" w:rsidRPr="000337EC" w:rsidRDefault="000337EC" w:rsidP="000337EC">
      <w:pPr>
        <w:numPr>
          <w:ilvl w:val="0"/>
          <w:numId w:val="28"/>
        </w:numPr>
        <w:rPr>
          <w:lang w:bidi="ar-SA"/>
        </w:rPr>
      </w:pPr>
      <w:r w:rsidRPr="000337EC">
        <w:rPr>
          <w:rtl/>
          <w:lang w:bidi="ar-SA"/>
        </w:rPr>
        <w:t>مشاهده نوبت‌ها</w:t>
      </w:r>
    </w:p>
    <w:p w14:paraId="00AC2AE9" w14:textId="77777777" w:rsidR="000337EC" w:rsidRPr="000337EC" w:rsidRDefault="000337EC" w:rsidP="000337EC">
      <w:pPr>
        <w:numPr>
          <w:ilvl w:val="0"/>
          <w:numId w:val="28"/>
        </w:numPr>
        <w:rPr>
          <w:lang w:bidi="ar-SA"/>
        </w:rPr>
      </w:pPr>
      <w:r w:rsidRPr="000337EC">
        <w:rPr>
          <w:rtl/>
          <w:lang w:bidi="ar-SA"/>
        </w:rPr>
        <w:t>مستندات</w:t>
      </w:r>
    </w:p>
    <w:p w14:paraId="67F6E2E4" w14:textId="77777777" w:rsidR="000337EC" w:rsidRPr="000337EC" w:rsidRDefault="000337EC" w:rsidP="000337EC">
      <w:pPr>
        <w:numPr>
          <w:ilvl w:val="0"/>
          <w:numId w:val="28"/>
        </w:numPr>
        <w:rPr>
          <w:lang w:bidi="ar-SA"/>
        </w:rPr>
      </w:pPr>
      <w:r w:rsidRPr="000337EC">
        <w:rPr>
          <w:rtl/>
          <w:lang w:bidi="ar-SA"/>
        </w:rPr>
        <w:t>تماس با پشتیبانی</w:t>
      </w:r>
    </w:p>
    <w:p w14:paraId="056B3227" w14:textId="77777777" w:rsidR="000337EC" w:rsidRDefault="000337EC" w:rsidP="000337EC">
      <w:pPr>
        <w:rPr>
          <w:rtl/>
          <w:lang w:bidi="ar-SA"/>
        </w:rPr>
      </w:pPr>
      <w:r w:rsidRPr="000337EC">
        <w:rPr>
          <w:rtl/>
          <w:lang w:bidi="ar-SA"/>
        </w:rPr>
        <w:t>نمونه</w:t>
      </w:r>
      <w:r w:rsidRPr="000337EC">
        <w:rPr>
          <w:lang w:bidi="ar-SA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37EC" w14:paraId="0B3CFC44" w14:textId="77777777" w:rsidTr="000337EC">
        <w:tc>
          <w:tcPr>
            <w:tcW w:w="9350" w:type="dxa"/>
          </w:tcPr>
          <w:p w14:paraId="02271B21" w14:textId="77777777" w:rsidR="000337EC" w:rsidRDefault="000337EC" w:rsidP="000337E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>function wdc_add_settings_link($links) {</w:t>
            </w:r>
          </w:p>
          <w:p w14:paraId="314870CB" w14:textId="77777777" w:rsidR="000337EC" w:rsidRDefault="000337EC" w:rsidP="000337E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$extra_links = array(</w:t>
            </w:r>
          </w:p>
          <w:p w14:paraId="431BF13E" w14:textId="77777777" w:rsidR="000337EC" w:rsidRDefault="000337EC" w:rsidP="000337E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  '&lt;a href="admin.php?page=wdc_settings"&gt;</w:t>
            </w:r>
            <w:r>
              <w:rPr>
                <w:rtl/>
                <w:lang w:bidi="ar-SA"/>
              </w:rPr>
              <w:t>تنظ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مات</w:t>
            </w:r>
            <w:r>
              <w:rPr>
                <w:lang w:bidi="ar-SA"/>
              </w:rPr>
              <w:t>&lt;/a&gt;',</w:t>
            </w:r>
          </w:p>
          <w:p w14:paraId="2202ABAC" w14:textId="77777777" w:rsidR="000337EC" w:rsidRDefault="000337EC" w:rsidP="000337E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  '&lt;a href="admin.php?page=wdc_appointments"&gt;</w:t>
            </w:r>
            <w:r>
              <w:rPr>
                <w:rtl/>
                <w:lang w:bidi="ar-SA"/>
              </w:rPr>
              <w:t>نوبت‌ها</w:t>
            </w:r>
            <w:r>
              <w:rPr>
                <w:lang w:bidi="ar-SA"/>
              </w:rPr>
              <w:t>&lt;/a&gt;',</w:t>
            </w:r>
          </w:p>
          <w:p w14:paraId="5B809849" w14:textId="77777777" w:rsidR="000337EC" w:rsidRDefault="000337EC" w:rsidP="000337E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  '&lt;a href="https://example.com/docs" target="_blank"&gt;</w:t>
            </w:r>
            <w:r>
              <w:rPr>
                <w:rtl/>
                <w:lang w:bidi="ar-SA"/>
              </w:rPr>
              <w:t>مستندات</w:t>
            </w:r>
            <w:r>
              <w:rPr>
                <w:lang w:bidi="ar-SA"/>
              </w:rPr>
              <w:t>&lt;/a&gt;'</w:t>
            </w:r>
          </w:p>
          <w:p w14:paraId="6F5F0833" w14:textId="77777777" w:rsidR="000337EC" w:rsidRDefault="000337EC" w:rsidP="000337E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);</w:t>
            </w:r>
          </w:p>
          <w:p w14:paraId="2BCA8B02" w14:textId="77777777" w:rsidR="000337EC" w:rsidRDefault="000337EC" w:rsidP="000337E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return array_merge($extra_links, $links);</w:t>
            </w:r>
          </w:p>
          <w:p w14:paraId="4B2FFE56" w14:textId="14439695" w:rsidR="000337EC" w:rsidRDefault="000337EC" w:rsidP="000337E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>}</w:t>
            </w:r>
          </w:p>
        </w:tc>
      </w:tr>
    </w:tbl>
    <w:p w14:paraId="0883CD7E" w14:textId="77777777" w:rsidR="000337EC" w:rsidRPr="000337EC" w:rsidRDefault="000337EC" w:rsidP="000337EC">
      <w:pPr>
        <w:bidi w:val="0"/>
        <w:rPr>
          <w:lang w:bidi="ar-SA"/>
        </w:rPr>
      </w:pPr>
    </w:p>
    <w:p w14:paraId="4325594E" w14:textId="0809915C" w:rsidR="000337EC" w:rsidRDefault="003E28CE" w:rsidP="003E28CE">
      <w:pPr>
        <w:pStyle w:val="Heading1"/>
        <w:rPr>
          <w:rtl/>
          <w:lang w:bidi="ar-SA"/>
        </w:rPr>
      </w:pPr>
      <w:r>
        <w:rPr>
          <w:rFonts w:hint="cs"/>
          <w:rtl/>
          <w:lang w:bidi="ar-SA"/>
        </w:rPr>
        <w:t>امکان انتخاب روزهای کاری</w:t>
      </w:r>
    </w:p>
    <w:p w14:paraId="2E18552E" w14:textId="77777777" w:rsidR="003E28CE" w:rsidRPr="003E28CE" w:rsidRDefault="003E28CE" w:rsidP="003E28CE">
      <w:pPr>
        <w:rPr>
          <w:lang w:bidi="ar-SA"/>
        </w:rPr>
      </w:pPr>
      <w:r w:rsidRPr="003E28CE">
        <w:rPr>
          <w:rtl/>
          <w:lang w:bidi="ar-SA"/>
        </w:rPr>
        <w:t xml:space="preserve">کاملاً واضح توضیح می‌دهم و مرحله به مرحله می‌گویم </w:t>
      </w:r>
      <w:r w:rsidRPr="003E28CE">
        <w:rPr>
          <w:bCs/>
          <w:rtl/>
          <w:lang w:bidi="ar-SA"/>
        </w:rPr>
        <w:t>کدام فایل را تغییر دهید و چه تغییراتی لازم است</w:t>
      </w:r>
      <w:r w:rsidRPr="003E28CE">
        <w:rPr>
          <w:rtl/>
          <w:lang w:bidi="ar-SA"/>
        </w:rPr>
        <w:t xml:space="preserve"> تا مدیر بتواند روزهای کاری خودش را مشخص کند</w:t>
      </w:r>
      <w:r w:rsidRPr="003E28CE">
        <w:rPr>
          <w:lang w:bidi="ar-SA"/>
        </w:rPr>
        <w:t>.</w:t>
      </w:r>
    </w:p>
    <w:p w14:paraId="76889582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pict w14:anchorId="178B2708">
          <v:rect id="_x0000_i1764" style="width:0;height:1.5pt" o:hralign="center" o:hrstd="t" o:hr="t" fillcolor="#a0a0a0" stroked="f"/>
        </w:pict>
      </w:r>
    </w:p>
    <w:p w14:paraId="70DC8739" w14:textId="77777777" w:rsidR="003E28CE" w:rsidRPr="003E28CE" w:rsidRDefault="003E28CE" w:rsidP="003E28CE">
      <w:pPr>
        <w:rPr>
          <w:bCs/>
          <w:lang w:bidi="ar-SA"/>
        </w:rPr>
      </w:pPr>
      <w:r w:rsidRPr="003E28CE">
        <w:rPr>
          <w:bCs/>
          <w:lang w:bidi="ar-SA"/>
        </w:rPr>
        <w:t>1️</w:t>
      </w:r>
      <w:r w:rsidRPr="003E28CE">
        <w:rPr>
          <w:rFonts w:ascii="Segoe UI Symbol" w:hAnsi="Segoe UI Symbol" w:cs="Segoe UI Symbol"/>
          <w:bCs/>
          <w:lang w:bidi="ar-SA"/>
        </w:rPr>
        <w:t>⃣</w:t>
      </w:r>
      <w:r w:rsidRPr="003E28CE">
        <w:rPr>
          <w:bCs/>
          <w:lang w:bidi="ar-SA"/>
        </w:rPr>
        <w:t xml:space="preserve"> </w:t>
      </w:r>
      <w:r w:rsidRPr="003E28CE">
        <w:rPr>
          <w:bCs/>
          <w:rtl/>
          <w:lang w:bidi="ar-SA"/>
        </w:rPr>
        <w:t>فایل مربوطه</w:t>
      </w:r>
    </w:p>
    <w:p w14:paraId="573C7E3B" w14:textId="77777777" w:rsidR="003E28CE" w:rsidRPr="003E28CE" w:rsidRDefault="003E28CE" w:rsidP="003E28CE">
      <w:pPr>
        <w:rPr>
          <w:lang w:bidi="ar-SA"/>
        </w:rPr>
      </w:pPr>
      <w:r w:rsidRPr="003E28CE">
        <w:rPr>
          <w:bCs/>
          <w:rtl/>
          <w:lang w:bidi="ar-SA"/>
        </w:rPr>
        <w:t>فایل</w:t>
      </w:r>
      <w:r w:rsidRPr="003E28CE">
        <w:rPr>
          <w:bCs/>
          <w:lang w:bidi="ar-SA"/>
        </w:rPr>
        <w:t>:</w:t>
      </w:r>
    </w:p>
    <w:p w14:paraId="46C38642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>includes/class-admin-menu.php</w:t>
      </w:r>
    </w:p>
    <w:p w14:paraId="5602703C" w14:textId="77777777" w:rsidR="003E28CE" w:rsidRPr="003E28CE" w:rsidRDefault="003E28CE" w:rsidP="003E28CE">
      <w:pPr>
        <w:rPr>
          <w:lang w:bidi="ar-SA"/>
        </w:rPr>
      </w:pPr>
      <w:r w:rsidRPr="003E28CE">
        <w:rPr>
          <w:rtl/>
          <w:lang w:bidi="ar-SA"/>
        </w:rPr>
        <w:t>این فایل مسئول صفحه مدیریت افزونه است و الان بخش «ساعات کاری» و «نوبت‌ها» را نشان می‌دهد</w:t>
      </w:r>
      <w:r w:rsidRPr="003E28CE">
        <w:rPr>
          <w:lang w:bidi="ar-SA"/>
        </w:rPr>
        <w:t>.</w:t>
      </w:r>
    </w:p>
    <w:p w14:paraId="36989AF8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pict w14:anchorId="50652DDB">
          <v:rect id="_x0000_i1765" style="width:0;height:1.5pt" o:hralign="center" o:hrstd="t" o:hr="t" fillcolor="#a0a0a0" stroked="f"/>
        </w:pict>
      </w:r>
    </w:p>
    <w:p w14:paraId="177DE886" w14:textId="77777777" w:rsidR="003E28CE" w:rsidRPr="003E28CE" w:rsidRDefault="003E28CE" w:rsidP="003E28CE">
      <w:pPr>
        <w:rPr>
          <w:bCs/>
          <w:lang w:bidi="ar-SA"/>
        </w:rPr>
      </w:pPr>
      <w:r w:rsidRPr="003E28CE">
        <w:rPr>
          <w:bCs/>
          <w:lang w:bidi="ar-SA"/>
        </w:rPr>
        <w:t>2️</w:t>
      </w:r>
      <w:r w:rsidRPr="003E28CE">
        <w:rPr>
          <w:rFonts w:ascii="Segoe UI Symbol" w:hAnsi="Segoe UI Symbol" w:cs="Segoe UI Symbol"/>
          <w:bCs/>
          <w:lang w:bidi="ar-SA"/>
        </w:rPr>
        <w:t>⃣</w:t>
      </w:r>
      <w:r w:rsidRPr="003E28CE">
        <w:rPr>
          <w:bCs/>
          <w:lang w:bidi="ar-SA"/>
        </w:rPr>
        <w:t xml:space="preserve"> </w:t>
      </w:r>
      <w:r w:rsidRPr="003E28CE">
        <w:rPr>
          <w:bCs/>
          <w:rtl/>
          <w:lang w:bidi="ar-SA"/>
        </w:rPr>
        <w:t>تغییرات لازم</w:t>
      </w:r>
    </w:p>
    <w:p w14:paraId="544E1AA5" w14:textId="77777777" w:rsidR="003E28CE" w:rsidRPr="003E28CE" w:rsidRDefault="003E28CE" w:rsidP="003E28CE">
      <w:pPr>
        <w:rPr>
          <w:bCs/>
          <w:lang w:bidi="ar-SA"/>
        </w:rPr>
      </w:pPr>
      <w:r w:rsidRPr="003E28CE">
        <w:rPr>
          <w:bCs/>
          <w:lang w:bidi="ar-SA"/>
        </w:rPr>
        <w:lastRenderedPageBreak/>
        <w:t>2-1️</w:t>
      </w:r>
      <w:r w:rsidRPr="003E28CE">
        <w:rPr>
          <w:rFonts w:ascii="Segoe UI Symbol" w:hAnsi="Segoe UI Symbol" w:cs="Segoe UI Symbol"/>
          <w:bCs/>
          <w:lang w:bidi="ar-SA"/>
        </w:rPr>
        <w:t>⃣</w:t>
      </w:r>
      <w:r w:rsidRPr="003E28CE">
        <w:rPr>
          <w:bCs/>
          <w:lang w:bidi="ar-SA"/>
        </w:rPr>
        <w:t xml:space="preserve"> </w:t>
      </w:r>
      <w:r w:rsidRPr="003E28CE">
        <w:rPr>
          <w:bCs/>
          <w:rtl/>
          <w:lang w:bidi="ar-SA"/>
        </w:rPr>
        <w:t>اضافه کردن فرم انتخاب روزهای کاری</w:t>
      </w:r>
    </w:p>
    <w:p w14:paraId="53610E19" w14:textId="77777777" w:rsidR="003E28CE" w:rsidRPr="003E28CE" w:rsidRDefault="003E28CE" w:rsidP="003E28CE">
      <w:pPr>
        <w:rPr>
          <w:lang w:bidi="ar-SA"/>
        </w:rPr>
      </w:pPr>
      <w:r w:rsidRPr="003E28CE">
        <w:rPr>
          <w:rtl/>
          <w:lang w:bidi="ar-SA"/>
        </w:rPr>
        <w:t xml:space="preserve">در داخل تابع </w:t>
      </w:r>
      <w:r w:rsidRPr="003E28CE">
        <w:rPr>
          <w:lang w:bidi="ar-SA"/>
        </w:rPr>
        <w:t>page_schedule()</w:t>
      </w:r>
      <w:r w:rsidRPr="003E28CE">
        <w:rPr>
          <w:rtl/>
          <w:lang w:bidi="ar-SA"/>
        </w:rPr>
        <w:t xml:space="preserve">، </w:t>
      </w:r>
      <w:r w:rsidRPr="003E28CE">
        <w:rPr>
          <w:bCs/>
          <w:rtl/>
          <w:lang w:bidi="ar-SA"/>
        </w:rPr>
        <w:t>قبل از جدول ساعات کاری</w:t>
      </w:r>
      <w:r w:rsidRPr="003E28CE">
        <w:rPr>
          <w:rtl/>
          <w:lang w:bidi="ar-SA"/>
        </w:rPr>
        <w:t>، این کد را اضافه کنید</w:t>
      </w:r>
      <w:r w:rsidRPr="003E28CE">
        <w:rPr>
          <w:lang w:bidi="ar-SA"/>
        </w:rPr>
        <w:t>:</w:t>
      </w:r>
    </w:p>
    <w:p w14:paraId="4D66ACF9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>&lt;?php</w:t>
      </w:r>
    </w:p>
    <w:p w14:paraId="7706A8C4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>$weekdays = array(0=&gt;'</w:t>
      </w:r>
      <w:r w:rsidRPr="003E28CE">
        <w:rPr>
          <w:rtl/>
          <w:lang w:bidi="ar-SA"/>
        </w:rPr>
        <w:t>یکشنبه',1</w:t>
      </w:r>
      <w:r w:rsidRPr="003E28CE">
        <w:rPr>
          <w:lang w:bidi="ar-SA"/>
        </w:rPr>
        <w:t>=&gt;'</w:t>
      </w:r>
      <w:r w:rsidRPr="003E28CE">
        <w:rPr>
          <w:rtl/>
          <w:lang w:bidi="ar-SA"/>
        </w:rPr>
        <w:t>دوشنبه',2</w:t>
      </w:r>
      <w:r w:rsidRPr="003E28CE">
        <w:rPr>
          <w:lang w:bidi="ar-SA"/>
        </w:rPr>
        <w:t>=&gt;'</w:t>
      </w:r>
      <w:r w:rsidRPr="003E28CE">
        <w:rPr>
          <w:rtl/>
          <w:lang w:bidi="ar-SA"/>
        </w:rPr>
        <w:t>سه‌شنبه',3</w:t>
      </w:r>
      <w:r w:rsidRPr="003E28CE">
        <w:rPr>
          <w:lang w:bidi="ar-SA"/>
        </w:rPr>
        <w:t>=&gt;'</w:t>
      </w:r>
      <w:r w:rsidRPr="003E28CE">
        <w:rPr>
          <w:rtl/>
          <w:lang w:bidi="ar-SA"/>
        </w:rPr>
        <w:t>چهارشنبه',4</w:t>
      </w:r>
      <w:r w:rsidRPr="003E28CE">
        <w:rPr>
          <w:lang w:bidi="ar-SA"/>
        </w:rPr>
        <w:t>=&gt;'</w:t>
      </w:r>
      <w:r w:rsidRPr="003E28CE">
        <w:rPr>
          <w:rtl/>
          <w:lang w:bidi="ar-SA"/>
        </w:rPr>
        <w:t>پنج‌شنبه',5</w:t>
      </w:r>
      <w:r w:rsidRPr="003E28CE">
        <w:rPr>
          <w:lang w:bidi="ar-SA"/>
        </w:rPr>
        <w:t>=&gt;'</w:t>
      </w:r>
      <w:r w:rsidRPr="003E28CE">
        <w:rPr>
          <w:rtl/>
          <w:lang w:bidi="ar-SA"/>
        </w:rPr>
        <w:t>جمعه',6</w:t>
      </w:r>
      <w:r w:rsidRPr="003E28CE">
        <w:rPr>
          <w:lang w:bidi="ar-SA"/>
        </w:rPr>
        <w:t>=&gt;'</w:t>
      </w:r>
      <w:r w:rsidRPr="003E28CE">
        <w:rPr>
          <w:rtl/>
          <w:lang w:bidi="ar-SA"/>
        </w:rPr>
        <w:t>شنبه</w:t>
      </w:r>
      <w:r w:rsidRPr="003E28CE">
        <w:rPr>
          <w:lang w:bidi="ar-SA"/>
        </w:rPr>
        <w:t>');</w:t>
      </w:r>
    </w:p>
    <w:p w14:paraId="55855F03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>$current_workdays = get_user_meta(get_current_user_id(), 'wdc_workdays', true);</w:t>
      </w:r>
    </w:p>
    <w:p w14:paraId="789AE102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>if (!is_array($current_workdays)) $current_workdays = array();</w:t>
      </w:r>
    </w:p>
    <w:p w14:paraId="68B711A5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>?&gt;</w:t>
      </w:r>
    </w:p>
    <w:p w14:paraId="522CD3F6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>&lt;h2&gt;</w:t>
      </w:r>
      <w:r w:rsidRPr="003E28CE">
        <w:rPr>
          <w:rtl/>
          <w:lang w:bidi="ar-SA"/>
        </w:rPr>
        <w:t>روزهای کاری</w:t>
      </w:r>
      <w:r w:rsidRPr="003E28CE">
        <w:rPr>
          <w:lang w:bidi="ar-SA"/>
        </w:rPr>
        <w:t>&lt;/h2&gt;</w:t>
      </w:r>
    </w:p>
    <w:p w14:paraId="1CCC6939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>&lt;form method="post" action="&lt;?php echo admin_url('admin-post.php'); ?&gt;"&gt;</w:t>
      </w:r>
    </w:p>
    <w:p w14:paraId="68ED75EA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 xml:space="preserve">    &lt;input type="hidden" name="action" value="wdc_save_workdays"&gt;</w:t>
      </w:r>
    </w:p>
    <w:p w14:paraId="78D17369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 xml:space="preserve">    &lt;?php wp_nonce_field('wdc_save_workdays'); ?&gt;</w:t>
      </w:r>
    </w:p>
    <w:p w14:paraId="16458872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 xml:space="preserve">    &lt;p&gt;</w:t>
      </w:r>
    </w:p>
    <w:p w14:paraId="0490364A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 xml:space="preserve">    &lt;?php foreach($weekdays as $k=&gt;$v): ?&gt;</w:t>
      </w:r>
    </w:p>
    <w:p w14:paraId="2B7F6331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 xml:space="preserve">        &lt;label&gt;</w:t>
      </w:r>
    </w:p>
    <w:p w14:paraId="510D0C04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 xml:space="preserve">            &lt;input type="checkbox" name="workdays[]" value="&lt;?php echo $k; ?&gt;"</w:t>
      </w:r>
    </w:p>
    <w:p w14:paraId="7C92DEA6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 xml:space="preserve">            &lt;?php echo in_array($k, $current_workdays) ? 'checked' : ''; ?&gt;&gt;</w:t>
      </w:r>
    </w:p>
    <w:p w14:paraId="29748768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 xml:space="preserve">            &lt;?php echo $v; ?&gt;</w:t>
      </w:r>
    </w:p>
    <w:p w14:paraId="767B796B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 xml:space="preserve">        &lt;/label&gt;</w:t>
      </w:r>
    </w:p>
    <w:p w14:paraId="79EDF980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 xml:space="preserve">    &lt;?php endforeach; ?&gt;</w:t>
      </w:r>
    </w:p>
    <w:p w14:paraId="3989989D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 xml:space="preserve">    &lt;/p&gt;</w:t>
      </w:r>
    </w:p>
    <w:p w14:paraId="6EB09546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 xml:space="preserve">    &lt;?php submit_button('</w:t>
      </w:r>
      <w:r w:rsidRPr="003E28CE">
        <w:rPr>
          <w:rtl/>
          <w:lang w:bidi="ar-SA"/>
        </w:rPr>
        <w:t>ذخیره روزهای کاری</w:t>
      </w:r>
      <w:r w:rsidRPr="003E28CE">
        <w:rPr>
          <w:lang w:bidi="ar-SA"/>
        </w:rPr>
        <w:t>'); ?&gt;</w:t>
      </w:r>
    </w:p>
    <w:p w14:paraId="075BA142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>&lt;/form&gt;</w:t>
      </w:r>
    </w:p>
    <w:p w14:paraId="61461A25" w14:textId="77777777" w:rsidR="003E28CE" w:rsidRPr="003E28CE" w:rsidRDefault="003E28CE" w:rsidP="003E28CE">
      <w:pPr>
        <w:rPr>
          <w:bCs/>
          <w:lang w:bidi="ar-SA"/>
        </w:rPr>
      </w:pPr>
      <w:r w:rsidRPr="003E28CE">
        <w:rPr>
          <w:bCs/>
          <w:rtl/>
          <w:lang w:bidi="ar-SA"/>
        </w:rPr>
        <w:t>توضیح</w:t>
      </w:r>
    </w:p>
    <w:p w14:paraId="5965EDFC" w14:textId="77777777" w:rsidR="003E28CE" w:rsidRPr="003E28CE" w:rsidRDefault="003E28CE" w:rsidP="003E28CE">
      <w:pPr>
        <w:numPr>
          <w:ilvl w:val="0"/>
          <w:numId w:val="29"/>
        </w:numPr>
        <w:rPr>
          <w:lang w:bidi="ar-SA"/>
        </w:rPr>
      </w:pPr>
      <w:r w:rsidRPr="003E28CE">
        <w:rPr>
          <w:rtl/>
          <w:lang w:bidi="ar-SA"/>
        </w:rPr>
        <w:t>چک‌باکس برای هر روز هفته ایجاد می‌کند</w:t>
      </w:r>
    </w:p>
    <w:p w14:paraId="3667AFA5" w14:textId="77777777" w:rsidR="003E28CE" w:rsidRPr="003E28CE" w:rsidRDefault="003E28CE" w:rsidP="003E28CE">
      <w:pPr>
        <w:numPr>
          <w:ilvl w:val="0"/>
          <w:numId w:val="29"/>
        </w:numPr>
        <w:rPr>
          <w:lang w:bidi="ar-SA"/>
        </w:rPr>
      </w:pPr>
      <w:r w:rsidRPr="003E28CE">
        <w:rPr>
          <w:rtl/>
          <w:lang w:bidi="ar-SA"/>
        </w:rPr>
        <w:lastRenderedPageBreak/>
        <w:t xml:space="preserve">وضعیت انتخاب شده قبلی از </w:t>
      </w:r>
      <w:r w:rsidRPr="003E28CE">
        <w:rPr>
          <w:lang w:bidi="ar-SA"/>
        </w:rPr>
        <w:t xml:space="preserve">user_meta </w:t>
      </w:r>
      <w:r w:rsidRPr="003E28CE">
        <w:rPr>
          <w:rtl/>
          <w:lang w:bidi="ar-SA"/>
        </w:rPr>
        <w:t>بارگذاری می‌شود</w:t>
      </w:r>
    </w:p>
    <w:p w14:paraId="42CA1147" w14:textId="77777777" w:rsidR="003E28CE" w:rsidRPr="003E28CE" w:rsidRDefault="003E28CE" w:rsidP="003E28CE">
      <w:pPr>
        <w:numPr>
          <w:ilvl w:val="0"/>
          <w:numId w:val="29"/>
        </w:numPr>
        <w:rPr>
          <w:lang w:bidi="ar-SA"/>
        </w:rPr>
      </w:pPr>
      <w:r w:rsidRPr="003E28CE">
        <w:rPr>
          <w:rtl/>
          <w:lang w:bidi="ar-SA"/>
        </w:rPr>
        <w:t>فرم بعد از</w:t>
      </w:r>
      <w:r w:rsidRPr="003E28CE">
        <w:rPr>
          <w:lang w:bidi="ar-SA"/>
        </w:rPr>
        <w:t xml:space="preserve"> submit </w:t>
      </w:r>
      <w:r w:rsidRPr="003E28CE">
        <w:rPr>
          <w:rtl/>
          <w:lang w:bidi="ar-SA"/>
        </w:rPr>
        <w:t xml:space="preserve">به </w:t>
      </w:r>
      <w:r w:rsidRPr="003E28CE">
        <w:rPr>
          <w:bCs/>
          <w:lang w:bidi="ar-SA"/>
        </w:rPr>
        <w:t>admin-post.php</w:t>
      </w:r>
      <w:r w:rsidRPr="003E28CE">
        <w:rPr>
          <w:lang w:bidi="ar-SA"/>
        </w:rPr>
        <w:t xml:space="preserve"> </w:t>
      </w:r>
      <w:r w:rsidRPr="003E28CE">
        <w:rPr>
          <w:rtl/>
          <w:lang w:bidi="ar-SA"/>
        </w:rPr>
        <w:t>ارسال می‌شود</w:t>
      </w:r>
    </w:p>
    <w:p w14:paraId="5D059D71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pict w14:anchorId="549CFD21">
          <v:rect id="_x0000_i1766" style="width:0;height:1.5pt" o:hralign="center" o:hrstd="t" o:hr="t" fillcolor="#a0a0a0" stroked="f"/>
        </w:pict>
      </w:r>
    </w:p>
    <w:p w14:paraId="3B75F149" w14:textId="77777777" w:rsidR="003E28CE" w:rsidRPr="003E28CE" w:rsidRDefault="003E28CE" w:rsidP="003E28CE">
      <w:pPr>
        <w:rPr>
          <w:bCs/>
          <w:lang w:bidi="ar-SA"/>
        </w:rPr>
      </w:pPr>
      <w:r w:rsidRPr="003E28CE">
        <w:rPr>
          <w:bCs/>
          <w:lang w:bidi="ar-SA"/>
        </w:rPr>
        <w:t>2-2️</w:t>
      </w:r>
      <w:r w:rsidRPr="003E28CE">
        <w:rPr>
          <w:rFonts w:ascii="Segoe UI Symbol" w:hAnsi="Segoe UI Symbol" w:cs="Segoe UI Symbol"/>
          <w:bCs/>
          <w:lang w:bidi="ar-SA"/>
        </w:rPr>
        <w:t>⃣</w:t>
      </w:r>
      <w:r w:rsidRPr="003E28CE">
        <w:rPr>
          <w:bCs/>
          <w:lang w:bidi="ar-SA"/>
        </w:rPr>
        <w:t xml:space="preserve"> </w:t>
      </w:r>
      <w:r w:rsidRPr="003E28CE">
        <w:rPr>
          <w:bCs/>
          <w:rtl/>
          <w:lang w:bidi="ar-SA"/>
        </w:rPr>
        <w:t>اضافه کردن اکشن ذخیره فرم</w:t>
      </w:r>
    </w:p>
    <w:p w14:paraId="36B65350" w14:textId="77777777" w:rsidR="003E28CE" w:rsidRPr="003E28CE" w:rsidRDefault="003E28CE" w:rsidP="003E28CE">
      <w:pPr>
        <w:rPr>
          <w:lang w:bidi="ar-SA"/>
        </w:rPr>
      </w:pPr>
      <w:r w:rsidRPr="003E28CE">
        <w:rPr>
          <w:rtl/>
          <w:lang w:bidi="ar-SA"/>
        </w:rPr>
        <w:t xml:space="preserve">در همان کلاس </w:t>
      </w:r>
      <w:r w:rsidRPr="003E28CE">
        <w:rPr>
          <w:lang w:bidi="ar-SA"/>
        </w:rPr>
        <w:t xml:space="preserve">WDC_Admin_Menu </w:t>
      </w:r>
      <w:r w:rsidRPr="003E28CE">
        <w:rPr>
          <w:rtl/>
          <w:lang w:bidi="ar-SA"/>
        </w:rPr>
        <w:t>یک تابع و اکشن اضافه کنید</w:t>
      </w:r>
      <w:r w:rsidRPr="003E28CE">
        <w:rPr>
          <w:lang w:bidi="ar-SA"/>
        </w:rPr>
        <w:t>:</w:t>
      </w:r>
    </w:p>
    <w:p w14:paraId="0BA6FD15" w14:textId="77777777" w:rsidR="003E28CE" w:rsidRPr="003E28CE" w:rsidRDefault="003E28CE" w:rsidP="003E28CE">
      <w:pPr>
        <w:rPr>
          <w:bCs/>
          <w:lang w:bidi="ar-SA"/>
        </w:rPr>
      </w:pPr>
      <w:r w:rsidRPr="003E28CE">
        <w:rPr>
          <w:bCs/>
          <w:rtl/>
          <w:lang w:bidi="ar-SA"/>
        </w:rPr>
        <w:t>اکشن</w:t>
      </w:r>
      <w:r w:rsidRPr="003E28CE">
        <w:rPr>
          <w:bCs/>
          <w:lang w:bidi="ar-SA"/>
        </w:rPr>
        <w:t>:</w:t>
      </w:r>
    </w:p>
    <w:p w14:paraId="2047BA04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>add_action('admin_post_wdc_save_workdays', array(__CLASS__, 'save_workdays'));</w:t>
      </w:r>
    </w:p>
    <w:p w14:paraId="7AB7E572" w14:textId="77777777" w:rsidR="003E28CE" w:rsidRPr="003E28CE" w:rsidRDefault="003E28CE" w:rsidP="003E28CE">
      <w:pPr>
        <w:rPr>
          <w:bCs/>
          <w:lang w:bidi="ar-SA"/>
        </w:rPr>
      </w:pPr>
      <w:r w:rsidRPr="003E28CE">
        <w:rPr>
          <w:bCs/>
          <w:rtl/>
          <w:lang w:bidi="ar-SA"/>
        </w:rPr>
        <w:t>تابع ذخیره</w:t>
      </w:r>
      <w:r w:rsidRPr="003E28CE">
        <w:rPr>
          <w:bCs/>
          <w:lang w:bidi="ar-SA"/>
        </w:rPr>
        <w:t>:</w:t>
      </w:r>
    </w:p>
    <w:p w14:paraId="7BEA36E1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>public static function save_workdays() {</w:t>
      </w:r>
    </w:p>
    <w:p w14:paraId="6348484D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 xml:space="preserve">    if (!current_user_can('manage_options')) wp_die('No permission');</w:t>
      </w:r>
    </w:p>
    <w:p w14:paraId="670AA7D5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 xml:space="preserve">    check_admin_referer('wdc_save_workdays');</w:t>
      </w:r>
    </w:p>
    <w:p w14:paraId="1ED58BDE" w14:textId="77777777" w:rsidR="003E28CE" w:rsidRPr="003E28CE" w:rsidRDefault="003E28CE" w:rsidP="003E28CE">
      <w:pPr>
        <w:rPr>
          <w:lang w:bidi="ar-SA"/>
        </w:rPr>
      </w:pPr>
    </w:p>
    <w:p w14:paraId="0163964C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 xml:space="preserve">    $days = !empty($_POST['workdays']) ? array_map('intval', $_POST['workdays']) : array();</w:t>
      </w:r>
    </w:p>
    <w:p w14:paraId="6489A27F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 xml:space="preserve">    update_user_meta(get_current_user_id(), 'wdc_workdays', $days);</w:t>
      </w:r>
    </w:p>
    <w:p w14:paraId="0F2BC785" w14:textId="77777777" w:rsidR="003E28CE" w:rsidRPr="003E28CE" w:rsidRDefault="003E28CE" w:rsidP="003E28CE">
      <w:pPr>
        <w:rPr>
          <w:lang w:bidi="ar-SA"/>
        </w:rPr>
      </w:pPr>
    </w:p>
    <w:p w14:paraId="1D91EF0B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 xml:space="preserve">    wp_redirect(admin_url('admin.php?page=wdc-schedule'));</w:t>
      </w:r>
    </w:p>
    <w:p w14:paraId="028C358B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 xml:space="preserve">    exit;</w:t>
      </w:r>
    </w:p>
    <w:p w14:paraId="57EEBFFB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>}</w:t>
      </w:r>
    </w:p>
    <w:p w14:paraId="7D47D9A6" w14:textId="77777777" w:rsidR="003E28CE" w:rsidRPr="003E28CE" w:rsidRDefault="003E28CE" w:rsidP="003E28CE">
      <w:pPr>
        <w:rPr>
          <w:bCs/>
          <w:lang w:bidi="ar-SA"/>
        </w:rPr>
      </w:pPr>
      <w:r w:rsidRPr="003E28CE">
        <w:rPr>
          <w:bCs/>
          <w:rtl/>
          <w:lang w:bidi="ar-SA"/>
        </w:rPr>
        <w:t>توضیح</w:t>
      </w:r>
    </w:p>
    <w:p w14:paraId="4875A180" w14:textId="77777777" w:rsidR="003E28CE" w:rsidRPr="003E28CE" w:rsidRDefault="003E28CE" w:rsidP="003E28CE">
      <w:pPr>
        <w:numPr>
          <w:ilvl w:val="0"/>
          <w:numId w:val="30"/>
        </w:numPr>
        <w:rPr>
          <w:lang w:bidi="ar-SA"/>
        </w:rPr>
      </w:pPr>
      <w:r w:rsidRPr="003E28CE">
        <w:rPr>
          <w:rtl/>
          <w:lang w:bidi="ar-SA"/>
        </w:rPr>
        <w:t>فقط مدیر می‌تواند تغییر دهد</w:t>
      </w:r>
      <w:r w:rsidRPr="003E28CE">
        <w:rPr>
          <w:lang w:bidi="ar-SA"/>
        </w:rPr>
        <w:t xml:space="preserve"> (current_user_can('manage_options'))</w:t>
      </w:r>
    </w:p>
    <w:p w14:paraId="63C1906D" w14:textId="77777777" w:rsidR="003E28CE" w:rsidRPr="003E28CE" w:rsidRDefault="003E28CE" w:rsidP="003E28CE">
      <w:pPr>
        <w:numPr>
          <w:ilvl w:val="0"/>
          <w:numId w:val="30"/>
        </w:numPr>
        <w:rPr>
          <w:lang w:bidi="ar-SA"/>
        </w:rPr>
      </w:pPr>
      <w:r w:rsidRPr="003E28CE">
        <w:rPr>
          <w:rtl/>
          <w:lang w:bidi="ar-SA"/>
        </w:rPr>
        <w:t xml:space="preserve">امنیت با </w:t>
      </w:r>
      <w:r w:rsidRPr="003E28CE">
        <w:rPr>
          <w:lang w:bidi="ar-SA"/>
        </w:rPr>
        <w:t xml:space="preserve">check_admin_referer </w:t>
      </w:r>
      <w:r w:rsidRPr="003E28CE">
        <w:rPr>
          <w:rtl/>
          <w:lang w:bidi="ar-SA"/>
        </w:rPr>
        <w:t>رعایت شده</w:t>
      </w:r>
    </w:p>
    <w:p w14:paraId="13CE9924" w14:textId="77777777" w:rsidR="003E28CE" w:rsidRPr="003E28CE" w:rsidRDefault="003E28CE" w:rsidP="003E28CE">
      <w:pPr>
        <w:numPr>
          <w:ilvl w:val="0"/>
          <w:numId w:val="30"/>
        </w:numPr>
        <w:rPr>
          <w:lang w:bidi="ar-SA"/>
        </w:rPr>
      </w:pPr>
      <w:r w:rsidRPr="003E28CE">
        <w:rPr>
          <w:rtl/>
          <w:lang w:bidi="ar-SA"/>
        </w:rPr>
        <w:t xml:space="preserve">آرایه روزهای کاری در </w:t>
      </w:r>
      <w:r w:rsidRPr="003E28CE">
        <w:rPr>
          <w:lang w:bidi="ar-SA"/>
        </w:rPr>
        <w:t xml:space="preserve">user_meta </w:t>
      </w:r>
      <w:r w:rsidRPr="003E28CE">
        <w:rPr>
          <w:rtl/>
          <w:lang w:bidi="ar-SA"/>
        </w:rPr>
        <w:t>ذخیره می‌شود</w:t>
      </w:r>
    </w:p>
    <w:p w14:paraId="77D5B0FF" w14:textId="77777777" w:rsidR="003E28CE" w:rsidRPr="003E28CE" w:rsidRDefault="003E28CE" w:rsidP="003E28CE">
      <w:pPr>
        <w:numPr>
          <w:ilvl w:val="0"/>
          <w:numId w:val="30"/>
        </w:numPr>
        <w:rPr>
          <w:lang w:bidi="ar-SA"/>
        </w:rPr>
      </w:pPr>
      <w:r w:rsidRPr="003E28CE">
        <w:rPr>
          <w:rtl/>
          <w:lang w:bidi="ar-SA"/>
        </w:rPr>
        <w:t>بعد از ذخیره، صفحه دوباره بارگذاری می‌شود</w:t>
      </w:r>
    </w:p>
    <w:p w14:paraId="5BF42C4F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pict w14:anchorId="25A7BB46">
          <v:rect id="_x0000_i1767" style="width:0;height:1.5pt" o:hralign="center" o:hrstd="t" o:hr="t" fillcolor="#a0a0a0" stroked="f"/>
        </w:pict>
      </w:r>
    </w:p>
    <w:p w14:paraId="4154AE56" w14:textId="77777777" w:rsidR="003E28CE" w:rsidRPr="003E28CE" w:rsidRDefault="003E28CE" w:rsidP="003E28CE">
      <w:pPr>
        <w:rPr>
          <w:bCs/>
          <w:lang w:bidi="ar-SA"/>
        </w:rPr>
      </w:pPr>
      <w:r w:rsidRPr="003E28CE">
        <w:rPr>
          <w:bCs/>
          <w:lang w:bidi="ar-SA"/>
        </w:rPr>
        <w:lastRenderedPageBreak/>
        <w:t>3️</w:t>
      </w:r>
      <w:r w:rsidRPr="003E28CE">
        <w:rPr>
          <w:rFonts w:ascii="Segoe UI Symbol" w:hAnsi="Segoe UI Symbol" w:cs="Segoe UI Symbol"/>
          <w:bCs/>
          <w:lang w:bidi="ar-SA"/>
        </w:rPr>
        <w:t>⃣</w:t>
      </w:r>
      <w:r w:rsidRPr="003E28CE">
        <w:rPr>
          <w:bCs/>
          <w:lang w:bidi="ar-SA"/>
        </w:rPr>
        <w:t xml:space="preserve"> </w:t>
      </w:r>
      <w:r w:rsidRPr="003E28CE">
        <w:rPr>
          <w:bCs/>
          <w:rtl/>
          <w:lang w:bidi="ar-SA"/>
        </w:rPr>
        <w:t>اعمال روزهای کاری در رزرو</w:t>
      </w:r>
    </w:p>
    <w:p w14:paraId="68B0F8B3" w14:textId="77777777" w:rsidR="003E28CE" w:rsidRPr="003E28CE" w:rsidRDefault="003E28CE" w:rsidP="003E28CE">
      <w:pPr>
        <w:rPr>
          <w:lang w:bidi="ar-SA"/>
        </w:rPr>
      </w:pPr>
      <w:r w:rsidRPr="003E28CE">
        <w:rPr>
          <w:rtl/>
          <w:lang w:bidi="ar-SA"/>
        </w:rPr>
        <w:t xml:space="preserve">در </w:t>
      </w:r>
      <w:r w:rsidRPr="003E28CE">
        <w:rPr>
          <w:bCs/>
          <w:rtl/>
          <w:lang w:bidi="ar-SA"/>
        </w:rPr>
        <w:t>فایل</w:t>
      </w:r>
      <w:r w:rsidRPr="003E28CE">
        <w:rPr>
          <w:lang w:bidi="ar-SA"/>
        </w:rPr>
        <w:t>:</w:t>
      </w:r>
    </w:p>
    <w:p w14:paraId="6841D499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>includes/class-assets.php</w:t>
      </w:r>
    </w:p>
    <w:p w14:paraId="4085EF2A" w14:textId="77777777" w:rsidR="003E28CE" w:rsidRPr="003E28CE" w:rsidRDefault="003E28CE" w:rsidP="003E28CE">
      <w:pPr>
        <w:rPr>
          <w:lang w:bidi="ar-SA"/>
        </w:rPr>
      </w:pPr>
      <w:r w:rsidRPr="003E28CE">
        <w:rPr>
          <w:rtl/>
          <w:lang w:bidi="ar-SA"/>
        </w:rPr>
        <w:t>در تابع</w:t>
      </w:r>
      <w:r w:rsidRPr="003E28CE">
        <w:rPr>
          <w:lang w:bidi="ar-SA"/>
        </w:rPr>
        <w:t xml:space="preserve"> AJAX </w:t>
      </w:r>
      <w:r w:rsidRPr="003E28CE">
        <w:rPr>
          <w:rtl/>
          <w:lang w:bidi="ar-SA"/>
        </w:rPr>
        <w:t>که ساعت‌های خالی را برمی‌گرداند</w:t>
      </w:r>
      <w:r w:rsidRPr="003E28CE">
        <w:rPr>
          <w:lang w:bidi="ar-SA"/>
        </w:rPr>
        <w:t xml:space="preserve"> (ajax_get_times())</w:t>
      </w:r>
      <w:r w:rsidRPr="003E28CE">
        <w:rPr>
          <w:rtl/>
          <w:lang w:bidi="ar-SA"/>
        </w:rPr>
        <w:t xml:space="preserve">، بعد از محاسبه </w:t>
      </w:r>
      <w:r w:rsidRPr="003E28CE">
        <w:rPr>
          <w:lang w:bidi="ar-SA"/>
        </w:rPr>
        <w:t xml:space="preserve">$weekday </w:t>
      </w:r>
      <w:r w:rsidRPr="003E28CE">
        <w:rPr>
          <w:rtl/>
          <w:lang w:bidi="ar-SA"/>
        </w:rPr>
        <w:t>اضافه کنید</w:t>
      </w:r>
      <w:r w:rsidRPr="003E28CE">
        <w:rPr>
          <w:lang w:bidi="ar-SA"/>
        </w:rPr>
        <w:t>:</w:t>
      </w:r>
    </w:p>
    <w:p w14:paraId="6D34E237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>$workdays = get_user_meta(get_current_user_id(), 'wdc_workdays', true);</w:t>
      </w:r>
    </w:p>
    <w:p w14:paraId="20D74E85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>if (!is_array($workdays)) $workdays = array();</w:t>
      </w:r>
    </w:p>
    <w:p w14:paraId="7EEC0593" w14:textId="77777777" w:rsidR="003E28CE" w:rsidRPr="003E28CE" w:rsidRDefault="003E28CE" w:rsidP="003E28CE">
      <w:pPr>
        <w:rPr>
          <w:lang w:bidi="ar-SA"/>
        </w:rPr>
      </w:pPr>
    </w:p>
    <w:p w14:paraId="3F9EE09F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>if (!in_array($weekday, $workdays)) {</w:t>
      </w:r>
    </w:p>
    <w:p w14:paraId="4D1C164B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 xml:space="preserve">    // </w:t>
      </w:r>
      <w:r w:rsidRPr="003E28CE">
        <w:rPr>
          <w:rtl/>
          <w:lang w:bidi="ar-SA"/>
        </w:rPr>
        <w:t xml:space="preserve">روز انتخابی جزو روزهای کاری نیست </w:t>
      </w:r>
      <w:r w:rsidRPr="003E28CE">
        <w:rPr>
          <w:rFonts w:cs="Times New Roman" w:hint="cs"/>
          <w:rtl/>
          <w:lang w:bidi="ar-SA"/>
        </w:rPr>
        <w:t>→</w:t>
      </w:r>
      <w:r w:rsidRPr="003E28CE">
        <w:rPr>
          <w:rtl/>
          <w:lang w:bidi="ar-SA"/>
        </w:rPr>
        <w:t xml:space="preserve"> </w:t>
      </w:r>
      <w:r w:rsidRPr="003E28CE">
        <w:rPr>
          <w:rFonts w:ascii="IRANSansWeb(FaNum) Light" w:hAnsi="IRANSansWeb(FaNum) Light" w:hint="cs"/>
          <w:rtl/>
          <w:lang w:bidi="ar-SA"/>
        </w:rPr>
        <w:t>هیچ</w:t>
      </w:r>
      <w:r w:rsidRPr="003E28CE">
        <w:rPr>
          <w:rtl/>
          <w:lang w:bidi="ar-SA"/>
        </w:rPr>
        <w:t xml:space="preserve"> </w:t>
      </w:r>
      <w:r w:rsidRPr="003E28CE">
        <w:rPr>
          <w:rFonts w:ascii="IRANSansWeb(FaNum) Light" w:hAnsi="IRANSansWeb(FaNum) Light" w:hint="cs"/>
          <w:rtl/>
          <w:lang w:bidi="ar-SA"/>
        </w:rPr>
        <w:t>ساعتی</w:t>
      </w:r>
      <w:r w:rsidRPr="003E28CE">
        <w:rPr>
          <w:rtl/>
          <w:lang w:bidi="ar-SA"/>
        </w:rPr>
        <w:t xml:space="preserve"> </w:t>
      </w:r>
      <w:r w:rsidRPr="003E28CE">
        <w:rPr>
          <w:rFonts w:ascii="IRANSansWeb(FaNum) Light" w:hAnsi="IRANSansWeb(FaNum) Light" w:hint="cs"/>
          <w:rtl/>
          <w:lang w:bidi="ar-SA"/>
        </w:rPr>
        <w:t>نمایش</w:t>
      </w:r>
      <w:r w:rsidRPr="003E28CE">
        <w:rPr>
          <w:rtl/>
          <w:lang w:bidi="ar-SA"/>
        </w:rPr>
        <w:t xml:space="preserve"> </w:t>
      </w:r>
      <w:r w:rsidRPr="003E28CE">
        <w:rPr>
          <w:rFonts w:ascii="IRANSansWeb(FaNum) Light" w:hAnsi="IRANSansWeb(FaNum) Light" w:hint="cs"/>
          <w:rtl/>
          <w:lang w:bidi="ar-SA"/>
        </w:rPr>
        <w:t>داده</w:t>
      </w:r>
      <w:r w:rsidRPr="003E28CE">
        <w:rPr>
          <w:rtl/>
          <w:lang w:bidi="ar-SA"/>
        </w:rPr>
        <w:t xml:space="preserve"> </w:t>
      </w:r>
      <w:r w:rsidRPr="003E28CE">
        <w:rPr>
          <w:rFonts w:ascii="IRANSansWeb(FaNum) Light" w:hAnsi="IRANSansWeb(FaNum) Light" w:hint="cs"/>
          <w:rtl/>
          <w:lang w:bidi="ar-SA"/>
        </w:rPr>
        <w:t>نمی‌شود</w:t>
      </w:r>
    </w:p>
    <w:p w14:paraId="49900F9D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 xml:space="preserve">    wp_send_json_success(array('times'=&gt;array()));</w:t>
      </w:r>
    </w:p>
    <w:p w14:paraId="36B3E81B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t>}</w:t>
      </w:r>
    </w:p>
    <w:p w14:paraId="2EDC2721" w14:textId="77777777" w:rsidR="003E28CE" w:rsidRPr="003E28CE" w:rsidRDefault="003E28CE" w:rsidP="003E28CE">
      <w:pPr>
        <w:rPr>
          <w:bCs/>
          <w:lang w:bidi="ar-SA"/>
        </w:rPr>
      </w:pPr>
      <w:r w:rsidRPr="003E28CE">
        <w:rPr>
          <w:bCs/>
          <w:rtl/>
          <w:lang w:bidi="ar-SA"/>
        </w:rPr>
        <w:t>توضیح</w:t>
      </w:r>
    </w:p>
    <w:p w14:paraId="4ED5F63A" w14:textId="77777777" w:rsidR="003E28CE" w:rsidRPr="003E28CE" w:rsidRDefault="003E28CE" w:rsidP="003E28CE">
      <w:pPr>
        <w:numPr>
          <w:ilvl w:val="0"/>
          <w:numId w:val="31"/>
        </w:numPr>
        <w:rPr>
          <w:lang w:bidi="ar-SA"/>
        </w:rPr>
      </w:pPr>
      <w:r w:rsidRPr="003E28CE">
        <w:rPr>
          <w:rtl/>
          <w:lang w:bidi="ar-SA"/>
        </w:rPr>
        <w:t>اگر روز انتخابی توسط کاربر جزو روزهای کاری نباشد، هیچ ساعتی نمایش داده نمی‌شود</w:t>
      </w:r>
    </w:p>
    <w:p w14:paraId="0153F5BA" w14:textId="77777777" w:rsidR="003E28CE" w:rsidRPr="003E28CE" w:rsidRDefault="003E28CE" w:rsidP="003E28CE">
      <w:pPr>
        <w:numPr>
          <w:ilvl w:val="0"/>
          <w:numId w:val="31"/>
        </w:numPr>
        <w:rPr>
          <w:lang w:bidi="ar-SA"/>
        </w:rPr>
      </w:pPr>
      <w:r w:rsidRPr="003E28CE">
        <w:rPr>
          <w:rtl/>
          <w:lang w:bidi="ar-SA"/>
        </w:rPr>
        <w:t>کاربر نمی‌تواند روز تعطیل را رزرو کند</w:t>
      </w:r>
    </w:p>
    <w:p w14:paraId="0D068E35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pict w14:anchorId="2EC82F91">
          <v:rect id="_x0000_i1768" style="width:0;height:1.5pt" o:hralign="center" o:hrstd="t" o:hr="t" fillcolor="#a0a0a0" stroked="f"/>
        </w:pict>
      </w:r>
    </w:p>
    <w:p w14:paraId="4F8A2C1F" w14:textId="77777777" w:rsidR="003E28CE" w:rsidRPr="003E28CE" w:rsidRDefault="003E28CE" w:rsidP="003E28CE">
      <w:pPr>
        <w:rPr>
          <w:bCs/>
          <w:lang w:bidi="ar-SA"/>
        </w:rPr>
      </w:pPr>
      <w:r w:rsidRPr="003E28CE">
        <w:rPr>
          <w:rFonts w:ascii="Segoe UI Emoji" w:hAnsi="Segoe UI Emoji" w:cs="Segoe UI Emoji"/>
          <w:bCs/>
          <w:lang w:bidi="ar-SA"/>
        </w:rPr>
        <w:t>✅</w:t>
      </w:r>
      <w:r w:rsidRPr="003E28CE">
        <w:rPr>
          <w:bCs/>
          <w:lang w:bidi="ar-SA"/>
        </w:rPr>
        <w:t xml:space="preserve"> </w:t>
      </w:r>
      <w:r w:rsidRPr="003E28CE">
        <w:rPr>
          <w:bCs/>
          <w:rtl/>
          <w:lang w:bidi="ar-SA"/>
        </w:rPr>
        <w:t>جمع‌بندی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6932"/>
      </w:tblGrid>
      <w:tr w:rsidR="003E28CE" w:rsidRPr="003E28CE" w14:paraId="29FC4F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B6E54" w14:textId="77777777" w:rsidR="003E28CE" w:rsidRPr="003E28CE" w:rsidRDefault="003E28CE" w:rsidP="003E28CE">
            <w:pPr>
              <w:rPr>
                <w:bCs/>
                <w:lang w:bidi="ar-SA"/>
              </w:rPr>
            </w:pPr>
            <w:r w:rsidRPr="003E28CE">
              <w:rPr>
                <w:bCs/>
                <w:rtl/>
                <w:lang w:bidi="ar-SA"/>
              </w:rPr>
              <w:t>فایل</w:t>
            </w:r>
          </w:p>
        </w:tc>
        <w:tc>
          <w:tcPr>
            <w:tcW w:w="0" w:type="auto"/>
            <w:vAlign w:val="center"/>
            <w:hideMark/>
          </w:tcPr>
          <w:p w14:paraId="51544C34" w14:textId="77777777" w:rsidR="003E28CE" w:rsidRPr="003E28CE" w:rsidRDefault="003E28CE" w:rsidP="003E28CE">
            <w:pPr>
              <w:rPr>
                <w:bCs/>
                <w:lang w:bidi="ar-SA"/>
              </w:rPr>
            </w:pPr>
            <w:r w:rsidRPr="003E28CE">
              <w:rPr>
                <w:bCs/>
                <w:rtl/>
                <w:lang w:bidi="ar-SA"/>
              </w:rPr>
              <w:t>تغییرات</w:t>
            </w:r>
          </w:p>
        </w:tc>
      </w:tr>
      <w:tr w:rsidR="003E28CE" w:rsidRPr="003E28CE" w14:paraId="3175D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0D47C" w14:textId="77777777" w:rsidR="003E28CE" w:rsidRPr="003E28CE" w:rsidRDefault="003E28CE" w:rsidP="003E28CE">
            <w:pPr>
              <w:rPr>
                <w:lang w:bidi="ar-SA"/>
              </w:rPr>
            </w:pPr>
            <w:r w:rsidRPr="003E28CE">
              <w:rPr>
                <w:lang w:bidi="ar-SA"/>
              </w:rPr>
              <w:t>includes/class-admin-menu.php</w:t>
            </w:r>
          </w:p>
        </w:tc>
        <w:tc>
          <w:tcPr>
            <w:tcW w:w="0" w:type="auto"/>
            <w:vAlign w:val="center"/>
            <w:hideMark/>
          </w:tcPr>
          <w:p w14:paraId="023474EA" w14:textId="77777777" w:rsidR="003E28CE" w:rsidRPr="003E28CE" w:rsidRDefault="003E28CE" w:rsidP="003E28CE">
            <w:pPr>
              <w:rPr>
                <w:lang w:bidi="ar-SA"/>
              </w:rPr>
            </w:pPr>
            <w:r w:rsidRPr="003E28CE">
              <w:rPr>
                <w:rtl/>
              </w:rPr>
              <w:t>۱</w:t>
            </w:r>
            <w:r w:rsidRPr="003E28CE">
              <w:rPr>
                <w:lang w:bidi="ar-SA"/>
              </w:rPr>
              <w:t xml:space="preserve">) </w:t>
            </w:r>
            <w:r w:rsidRPr="003E28CE">
              <w:rPr>
                <w:rtl/>
                <w:lang w:bidi="ar-SA"/>
              </w:rPr>
              <w:t xml:space="preserve">فرم انتخاب روزهای کاری قبل از جدول ساعات کاری اضافه شود </w:t>
            </w:r>
            <w:r w:rsidRPr="003E28CE">
              <w:rPr>
                <w:rtl/>
              </w:rPr>
              <w:t>۲</w:t>
            </w:r>
            <w:r w:rsidRPr="003E28CE">
              <w:rPr>
                <w:lang w:bidi="ar-SA"/>
              </w:rPr>
              <w:t xml:space="preserve">) </w:t>
            </w:r>
            <w:r w:rsidRPr="003E28CE">
              <w:rPr>
                <w:rtl/>
                <w:lang w:bidi="ar-SA"/>
              </w:rPr>
              <w:t xml:space="preserve">اکشن و تابع </w:t>
            </w:r>
            <w:r w:rsidRPr="003E28CE">
              <w:rPr>
                <w:lang w:bidi="ar-SA"/>
              </w:rPr>
              <w:t xml:space="preserve">save_workdays() </w:t>
            </w:r>
            <w:r w:rsidRPr="003E28CE">
              <w:rPr>
                <w:rtl/>
                <w:lang w:bidi="ar-SA"/>
              </w:rPr>
              <w:t xml:space="preserve">برای ذخیره در </w:t>
            </w:r>
            <w:r w:rsidRPr="003E28CE">
              <w:rPr>
                <w:lang w:bidi="ar-SA"/>
              </w:rPr>
              <w:t>user_meta</w:t>
            </w:r>
          </w:p>
        </w:tc>
      </w:tr>
      <w:tr w:rsidR="003E28CE" w:rsidRPr="003E28CE" w14:paraId="53A89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8328" w14:textId="77777777" w:rsidR="003E28CE" w:rsidRPr="003E28CE" w:rsidRDefault="003E28CE" w:rsidP="003E28CE">
            <w:pPr>
              <w:rPr>
                <w:lang w:bidi="ar-SA"/>
              </w:rPr>
            </w:pPr>
            <w:r w:rsidRPr="003E28CE">
              <w:rPr>
                <w:lang w:bidi="ar-SA"/>
              </w:rPr>
              <w:t>includes/class-assets.php</w:t>
            </w:r>
          </w:p>
        </w:tc>
        <w:tc>
          <w:tcPr>
            <w:tcW w:w="0" w:type="auto"/>
            <w:vAlign w:val="center"/>
            <w:hideMark/>
          </w:tcPr>
          <w:p w14:paraId="091A5E84" w14:textId="77777777" w:rsidR="003E28CE" w:rsidRPr="003E28CE" w:rsidRDefault="003E28CE" w:rsidP="003E28CE">
            <w:pPr>
              <w:rPr>
                <w:lang w:bidi="ar-SA"/>
              </w:rPr>
            </w:pPr>
            <w:r w:rsidRPr="003E28CE">
              <w:rPr>
                <w:rtl/>
                <w:lang w:bidi="ar-SA"/>
              </w:rPr>
              <w:t xml:space="preserve">در </w:t>
            </w:r>
            <w:r w:rsidRPr="003E28CE">
              <w:rPr>
                <w:lang w:bidi="ar-SA"/>
              </w:rPr>
              <w:t xml:space="preserve">ajax_get_times() </w:t>
            </w:r>
            <w:r w:rsidRPr="003E28CE">
              <w:rPr>
                <w:rtl/>
                <w:lang w:bidi="ar-SA"/>
              </w:rPr>
              <w:t>بررسی شود که روز انتخابی جزو روزهای کاری باشد</w:t>
            </w:r>
          </w:p>
        </w:tc>
      </w:tr>
    </w:tbl>
    <w:p w14:paraId="06CD1011" w14:textId="77777777" w:rsidR="003E28CE" w:rsidRPr="003E28CE" w:rsidRDefault="003E28CE" w:rsidP="003E28CE">
      <w:pPr>
        <w:rPr>
          <w:lang w:bidi="ar-SA"/>
        </w:rPr>
      </w:pPr>
      <w:r w:rsidRPr="003E28CE">
        <w:rPr>
          <w:lang w:bidi="ar-SA"/>
        </w:rPr>
        <w:pict w14:anchorId="50D59DEC">
          <v:rect id="_x0000_i1769" style="width:0;height:1.5pt" o:hralign="center" o:hrstd="t" o:hr="t" fillcolor="#a0a0a0" stroked="f"/>
        </w:pict>
      </w:r>
    </w:p>
    <w:p w14:paraId="03EE22D6" w14:textId="77777777" w:rsidR="003E28CE" w:rsidRPr="003E28CE" w:rsidRDefault="003E28CE" w:rsidP="003E28CE">
      <w:pPr>
        <w:rPr>
          <w:lang w:bidi="ar-SA"/>
        </w:rPr>
      </w:pPr>
      <w:r w:rsidRPr="003E28CE">
        <w:rPr>
          <w:rtl/>
          <w:lang w:bidi="ar-SA"/>
        </w:rPr>
        <w:lastRenderedPageBreak/>
        <w:t xml:space="preserve">اگر بخواهید، می‌توانم </w:t>
      </w:r>
      <w:r w:rsidRPr="003E28CE">
        <w:rPr>
          <w:bCs/>
          <w:rtl/>
          <w:lang w:bidi="ar-SA"/>
        </w:rPr>
        <w:t xml:space="preserve">نسخه آماده </w:t>
      </w:r>
      <w:r w:rsidRPr="003E28CE">
        <w:rPr>
          <w:bCs/>
          <w:lang w:bidi="ar-SA"/>
        </w:rPr>
        <w:t xml:space="preserve">class-admin-menu.php </w:t>
      </w:r>
      <w:r w:rsidRPr="003E28CE">
        <w:rPr>
          <w:bCs/>
          <w:rtl/>
          <w:lang w:bidi="ar-SA"/>
        </w:rPr>
        <w:t>با فرم روزهای کاری و ذخیره</w:t>
      </w:r>
      <w:r w:rsidRPr="003E28CE">
        <w:rPr>
          <w:bCs/>
          <w:lang w:bidi="ar-SA"/>
        </w:rPr>
        <w:t xml:space="preserve"> + AJAX </w:t>
      </w:r>
      <w:r w:rsidRPr="003E28CE">
        <w:rPr>
          <w:bCs/>
          <w:rtl/>
          <w:lang w:bidi="ar-SA"/>
        </w:rPr>
        <w:t>آماده</w:t>
      </w:r>
      <w:r w:rsidRPr="003E28CE">
        <w:rPr>
          <w:rtl/>
          <w:lang w:bidi="ar-SA"/>
        </w:rPr>
        <w:t xml:space="preserve"> برایتان بسازم که فقط جایگزین فایل شود و مستقیم کار کند</w:t>
      </w:r>
      <w:r w:rsidRPr="003E28CE">
        <w:rPr>
          <w:lang w:bidi="ar-SA"/>
        </w:rPr>
        <w:t>.</w:t>
      </w:r>
    </w:p>
    <w:p w14:paraId="61BB2A3B" w14:textId="77777777" w:rsidR="003E28CE" w:rsidRPr="003E28CE" w:rsidRDefault="003E28CE" w:rsidP="003E28CE">
      <w:pPr>
        <w:rPr>
          <w:lang w:bidi="ar-SA"/>
        </w:rPr>
      </w:pPr>
      <w:r w:rsidRPr="003E28CE">
        <w:rPr>
          <w:rtl/>
          <w:lang w:bidi="ar-SA"/>
        </w:rPr>
        <w:t>می‌خواهید این کار را انجام دهم؟</w:t>
      </w:r>
    </w:p>
    <w:p w14:paraId="7383EF94" w14:textId="77777777" w:rsidR="003E28CE" w:rsidRPr="003E28CE" w:rsidRDefault="003E28CE" w:rsidP="003E28CE">
      <w:pPr>
        <w:rPr>
          <w:lang w:bidi="ar-SA"/>
        </w:rPr>
      </w:pPr>
    </w:p>
    <w:p w14:paraId="797AB99A" w14:textId="77777777" w:rsidR="000337EC" w:rsidRPr="000337EC" w:rsidRDefault="000337EC" w:rsidP="000337EC">
      <w:pPr>
        <w:rPr>
          <w:lang w:bidi="ar-SA"/>
        </w:rPr>
      </w:pPr>
    </w:p>
    <w:sectPr w:rsidR="000337EC" w:rsidRPr="00033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9EC8C" w14:textId="77777777" w:rsidR="006C78F3" w:rsidRDefault="006C78F3" w:rsidP="000F5ACA">
      <w:pPr>
        <w:spacing w:after="0" w:line="240" w:lineRule="auto"/>
      </w:pPr>
      <w:r>
        <w:separator/>
      </w:r>
    </w:p>
  </w:endnote>
  <w:endnote w:type="continuationSeparator" w:id="0">
    <w:p w14:paraId="0E73AE20" w14:textId="77777777" w:rsidR="006C78F3" w:rsidRDefault="006C78F3" w:rsidP="000F5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Web(FaNum) Light">
    <w:panose1 w:val="02040503050201020203"/>
    <w:charset w:val="00"/>
    <w:family w:val="roman"/>
    <w:pitch w:val="variable"/>
    <w:sig w:usb0="80002063" w:usb1="8000004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B7384" w14:textId="77777777" w:rsidR="006C78F3" w:rsidRDefault="006C78F3" w:rsidP="000F5ACA">
      <w:pPr>
        <w:spacing w:after="0" w:line="240" w:lineRule="auto"/>
      </w:pPr>
      <w:r>
        <w:separator/>
      </w:r>
    </w:p>
  </w:footnote>
  <w:footnote w:type="continuationSeparator" w:id="0">
    <w:p w14:paraId="0057FD25" w14:textId="77777777" w:rsidR="006C78F3" w:rsidRDefault="006C78F3" w:rsidP="000F5A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CA1"/>
    <w:multiLevelType w:val="multilevel"/>
    <w:tmpl w:val="6DCE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C13F5"/>
    <w:multiLevelType w:val="multilevel"/>
    <w:tmpl w:val="B6EC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66539"/>
    <w:multiLevelType w:val="multilevel"/>
    <w:tmpl w:val="15A6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E004B"/>
    <w:multiLevelType w:val="multilevel"/>
    <w:tmpl w:val="C916E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BD6D23"/>
    <w:multiLevelType w:val="multilevel"/>
    <w:tmpl w:val="572A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82FC7"/>
    <w:multiLevelType w:val="multilevel"/>
    <w:tmpl w:val="5D42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25F31"/>
    <w:multiLevelType w:val="multilevel"/>
    <w:tmpl w:val="8BEA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E483D"/>
    <w:multiLevelType w:val="multilevel"/>
    <w:tmpl w:val="1EEA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474F4"/>
    <w:multiLevelType w:val="multilevel"/>
    <w:tmpl w:val="24F0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747DA"/>
    <w:multiLevelType w:val="multilevel"/>
    <w:tmpl w:val="664E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B1906"/>
    <w:multiLevelType w:val="multilevel"/>
    <w:tmpl w:val="8226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80749"/>
    <w:multiLevelType w:val="multilevel"/>
    <w:tmpl w:val="476E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762F2"/>
    <w:multiLevelType w:val="multilevel"/>
    <w:tmpl w:val="642C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B20B5"/>
    <w:multiLevelType w:val="multilevel"/>
    <w:tmpl w:val="E2A6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F002F0"/>
    <w:multiLevelType w:val="multilevel"/>
    <w:tmpl w:val="C5C2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2B5599"/>
    <w:multiLevelType w:val="multilevel"/>
    <w:tmpl w:val="1A4E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7016E0"/>
    <w:multiLevelType w:val="multilevel"/>
    <w:tmpl w:val="8F98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CD2413"/>
    <w:multiLevelType w:val="multilevel"/>
    <w:tmpl w:val="61824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03085B"/>
    <w:multiLevelType w:val="multilevel"/>
    <w:tmpl w:val="5E02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D3479"/>
    <w:multiLevelType w:val="multilevel"/>
    <w:tmpl w:val="9AE4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465CFF"/>
    <w:multiLevelType w:val="multilevel"/>
    <w:tmpl w:val="FF529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EC1FFC"/>
    <w:multiLevelType w:val="multilevel"/>
    <w:tmpl w:val="6BEA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9D2C5E"/>
    <w:multiLevelType w:val="hybridMultilevel"/>
    <w:tmpl w:val="37587C6A"/>
    <w:lvl w:ilvl="0" w:tplc="55A075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C418F4"/>
    <w:multiLevelType w:val="multilevel"/>
    <w:tmpl w:val="1762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1A27BD"/>
    <w:multiLevelType w:val="multilevel"/>
    <w:tmpl w:val="6D7A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520648"/>
    <w:multiLevelType w:val="multilevel"/>
    <w:tmpl w:val="516E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0971EB"/>
    <w:multiLevelType w:val="multilevel"/>
    <w:tmpl w:val="07A6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7525B7"/>
    <w:multiLevelType w:val="multilevel"/>
    <w:tmpl w:val="3B36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F07F42"/>
    <w:multiLevelType w:val="multilevel"/>
    <w:tmpl w:val="9378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4764E2"/>
    <w:multiLevelType w:val="multilevel"/>
    <w:tmpl w:val="D858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ED5BC9"/>
    <w:multiLevelType w:val="multilevel"/>
    <w:tmpl w:val="E7CC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05340">
    <w:abstractNumId w:val="20"/>
  </w:num>
  <w:num w:numId="2" w16cid:durableId="946501613">
    <w:abstractNumId w:val="0"/>
  </w:num>
  <w:num w:numId="3" w16cid:durableId="1369181378">
    <w:abstractNumId w:val="12"/>
  </w:num>
  <w:num w:numId="4" w16cid:durableId="1205698">
    <w:abstractNumId w:val="11"/>
  </w:num>
  <w:num w:numId="5" w16cid:durableId="973144620">
    <w:abstractNumId w:val="8"/>
  </w:num>
  <w:num w:numId="6" w16cid:durableId="1944995041">
    <w:abstractNumId w:val="6"/>
  </w:num>
  <w:num w:numId="7" w16cid:durableId="187373944">
    <w:abstractNumId w:val="10"/>
  </w:num>
  <w:num w:numId="8" w16cid:durableId="1002391310">
    <w:abstractNumId w:val="16"/>
  </w:num>
  <w:num w:numId="9" w16cid:durableId="1756976430">
    <w:abstractNumId w:val="19"/>
  </w:num>
  <w:num w:numId="10" w16cid:durableId="1723821013">
    <w:abstractNumId w:val="5"/>
  </w:num>
  <w:num w:numId="11" w16cid:durableId="999117877">
    <w:abstractNumId w:val="27"/>
  </w:num>
  <w:num w:numId="12" w16cid:durableId="745416781">
    <w:abstractNumId w:val="18"/>
  </w:num>
  <w:num w:numId="13" w16cid:durableId="2027517196">
    <w:abstractNumId w:val="29"/>
  </w:num>
  <w:num w:numId="14" w16cid:durableId="1596522609">
    <w:abstractNumId w:val="15"/>
  </w:num>
  <w:num w:numId="15" w16cid:durableId="948587528">
    <w:abstractNumId w:val="13"/>
  </w:num>
  <w:num w:numId="16" w16cid:durableId="1623882670">
    <w:abstractNumId w:val="30"/>
  </w:num>
  <w:num w:numId="17" w16cid:durableId="1521964265">
    <w:abstractNumId w:val="4"/>
  </w:num>
  <w:num w:numId="18" w16cid:durableId="1647003669">
    <w:abstractNumId w:val="17"/>
  </w:num>
  <w:num w:numId="19" w16cid:durableId="1583946420">
    <w:abstractNumId w:val="22"/>
  </w:num>
  <w:num w:numId="20" w16cid:durableId="1734812830">
    <w:abstractNumId w:val="9"/>
  </w:num>
  <w:num w:numId="21" w16cid:durableId="997809694">
    <w:abstractNumId w:val="1"/>
  </w:num>
  <w:num w:numId="22" w16cid:durableId="1506477178">
    <w:abstractNumId w:val="28"/>
  </w:num>
  <w:num w:numId="23" w16cid:durableId="1819875729">
    <w:abstractNumId w:val="25"/>
  </w:num>
  <w:num w:numId="24" w16cid:durableId="1741977851">
    <w:abstractNumId w:val="7"/>
  </w:num>
  <w:num w:numId="25" w16cid:durableId="93138298">
    <w:abstractNumId w:val="3"/>
  </w:num>
  <w:num w:numId="26" w16cid:durableId="2012366544">
    <w:abstractNumId w:val="24"/>
  </w:num>
  <w:num w:numId="27" w16cid:durableId="481964678">
    <w:abstractNumId w:val="26"/>
  </w:num>
  <w:num w:numId="28" w16cid:durableId="556861397">
    <w:abstractNumId w:val="14"/>
  </w:num>
  <w:num w:numId="29" w16cid:durableId="1561595070">
    <w:abstractNumId w:val="21"/>
  </w:num>
  <w:num w:numId="30" w16cid:durableId="805314099">
    <w:abstractNumId w:val="2"/>
  </w:num>
  <w:num w:numId="31" w16cid:durableId="37469891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19A"/>
    <w:rsid w:val="00001894"/>
    <w:rsid w:val="000337EC"/>
    <w:rsid w:val="000F5ACA"/>
    <w:rsid w:val="001C6343"/>
    <w:rsid w:val="00303809"/>
    <w:rsid w:val="003E28CE"/>
    <w:rsid w:val="00401BFF"/>
    <w:rsid w:val="004A40F5"/>
    <w:rsid w:val="004B2A6B"/>
    <w:rsid w:val="00501530"/>
    <w:rsid w:val="00517F2D"/>
    <w:rsid w:val="006C78F3"/>
    <w:rsid w:val="007A3C4B"/>
    <w:rsid w:val="00856DEE"/>
    <w:rsid w:val="008D5D21"/>
    <w:rsid w:val="009048B1"/>
    <w:rsid w:val="009E679F"/>
    <w:rsid w:val="00AD5098"/>
    <w:rsid w:val="00B2719A"/>
    <w:rsid w:val="00DF525B"/>
    <w:rsid w:val="00E3628D"/>
    <w:rsid w:val="00EF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8887634"/>
  <w15:chartTrackingRefBased/>
  <w15:docId w15:val="{9C367D07-C6F3-43E0-BC58-03FF13F76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894"/>
    <w:pPr>
      <w:bidi/>
    </w:pPr>
    <w:rPr>
      <w:rFonts w:ascii="Times New Roman" w:hAnsi="Times New Roman" w:cs="IRANSansWeb(FaNum) Light"/>
      <w:b/>
      <w:i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894"/>
    <w:pPr>
      <w:jc w:val="center"/>
      <w:outlineLvl w:val="0"/>
    </w:pPr>
    <w:rPr>
      <w:b w:val="0"/>
      <w:bCs/>
      <w:sz w:val="40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01894"/>
    <w:pPr>
      <w:outlineLvl w:val="1"/>
    </w:pPr>
    <w:rPr>
      <w:sz w:val="36"/>
      <w:szCs w:val="3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01894"/>
    <w:pPr>
      <w:outlineLvl w:val="2"/>
    </w:pPr>
    <w:rPr>
      <w:sz w:val="32"/>
      <w:szCs w:val="32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01894"/>
    <w:pPr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894"/>
    <w:pPr>
      <w:keepNext/>
      <w:keepLines/>
      <w:spacing w:before="40" w:after="0"/>
      <w:outlineLvl w:val="5"/>
    </w:pPr>
    <w:rPr>
      <w:rFonts w:eastAsiaTheme="majorEastAsia" w:cstheme="majorBidi"/>
      <w:i w:val="0"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894"/>
    <w:pPr>
      <w:keepNext/>
      <w:keepLines/>
      <w:spacing w:after="0"/>
      <w:outlineLvl w:val="7"/>
    </w:pPr>
    <w:rPr>
      <w:rFonts w:eastAsiaTheme="majorEastAsia" w:cstheme="majorBidi"/>
      <w:i w:val="0"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894"/>
    <w:rPr>
      <w:rFonts w:ascii="Times New Roman" w:hAnsi="Times New Roman" w:cs="IRANSansWeb(FaNum) Light"/>
      <w:bCs/>
      <w:i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001894"/>
    <w:rPr>
      <w:rFonts w:ascii="Times New Roman" w:hAnsi="Times New Roman" w:cs="IRANSansWeb(FaNum) Light"/>
      <w:bCs/>
      <w:i/>
      <w:sz w:val="36"/>
      <w:szCs w:val="3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001894"/>
    <w:rPr>
      <w:rFonts w:ascii="Times New Roman" w:hAnsi="Times New Roman" w:cs="IRANSansWeb(FaNum) Light"/>
      <w:bCs/>
      <w:i/>
      <w:sz w:val="32"/>
      <w:szCs w:val="32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001894"/>
    <w:rPr>
      <w:rFonts w:ascii="Times New Roman" w:hAnsi="Times New Roman" w:cs="IRANSansWeb(FaNum) Light"/>
      <w:bCs/>
      <w:i/>
      <w:sz w:val="28"/>
      <w:szCs w:val="28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894"/>
    <w:pPr>
      <w:spacing w:before="160"/>
      <w:jc w:val="center"/>
    </w:pPr>
    <w:rPr>
      <w:i w:val="0"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 w:val="0"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8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271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rmal"/>
    <w:link w:val="codeChar"/>
    <w:qFormat/>
    <w:rsid w:val="00B2719A"/>
    <w:pPr>
      <w:bidi w:val="0"/>
      <w:spacing w:after="0" w:line="240" w:lineRule="auto"/>
    </w:pPr>
    <w:rPr>
      <w:rFonts w:ascii="Courier New" w:hAnsi="Courier New"/>
      <w:b w:val="0"/>
      <w:i w:val="0"/>
      <w:sz w:val="20"/>
    </w:rPr>
  </w:style>
  <w:style w:type="character" w:customStyle="1" w:styleId="codeChar">
    <w:name w:val="code Char"/>
    <w:basedOn w:val="DefaultParagraphFont"/>
    <w:link w:val="code"/>
    <w:rsid w:val="00B2719A"/>
    <w:rPr>
      <w:rFonts w:ascii="Courier New" w:hAnsi="Courier New" w:cs="IRANSansWeb(FaNum) Light"/>
      <w:sz w:val="20"/>
      <w:lang w:bidi="fa-IR"/>
    </w:rPr>
  </w:style>
  <w:style w:type="paragraph" w:styleId="NormalWeb">
    <w:name w:val="Normal (Web)"/>
    <w:basedOn w:val="Normal"/>
    <w:uiPriority w:val="99"/>
    <w:semiHidden/>
    <w:unhideWhenUsed/>
    <w:rsid w:val="008D5D21"/>
    <w:rPr>
      <w:rFonts w:cs="Times New Roman"/>
    </w:rPr>
  </w:style>
  <w:style w:type="table" w:styleId="PlainTable1">
    <w:name w:val="Plain Table 1"/>
    <w:basedOn w:val="TableNormal"/>
    <w:uiPriority w:val="41"/>
    <w:rsid w:val="008D5D2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0F5A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ACA"/>
    <w:rPr>
      <w:rFonts w:ascii="Times New Roman" w:hAnsi="Times New Roman" w:cs="IRANSansWeb(FaNum) Light"/>
      <w:b/>
      <w:i/>
      <w:lang w:bidi="fa-IR"/>
    </w:rPr>
  </w:style>
  <w:style w:type="paragraph" w:styleId="Footer">
    <w:name w:val="footer"/>
    <w:basedOn w:val="Normal"/>
    <w:link w:val="FooterChar"/>
    <w:uiPriority w:val="99"/>
    <w:unhideWhenUsed/>
    <w:rsid w:val="000F5A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ACA"/>
    <w:rPr>
      <w:rFonts w:ascii="Times New Roman" w:hAnsi="Times New Roman" w:cs="IRANSansWeb(FaNum) Light"/>
      <w:b/>
      <w:i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mbal\Documents\Custom%20Office%20Templates\book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books.dotx</Template>
  <TotalTime>123</TotalTime>
  <Pages>51</Pages>
  <Words>7474</Words>
  <Characters>42602</Characters>
  <Application>Microsoft Office Word</Application>
  <DocSecurity>0</DocSecurity>
  <Lines>355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sambal</dc:creator>
  <cp:keywords/>
  <dc:description/>
  <cp:lastModifiedBy>sam bal</cp:lastModifiedBy>
  <cp:revision>1</cp:revision>
  <dcterms:created xsi:type="dcterms:W3CDTF">2025-11-14T20:38:00Z</dcterms:created>
  <dcterms:modified xsi:type="dcterms:W3CDTF">2025-11-14T22:41:00Z</dcterms:modified>
</cp:coreProperties>
</file>